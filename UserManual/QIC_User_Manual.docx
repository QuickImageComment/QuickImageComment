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2A71E" w14:textId="77777777" w:rsidR="00085E0D" w:rsidRDefault="00085E0D" w:rsidP="000352E4">
      <w:pPr>
        <w:widowControl/>
      </w:pPr>
    </w:p>
    <w:p w14:paraId="06D1F7D4" w14:textId="77777777" w:rsidR="00725065" w:rsidRDefault="00725065" w:rsidP="000352E4">
      <w:pPr>
        <w:keepNext/>
        <w:widowControl/>
        <w:spacing w:before="2280"/>
        <w:jc w:val="center"/>
        <w:rPr>
          <w:b/>
          <w:sz w:val="60"/>
          <w:szCs w:val="60"/>
        </w:rPr>
      </w:pPr>
      <w:r>
        <w:rPr>
          <w:sz w:val="1"/>
        </w:rPr>
        <w:br w:type="textWrapping" w:clear="all"/>
      </w:r>
      <w:bookmarkStart w:id="0" w:name="_topic_Einleitung"/>
      <w:bookmarkEnd w:id="0"/>
      <w:r w:rsidRPr="00E13634">
        <w:rPr>
          <w:b/>
          <w:sz w:val="60"/>
          <w:szCs w:val="60"/>
        </w:rPr>
        <w:t>QuickImageComment</w:t>
      </w:r>
    </w:p>
    <w:p w14:paraId="401D2FE5" w14:textId="24867598" w:rsidR="00725065" w:rsidRPr="009011D3" w:rsidRDefault="00725065" w:rsidP="000352E4">
      <w:pPr>
        <w:pStyle w:val="Version"/>
      </w:pPr>
      <w:r w:rsidRPr="009011D3">
        <w:t xml:space="preserve">Version </w:t>
      </w:r>
      <w:r>
        <w:t>4.</w:t>
      </w:r>
      <w:r w:rsidR="000352E4">
        <w:t>40</w:t>
      </w:r>
    </w:p>
    <w:p w14:paraId="3AC340A7" w14:textId="4CEFEA8E" w:rsidR="00725065" w:rsidRDefault="00725065" w:rsidP="000352E4">
      <w:pPr>
        <w:pStyle w:val="Titel1"/>
      </w:pPr>
      <w:r w:rsidRPr="00A05167">
        <w:t>User Manual</w:t>
      </w:r>
    </w:p>
    <w:p w14:paraId="6F94260D" w14:textId="77777777" w:rsidR="00725065" w:rsidRPr="0018633F" w:rsidRDefault="000352E4" w:rsidP="000352E4">
      <w:pPr>
        <w:keepNext/>
        <w:widowControl/>
        <w:spacing w:before="5000"/>
        <w:jc w:val="center"/>
        <w:rPr>
          <w:b/>
          <w:sz w:val="32"/>
          <w:szCs w:val="32"/>
        </w:rPr>
      </w:pPr>
      <w:r>
        <w:rPr>
          <w:b/>
          <w:sz w:val="32"/>
          <w:szCs w:val="32"/>
        </w:rPr>
        <w:t>25.02.2021</w:t>
      </w:r>
    </w:p>
    <w:p w14:paraId="2184A355" w14:textId="2B0636E8" w:rsidR="00725065" w:rsidRDefault="00725065" w:rsidP="000352E4">
      <w:pPr>
        <w:keepNext/>
        <w:pageBreakBefore/>
        <w:widowControl/>
        <w:rPr>
          <w:b/>
          <w:sz w:val="28"/>
          <w:szCs w:val="28"/>
        </w:rPr>
      </w:pPr>
      <w:r>
        <w:rPr>
          <w:b/>
          <w:sz w:val="28"/>
          <w:szCs w:val="28"/>
        </w:rPr>
        <w:lastRenderedPageBreak/>
        <w:t>Table of Contents</w:t>
      </w:r>
    </w:p>
    <w:p w14:paraId="787AA8DA" w14:textId="1F6712AF" w:rsidR="000352E4" w:rsidRDefault="00BF4CA4" w:rsidP="000352E4">
      <w:pPr>
        <w:pStyle w:val="TOC1"/>
        <w:widowControl/>
        <w:tabs>
          <w:tab w:val="left" w:pos="440"/>
          <w:tab w:val="right" w:leader="dot" w:pos="9495"/>
        </w:tabs>
        <w:rPr>
          <w:noProof/>
        </w:rPr>
      </w:pPr>
      <w:r>
        <w:fldChar w:fldCharType="begin"/>
      </w:r>
      <w:r>
        <w:instrText xml:space="preserve"> TOC \o "1-3" \h \z \u </w:instrText>
      </w:r>
      <w:r>
        <w:fldChar w:fldCharType="separate"/>
      </w:r>
      <w:hyperlink w:anchor="_Toc65156424" w:history="1">
        <w:r w:rsidR="000352E4" w:rsidRPr="00B76860">
          <w:rPr>
            <w:rStyle w:val="Hyperlink"/>
            <w:noProof/>
          </w:rPr>
          <w:t>1</w:t>
        </w:r>
        <w:r w:rsidR="000352E4">
          <w:rPr>
            <w:noProof/>
          </w:rPr>
          <w:tab/>
        </w:r>
        <w:r w:rsidR="000352E4" w:rsidRPr="00B76860">
          <w:rPr>
            <w:rStyle w:val="Hyperlink"/>
            <w:noProof/>
          </w:rPr>
          <w:t>Introduction</w:t>
        </w:r>
        <w:r w:rsidR="000352E4">
          <w:rPr>
            <w:noProof/>
            <w:webHidden/>
          </w:rPr>
          <w:tab/>
        </w:r>
        <w:r w:rsidR="000352E4">
          <w:rPr>
            <w:noProof/>
            <w:webHidden/>
          </w:rPr>
          <w:fldChar w:fldCharType="begin"/>
        </w:r>
        <w:r w:rsidR="000352E4">
          <w:rPr>
            <w:noProof/>
            <w:webHidden/>
          </w:rPr>
          <w:instrText xml:space="preserve"> PAGEREF _Toc65156424 \h </w:instrText>
        </w:r>
        <w:r w:rsidR="000352E4">
          <w:rPr>
            <w:noProof/>
            <w:webHidden/>
          </w:rPr>
        </w:r>
        <w:r w:rsidR="000352E4">
          <w:rPr>
            <w:noProof/>
            <w:webHidden/>
          </w:rPr>
          <w:fldChar w:fldCharType="separate"/>
        </w:r>
        <w:r w:rsidR="00C41290">
          <w:rPr>
            <w:noProof/>
            <w:webHidden/>
          </w:rPr>
          <w:t>4</w:t>
        </w:r>
        <w:r w:rsidR="000352E4">
          <w:rPr>
            <w:noProof/>
            <w:webHidden/>
          </w:rPr>
          <w:fldChar w:fldCharType="end"/>
        </w:r>
      </w:hyperlink>
    </w:p>
    <w:p w14:paraId="14AC9D26" w14:textId="357CFF0E" w:rsidR="000352E4" w:rsidRDefault="000352E4" w:rsidP="000352E4">
      <w:pPr>
        <w:pStyle w:val="TOC1"/>
        <w:widowControl/>
        <w:tabs>
          <w:tab w:val="left" w:pos="440"/>
          <w:tab w:val="right" w:leader="dot" w:pos="9495"/>
        </w:tabs>
        <w:rPr>
          <w:noProof/>
        </w:rPr>
      </w:pPr>
      <w:hyperlink w:anchor="_Toc65156425" w:history="1">
        <w:r w:rsidRPr="00B76860">
          <w:rPr>
            <w:rStyle w:val="Hyperlink"/>
            <w:noProof/>
          </w:rPr>
          <w:t>2</w:t>
        </w:r>
        <w:r>
          <w:rPr>
            <w:noProof/>
          </w:rPr>
          <w:tab/>
        </w:r>
        <w:r w:rsidRPr="00B76860">
          <w:rPr>
            <w:rStyle w:val="Hyperlink"/>
            <w:noProof/>
          </w:rPr>
          <w:t>Installation, Start, De-installation</w:t>
        </w:r>
        <w:r>
          <w:rPr>
            <w:noProof/>
            <w:webHidden/>
          </w:rPr>
          <w:tab/>
        </w:r>
        <w:r>
          <w:rPr>
            <w:noProof/>
            <w:webHidden/>
          </w:rPr>
          <w:fldChar w:fldCharType="begin"/>
        </w:r>
        <w:r>
          <w:rPr>
            <w:noProof/>
            <w:webHidden/>
          </w:rPr>
          <w:instrText xml:space="preserve"> PAGEREF _Toc65156425 \h </w:instrText>
        </w:r>
        <w:r>
          <w:rPr>
            <w:noProof/>
            <w:webHidden/>
          </w:rPr>
        </w:r>
        <w:r>
          <w:rPr>
            <w:noProof/>
            <w:webHidden/>
          </w:rPr>
          <w:fldChar w:fldCharType="separate"/>
        </w:r>
        <w:r w:rsidR="00C41290">
          <w:rPr>
            <w:noProof/>
            <w:webHidden/>
          </w:rPr>
          <w:t>5</w:t>
        </w:r>
        <w:r>
          <w:rPr>
            <w:noProof/>
            <w:webHidden/>
          </w:rPr>
          <w:fldChar w:fldCharType="end"/>
        </w:r>
      </w:hyperlink>
    </w:p>
    <w:p w14:paraId="3D156849" w14:textId="2DAFB0C4" w:rsidR="000352E4" w:rsidRDefault="000352E4" w:rsidP="000352E4">
      <w:pPr>
        <w:pStyle w:val="TOC1"/>
        <w:widowControl/>
        <w:tabs>
          <w:tab w:val="left" w:pos="440"/>
          <w:tab w:val="right" w:leader="dot" w:pos="9495"/>
        </w:tabs>
        <w:rPr>
          <w:noProof/>
        </w:rPr>
      </w:pPr>
      <w:hyperlink w:anchor="_Toc65156426" w:history="1">
        <w:r w:rsidRPr="00B76860">
          <w:rPr>
            <w:rStyle w:val="Hyperlink"/>
            <w:noProof/>
          </w:rPr>
          <w:t>3</w:t>
        </w:r>
        <w:r>
          <w:rPr>
            <w:noProof/>
          </w:rPr>
          <w:tab/>
        </w:r>
        <w:r w:rsidRPr="00B76860">
          <w:rPr>
            <w:rStyle w:val="Hyperlink"/>
            <w:noProof/>
          </w:rPr>
          <w:t>Main mask</w:t>
        </w:r>
        <w:r>
          <w:rPr>
            <w:noProof/>
            <w:webHidden/>
          </w:rPr>
          <w:tab/>
        </w:r>
        <w:r>
          <w:rPr>
            <w:noProof/>
            <w:webHidden/>
          </w:rPr>
          <w:fldChar w:fldCharType="begin"/>
        </w:r>
        <w:r>
          <w:rPr>
            <w:noProof/>
            <w:webHidden/>
          </w:rPr>
          <w:instrText xml:space="preserve"> PAGEREF _Toc65156426 \h </w:instrText>
        </w:r>
        <w:r>
          <w:rPr>
            <w:noProof/>
            <w:webHidden/>
          </w:rPr>
        </w:r>
        <w:r>
          <w:rPr>
            <w:noProof/>
            <w:webHidden/>
          </w:rPr>
          <w:fldChar w:fldCharType="separate"/>
        </w:r>
        <w:r w:rsidR="00C41290">
          <w:rPr>
            <w:noProof/>
            <w:webHidden/>
          </w:rPr>
          <w:t>6</w:t>
        </w:r>
        <w:r>
          <w:rPr>
            <w:noProof/>
            <w:webHidden/>
          </w:rPr>
          <w:fldChar w:fldCharType="end"/>
        </w:r>
      </w:hyperlink>
    </w:p>
    <w:p w14:paraId="794E9C2C" w14:textId="1F52587A" w:rsidR="000352E4" w:rsidRDefault="000352E4" w:rsidP="000352E4">
      <w:pPr>
        <w:pStyle w:val="TOC2"/>
        <w:widowControl/>
        <w:tabs>
          <w:tab w:val="left" w:pos="880"/>
          <w:tab w:val="right" w:leader="dot" w:pos="9495"/>
        </w:tabs>
        <w:rPr>
          <w:noProof/>
        </w:rPr>
      </w:pPr>
      <w:hyperlink w:anchor="_Toc65156427" w:history="1">
        <w:r w:rsidRPr="00B76860">
          <w:rPr>
            <w:rStyle w:val="Hyperlink"/>
            <w:noProof/>
          </w:rPr>
          <w:t>3.1</w:t>
        </w:r>
        <w:r>
          <w:rPr>
            <w:noProof/>
          </w:rPr>
          <w:tab/>
        </w:r>
        <w:r w:rsidRPr="00B76860">
          <w:rPr>
            <w:rStyle w:val="Hyperlink"/>
            <w:noProof/>
          </w:rPr>
          <w:t>Layout of mask and adjustments</w:t>
        </w:r>
        <w:r>
          <w:rPr>
            <w:noProof/>
            <w:webHidden/>
          </w:rPr>
          <w:tab/>
        </w:r>
        <w:r>
          <w:rPr>
            <w:noProof/>
            <w:webHidden/>
          </w:rPr>
          <w:fldChar w:fldCharType="begin"/>
        </w:r>
        <w:r>
          <w:rPr>
            <w:noProof/>
            <w:webHidden/>
          </w:rPr>
          <w:instrText xml:space="preserve"> PAGEREF _Toc65156427 \h </w:instrText>
        </w:r>
        <w:r>
          <w:rPr>
            <w:noProof/>
            <w:webHidden/>
          </w:rPr>
        </w:r>
        <w:r>
          <w:rPr>
            <w:noProof/>
            <w:webHidden/>
          </w:rPr>
          <w:fldChar w:fldCharType="separate"/>
        </w:r>
        <w:r w:rsidR="00C41290">
          <w:rPr>
            <w:noProof/>
            <w:webHidden/>
          </w:rPr>
          <w:t>7</w:t>
        </w:r>
        <w:r>
          <w:rPr>
            <w:noProof/>
            <w:webHidden/>
          </w:rPr>
          <w:fldChar w:fldCharType="end"/>
        </w:r>
      </w:hyperlink>
    </w:p>
    <w:p w14:paraId="57CA3427" w14:textId="19C94539" w:rsidR="000352E4" w:rsidRDefault="000352E4" w:rsidP="000352E4">
      <w:pPr>
        <w:pStyle w:val="TOC2"/>
        <w:widowControl/>
        <w:tabs>
          <w:tab w:val="left" w:pos="880"/>
          <w:tab w:val="right" w:leader="dot" w:pos="9495"/>
        </w:tabs>
        <w:rPr>
          <w:noProof/>
        </w:rPr>
      </w:pPr>
      <w:hyperlink w:anchor="_Toc65156428" w:history="1">
        <w:r w:rsidRPr="00B76860">
          <w:rPr>
            <w:rStyle w:val="Hyperlink"/>
            <w:noProof/>
          </w:rPr>
          <w:t>3.2</w:t>
        </w:r>
        <w:r>
          <w:rPr>
            <w:noProof/>
          </w:rPr>
          <w:tab/>
        </w:r>
        <w:r w:rsidRPr="00B76860">
          <w:rPr>
            <w:rStyle w:val="Hyperlink"/>
            <w:noProof/>
          </w:rPr>
          <w:t>Selection and display of images</w:t>
        </w:r>
        <w:r>
          <w:rPr>
            <w:noProof/>
            <w:webHidden/>
          </w:rPr>
          <w:tab/>
        </w:r>
        <w:r>
          <w:rPr>
            <w:noProof/>
            <w:webHidden/>
          </w:rPr>
          <w:fldChar w:fldCharType="begin"/>
        </w:r>
        <w:r>
          <w:rPr>
            <w:noProof/>
            <w:webHidden/>
          </w:rPr>
          <w:instrText xml:space="preserve"> PAGEREF _Toc65156428 \h </w:instrText>
        </w:r>
        <w:r>
          <w:rPr>
            <w:noProof/>
            <w:webHidden/>
          </w:rPr>
        </w:r>
        <w:r>
          <w:rPr>
            <w:noProof/>
            <w:webHidden/>
          </w:rPr>
          <w:fldChar w:fldCharType="separate"/>
        </w:r>
        <w:r w:rsidR="00C41290">
          <w:rPr>
            <w:noProof/>
            <w:webHidden/>
          </w:rPr>
          <w:t>10</w:t>
        </w:r>
        <w:r>
          <w:rPr>
            <w:noProof/>
            <w:webHidden/>
          </w:rPr>
          <w:fldChar w:fldCharType="end"/>
        </w:r>
      </w:hyperlink>
    </w:p>
    <w:p w14:paraId="033F92DD" w14:textId="6D16D74D" w:rsidR="000352E4" w:rsidRDefault="000352E4" w:rsidP="000352E4">
      <w:pPr>
        <w:pStyle w:val="TOC2"/>
        <w:widowControl/>
        <w:tabs>
          <w:tab w:val="left" w:pos="880"/>
          <w:tab w:val="right" w:leader="dot" w:pos="9495"/>
        </w:tabs>
        <w:rPr>
          <w:noProof/>
        </w:rPr>
      </w:pPr>
      <w:hyperlink w:anchor="_Toc65156429" w:history="1">
        <w:r w:rsidRPr="00B76860">
          <w:rPr>
            <w:rStyle w:val="Hyperlink"/>
            <w:noProof/>
          </w:rPr>
          <w:t>3.3</w:t>
        </w:r>
        <w:r>
          <w:rPr>
            <w:noProof/>
          </w:rPr>
          <w:tab/>
        </w:r>
        <w:r w:rsidRPr="00B76860">
          <w:rPr>
            <w:rStyle w:val="Hyperlink"/>
            <w:noProof/>
          </w:rPr>
          <w:t>Selection and display of videos</w:t>
        </w:r>
        <w:r>
          <w:rPr>
            <w:noProof/>
            <w:webHidden/>
          </w:rPr>
          <w:tab/>
        </w:r>
        <w:r>
          <w:rPr>
            <w:noProof/>
            <w:webHidden/>
          </w:rPr>
          <w:fldChar w:fldCharType="begin"/>
        </w:r>
        <w:r>
          <w:rPr>
            <w:noProof/>
            <w:webHidden/>
          </w:rPr>
          <w:instrText xml:space="preserve"> PAGEREF _Toc65156429 \h </w:instrText>
        </w:r>
        <w:r>
          <w:rPr>
            <w:noProof/>
            <w:webHidden/>
          </w:rPr>
        </w:r>
        <w:r>
          <w:rPr>
            <w:noProof/>
            <w:webHidden/>
          </w:rPr>
          <w:fldChar w:fldCharType="separate"/>
        </w:r>
        <w:r w:rsidR="00C41290">
          <w:rPr>
            <w:noProof/>
            <w:webHidden/>
          </w:rPr>
          <w:t>12</w:t>
        </w:r>
        <w:r>
          <w:rPr>
            <w:noProof/>
            <w:webHidden/>
          </w:rPr>
          <w:fldChar w:fldCharType="end"/>
        </w:r>
      </w:hyperlink>
    </w:p>
    <w:p w14:paraId="38F1E1D5" w14:textId="0254B5FF" w:rsidR="000352E4" w:rsidRDefault="000352E4" w:rsidP="000352E4">
      <w:pPr>
        <w:pStyle w:val="TOC2"/>
        <w:widowControl/>
        <w:tabs>
          <w:tab w:val="left" w:pos="880"/>
          <w:tab w:val="right" w:leader="dot" w:pos="9495"/>
        </w:tabs>
        <w:rPr>
          <w:noProof/>
        </w:rPr>
      </w:pPr>
      <w:hyperlink w:anchor="_Toc65156430" w:history="1">
        <w:r w:rsidRPr="00B76860">
          <w:rPr>
            <w:rStyle w:val="Hyperlink"/>
            <w:noProof/>
          </w:rPr>
          <w:t>3.4</w:t>
        </w:r>
        <w:r>
          <w:rPr>
            <w:noProof/>
          </w:rPr>
          <w:tab/>
        </w:r>
        <w:r w:rsidRPr="00B76860">
          <w:rPr>
            <w:rStyle w:val="Hyperlink"/>
            <w:noProof/>
          </w:rPr>
          <w:t>Display of image details</w:t>
        </w:r>
        <w:r>
          <w:rPr>
            <w:noProof/>
            <w:webHidden/>
          </w:rPr>
          <w:tab/>
        </w:r>
        <w:r>
          <w:rPr>
            <w:noProof/>
            <w:webHidden/>
          </w:rPr>
          <w:fldChar w:fldCharType="begin"/>
        </w:r>
        <w:r>
          <w:rPr>
            <w:noProof/>
            <w:webHidden/>
          </w:rPr>
          <w:instrText xml:space="preserve"> PAGEREF _Toc65156430 \h </w:instrText>
        </w:r>
        <w:r>
          <w:rPr>
            <w:noProof/>
            <w:webHidden/>
          </w:rPr>
        </w:r>
        <w:r>
          <w:rPr>
            <w:noProof/>
            <w:webHidden/>
          </w:rPr>
          <w:fldChar w:fldCharType="separate"/>
        </w:r>
        <w:r w:rsidR="00C41290">
          <w:rPr>
            <w:noProof/>
            <w:webHidden/>
          </w:rPr>
          <w:t>13</w:t>
        </w:r>
        <w:r>
          <w:rPr>
            <w:noProof/>
            <w:webHidden/>
          </w:rPr>
          <w:fldChar w:fldCharType="end"/>
        </w:r>
      </w:hyperlink>
    </w:p>
    <w:p w14:paraId="32716F0A" w14:textId="7267009D" w:rsidR="000352E4" w:rsidRDefault="000352E4" w:rsidP="000352E4">
      <w:pPr>
        <w:pStyle w:val="TOC2"/>
        <w:widowControl/>
        <w:tabs>
          <w:tab w:val="left" w:pos="880"/>
          <w:tab w:val="right" w:leader="dot" w:pos="9495"/>
        </w:tabs>
        <w:rPr>
          <w:noProof/>
        </w:rPr>
      </w:pPr>
      <w:hyperlink w:anchor="_Toc65156431" w:history="1">
        <w:r w:rsidRPr="00B76860">
          <w:rPr>
            <w:rStyle w:val="Hyperlink"/>
            <w:noProof/>
          </w:rPr>
          <w:t>3.5</w:t>
        </w:r>
        <w:r>
          <w:rPr>
            <w:noProof/>
          </w:rPr>
          <w:tab/>
        </w:r>
        <w:r w:rsidRPr="00B76860">
          <w:rPr>
            <w:rStyle w:val="Hyperlink"/>
            <w:noProof/>
          </w:rPr>
          <w:t>Recording location on map</w:t>
        </w:r>
        <w:r>
          <w:rPr>
            <w:noProof/>
            <w:webHidden/>
          </w:rPr>
          <w:tab/>
        </w:r>
        <w:r>
          <w:rPr>
            <w:noProof/>
            <w:webHidden/>
          </w:rPr>
          <w:fldChar w:fldCharType="begin"/>
        </w:r>
        <w:r>
          <w:rPr>
            <w:noProof/>
            <w:webHidden/>
          </w:rPr>
          <w:instrText xml:space="preserve"> PAGEREF _Toc65156431 \h </w:instrText>
        </w:r>
        <w:r>
          <w:rPr>
            <w:noProof/>
            <w:webHidden/>
          </w:rPr>
        </w:r>
        <w:r>
          <w:rPr>
            <w:noProof/>
            <w:webHidden/>
          </w:rPr>
          <w:fldChar w:fldCharType="separate"/>
        </w:r>
        <w:r w:rsidR="00C41290">
          <w:rPr>
            <w:noProof/>
            <w:webHidden/>
          </w:rPr>
          <w:t>16</w:t>
        </w:r>
        <w:r>
          <w:rPr>
            <w:noProof/>
            <w:webHidden/>
          </w:rPr>
          <w:fldChar w:fldCharType="end"/>
        </w:r>
      </w:hyperlink>
    </w:p>
    <w:p w14:paraId="44BDA820" w14:textId="4171A2D3" w:rsidR="000352E4" w:rsidRDefault="000352E4" w:rsidP="000352E4">
      <w:pPr>
        <w:pStyle w:val="TOC2"/>
        <w:widowControl/>
        <w:tabs>
          <w:tab w:val="left" w:pos="880"/>
          <w:tab w:val="right" w:leader="dot" w:pos="9495"/>
        </w:tabs>
        <w:rPr>
          <w:noProof/>
        </w:rPr>
      </w:pPr>
      <w:hyperlink w:anchor="_Toc65156432" w:history="1">
        <w:r w:rsidRPr="00B76860">
          <w:rPr>
            <w:rStyle w:val="Hyperlink"/>
            <w:noProof/>
          </w:rPr>
          <w:t>3.6</w:t>
        </w:r>
        <w:r>
          <w:rPr>
            <w:noProof/>
          </w:rPr>
          <w:tab/>
        </w:r>
        <w:r w:rsidRPr="00B76860">
          <w:rPr>
            <w:rStyle w:val="Hyperlink"/>
            <w:noProof/>
          </w:rPr>
          <w:t>Single image edit</w:t>
        </w:r>
        <w:r>
          <w:rPr>
            <w:noProof/>
            <w:webHidden/>
          </w:rPr>
          <w:tab/>
        </w:r>
        <w:r>
          <w:rPr>
            <w:noProof/>
            <w:webHidden/>
          </w:rPr>
          <w:fldChar w:fldCharType="begin"/>
        </w:r>
        <w:r>
          <w:rPr>
            <w:noProof/>
            <w:webHidden/>
          </w:rPr>
          <w:instrText xml:space="preserve"> PAGEREF _Toc65156432 \h </w:instrText>
        </w:r>
        <w:r>
          <w:rPr>
            <w:noProof/>
            <w:webHidden/>
          </w:rPr>
        </w:r>
        <w:r>
          <w:rPr>
            <w:noProof/>
            <w:webHidden/>
          </w:rPr>
          <w:fldChar w:fldCharType="separate"/>
        </w:r>
        <w:r w:rsidR="00C41290">
          <w:rPr>
            <w:noProof/>
            <w:webHidden/>
          </w:rPr>
          <w:t>19</w:t>
        </w:r>
        <w:r>
          <w:rPr>
            <w:noProof/>
            <w:webHidden/>
          </w:rPr>
          <w:fldChar w:fldCharType="end"/>
        </w:r>
      </w:hyperlink>
    </w:p>
    <w:p w14:paraId="3AE7B721" w14:textId="3B33E310" w:rsidR="000352E4" w:rsidRDefault="000352E4" w:rsidP="000352E4">
      <w:pPr>
        <w:pStyle w:val="TOC2"/>
        <w:widowControl/>
        <w:tabs>
          <w:tab w:val="left" w:pos="880"/>
          <w:tab w:val="right" w:leader="dot" w:pos="9495"/>
        </w:tabs>
        <w:rPr>
          <w:noProof/>
        </w:rPr>
      </w:pPr>
      <w:hyperlink w:anchor="_Toc65156433" w:history="1">
        <w:r w:rsidRPr="00B76860">
          <w:rPr>
            <w:rStyle w:val="Hyperlink"/>
            <w:noProof/>
          </w:rPr>
          <w:t>3.7</w:t>
        </w:r>
        <w:r>
          <w:rPr>
            <w:noProof/>
          </w:rPr>
          <w:tab/>
        </w:r>
        <w:r w:rsidRPr="00B76860">
          <w:rPr>
            <w:rStyle w:val="Hyperlink"/>
            <w:noProof/>
          </w:rPr>
          <w:t>Multiple images edit</w:t>
        </w:r>
        <w:r>
          <w:rPr>
            <w:noProof/>
            <w:webHidden/>
          </w:rPr>
          <w:tab/>
        </w:r>
        <w:r>
          <w:rPr>
            <w:noProof/>
            <w:webHidden/>
          </w:rPr>
          <w:fldChar w:fldCharType="begin"/>
        </w:r>
        <w:r>
          <w:rPr>
            <w:noProof/>
            <w:webHidden/>
          </w:rPr>
          <w:instrText xml:space="preserve"> PAGEREF _Toc65156433 \h </w:instrText>
        </w:r>
        <w:r>
          <w:rPr>
            <w:noProof/>
            <w:webHidden/>
          </w:rPr>
        </w:r>
        <w:r>
          <w:rPr>
            <w:noProof/>
            <w:webHidden/>
          </w:rPr>
          <w:fldChar w:fldCharType="separate"/>
        </w:r>
        <w:r w:rsidR="00C41290">
          <w:rPr>
            <w:noProof/>
            <w:webHidden/>
          </w:rPr>
          <w:t>22</w:t>
        </w:r>
        <w:r>
          <w:rPr>
            <w:noProof/>
            <w:webHidden/>
          </w:rPr>
          <w:fldChar w:fldCharType="end"/>
        </w:r>
      </w:hyperlink>
    </w:p>
    <w:p w14:paraId="66694F38" w14:textId="5ACB316D" w:rsidR="000352E4" w:rsidRDefault="000352E4" w:rsidP="000352E4">
      <w:pPr>
        <w:pStyle w:val="TOC2"/>
        <w:widowControl/>
        <w:tabs>
          <w:tab w:val="left" w:pos="880"/>
          <w:tab w:val="right" w:leader="dot" w:pos="9495"/>
        </w:tabs>
        <w:rPr>
          <w:noProof/>
        </w:rPr>
      </w:pPr>
      <w:hyperlink w:anchor="_Toc65156434" w:history="1">
        <w:r w:rsidRPr="00B76860">
          <w:rPr>
            <w:rStyle w:val="Hyperlink"/>
            <w:noProof/>
          </w:rPr>
          <w:t>3.8</w:t>
        </w:r>
        <w:r>
          <w:rPr>
            <w:noProof/>
          </w:rPr>
          <w:tab/>
        </w:r>
        <w:r w:rsidRPr="00B76860">
          <w:rPr>
            <w:rStyle w:val="Hyperlink"/>
            <w:noProof/>
          </w:rPr>
          <w:t>Other features</w:t>
        </w:r>
        <w:r>
          <w:rPr>
            <w:noProof/>
            <w:webHidden/>
          </w:rPr>
          <w:tab/>
        </w:r>
        <w:r>
          <w:rPr>
            <w:noProof/>
            <w:webHidden/>
          </w:rPr>
          <w:fldChar w:fldCharType="begin"/>
        </w:r>
        <w:r>
          <w:rPr>
            <w:noProof/>
            <w:webHidden/>
          </w:rPr>
          <w:instrText xml:space="preserve"> PAGEREF _Toc65156434 \h </w:instrText>
        </w:r>
        <w:r>
          <w:rPr>
            <w:noProof/>
            <w:webHidden/>
          </w:rPr>
        </w:r>
        <w:r>
          <w:rPr>
            <w:noProof/>
            <w:webHidden/>
          </w:rPr>
          <w:fldChar w:fldCharType="separate"/>
        </w:r>
        <w:r w:rsidR="00C41290">
          <w:rPr>
            <w:noProof/>
            <w:webHidden/>
          </w:rPr>
          <w:t>22</w:t>
        </w:r>
        <w:r>
          <w:rPr>
            <w:noProof/>
            <w:webHidden/>
          </w:rPr>
          <w:fldChar w:fldCharType="end"/>
        </w:r>
      </w:hyperlink>
    </w:p>
    <w:p w14:paraId="7110F633" w14:textId="24DE2C92" w:rsidR="000352E4" w:rsidRDefault="000352E4" w:rsidP="000352E4">
      <w:pPr>
        <w:pStyle w:val="TOC2"/>
        <w:widowControl/>
        <w:tabs>
          <w:tab w:val="left" w:pos="880"/>
          <w:tab w:val="right" w:leader="dot" w:pos="9495"/>
        </w:tabs>
        <w:rPr>
          <w:noProof/>
        </w:rPr>
      </w:pPr>
      <w:hyperlink w:anchor="_Toc65156435" w:history="1">
        <w:r w:rsidRPr="00B76860">
          <w:rPr>
            <w:rStyle w:val="Hyperlink"/>
            <w:noProof/>
          </w:rPr>
          <w:t>3.9</w:t>
        </w:r>
        <w:r>
          <w:rPr>
            <w:noProof/>
          </w:rPr>
          <w:tab/>
        </w:r>
        <w:r w:rsidRPr="00B76860">
          <w:rPr>
            <w:rStyle w:val="Hyperlink"/>
            <w:noProof/>
          </w:rPr>
          <w:t>Tool bar</w:t>
        </w:r>
        <w:r>
          <w:rPr>
            <w:noProof/>
            <w:webHidden/>
          </w:rPr>
          <w:tab/>
        </w:r>
        <w:r>
          <w:rPr>
            <w:noProof/>
            <w:webHidden/>
          </w:rPr>
          <w:fldChar w:fldCharType="begin"/>
        </w:r>
        <w:r>
          <w:rPr>
            <w:noProof/>
            <w:webHidden/>
          </w:rPr>
          <w:instrText xml:space="preserve"> PAGEREF _Toc65156435 \h </w:instrText>
        </w:r>
        <w:r>
          <w:rPr>
            <w:noProof/>
            <w:webHidden/>
          </w:rPr>
        </w:r>
        <w:r>
          <w:rPr>
            <w:noProof/>
            <w:webHidden/>
          </w:rPr>
          <w:fldChar w:fldCharType="separate"/>
        </w:r>
        <w:r w:rsidR="00C41290">
          <w:rPr>
            <w:noProof/>
            <w:webHidden/>
          </w:rPr>
          <w:t>25</w:t>
        </w:r>
        <w:r>
          <w:rPr>
            <w:noProof/>
            <w:webHidden/>
          </w:rPr>
          <w:fldChar w:fldCharType="end"/>
        </w:r>
      </w:hyperlink>
    </w:p>
    <w:p w14:paraId="32C20115" w14:textId="6669A00E" w:rsidR="000352E4" w:rsidRDefault="000352E4" w:rsidP="000352E4">
      <w:pPr>
        <w:pStyle w:val="TOC2"/>
        <w:widowControl/>
        <w:tabs>
          <w:tab w:val="left" w:pos="880"/>
          <w:tab w:val="right" w:leader="dot" w:pos="9495"/>
        </w:tabs>
        <w:rPr>
          <w:noProof/>
        </w:rPr>
      </w:pPr>
      <w:hyperlink w:anchor="_Toc65156436" w:history="1">
        <w:r w:rsidRPr="00B76860">
          <w:rPr>
            <w:rStyle w:val="Hyperlink"/>
            <w:noProof/>
          </w:rPr>
          <w:t>3.10</w:t>
        </w:r>
        <w:r>
          <w:rPr>
            <w:noProof/>
          </w:rPr>
          <w:tab/>
        </w:r>
        <w:r w:rsidRPr="00B76860">
          <w:rPr>
            <w:rStyle w:val="Hyperlink"/>
            <w:noProof/>
          </w:rPr>
          <w:t>Keyboard shortcuts</w:t>
        </w:r>
        <w:r>
          <w:rPr>
            <w:noProof/>
            <w:webHidden/>
          </w:rPr>
          <w:tab/>
        </w:r>
        <w:r>
          <w:rPr>
            <w:noProof/>
            <w:webHidden/>
          </w:rPr>
          <w:fldChar w:fldCharType="begin"/>
        </w:r>
        <w:r>
          <w:rPr>
            <w:noProof/>
            <w:webHidden/>
          </w:rPr>
          <w:instrText xml:space="preserve"> PAGEREF _Toc65156436 \h </w:instrText>
        </w:r>
        <w:r>
          <w:rPr>
            <w:noProof/>
            <w:webHidden/>
          </w:rPr>
        </w:r>
        <w:r>
          <w:rPr>
            <w:noProof/>
            <w:webHidden/>
          </w:rPr>
          <w:fldChar w:fldCharType="separate"/>
        </w:r>
        <w:r w:rsidR="00C41290">
          <w:rPr>
            <w:noProof/>
            <w:webHidden/>
          </w:rPr>
          <w:t>26</w:t>
        </w:r>
        <w:r>
          <w:rPr>
            <w:noProof/>
            <w:webHidden/>
          </w:rPr>
          <w:fldChar w:fldCharType="end"/>
        </w:r>
      </w:hyperlink>
    </w:p>
    <w:p w14:paraId="57B05486" w14:textId="6BD25D2E" w:rsidR="000352E4" w:rsidRDefault="000352E4" w:rsidP="000352E4">
      <w:pPr>
        <w:pStyle w:val="TOC2"/>
        <w:widowControl/>
        <w:tabs>
          <w:tab w:val="left" w:pos="880"/>
          <w:tab w:val="right" w:leader="dot" w:pos="9495"/>
        </w:tabs>
        <w:rPr>
          <w:noProof/>
        </w:rPr>
      </w:pPr>
      <w:hyperlink w:anchor="_Toc65156437" w:history="1">
        <w:r w:rsidRPr="00B76860">
          <w:rPr>
            <w:rStyle w:val="Hyperlink"/>
            <w:noProof/>
          </w:rPr>
          <w:t>3.11</w:t>
        </w:r>
        <w:r>
          <w:rPr>
            <w:noProof/>
          </w:rPr>
          <w:tab/>
        </w:r>
        <w:r w:rsidRPr="00B76860">
          <w:rPr>
            <w:rStyle w:val="Hyperlink"/>
            <w:noProof/>
          </w:rPr>
          <w:t>Footer</w:t>
        </w:r>
        <w:r>
          <w:rPr>
            <w:noProof/>
            <w:webHidden/>
          </w:rPr>
          <w:tab/>
        </w:r>
        <w:r>
          <w:rPr>
            <w:noProof/>
            <w:webHidden/>
          </w:rPr>
          <w:fldChar w:fldCharType="begin"/>
        </w:r>
        <w:r>
          <w:rPr>
            <w:noProof/>
            <w:webHidden/>
          </w:rPr>
          <w:instrText xml:space="preserve"> PAGEREF _Toc65156437 \h </w:instrText>
        </w:r>
        <w:r>
          <w:rPr>
            <w:noProof/>
            <w:webHidden/>
          </w:rPr>
        </w:r>
        <w:r>
          <w:rPr>
            <w:noProof/>
            <w:webHidden/>
          </w:rPr>
          <w:fldChar w:fldCharType="separate"/>
        </w:r>
        <w:r w:rsidR="00C41290">
          <w:rPr>
            <w:noProof/>
            <w:webHidden/>
          </w:rPr>
          <w:t>27</w:t>
        </w:r>
        <w:r>
          <w:rPr>
            <w:noProof/>
            <w:webHidden/>
          </w:rPr>
          <w:fldChar w:fldCharType="end"/>
        </w:r>
      </w:hyperlink>
    </w:p>
    <w:p w14:paraId="22A786FA" w14:textId="3E2FC61A" w:rsidR="000352E4" w:rsidRDefault="000352E4" w:rsidP="000352E4">
      <w:pPr>
        <w:pStyle w:val="TOC1"/>
        <w:widowControl/>
        <w:tabs>
          <w:tab w:val="left" w:pos="440"/>
          <w:tab w:val="right" w:leader="dot" w:pos="9495"/>
        </w:tabs>
        <w:rPr>
          <w:noProof/>
        </w:rPr>
      </w:pPr>
      <w:hyperlink w:anchor="_Toc65156438" w:history="1">
        <w:r w:rsidRPr="00B76860">
          <w:rPr>
            <w:rStyle w:val="Hyperlink"/>
            <w:noProof/>
          </w:rPr>
          <w:t>4</w:t>
        </w:r>
        <w:r>
          <w:rPr>
            <w:noProof/>
          </w:rPr>
          <w:tab/>
        </w:r>
        <w:r w:rsidRPr="00B76860">
          <w:rPr>
            <w:rStyle w:val="Hyperlink"/>
            <w:noProof/>
          </w:rPr>
          <w:t>Mask for input of data</w:t>
        </w:r>
        <w:r>
          <w:rPr>
            <w:noProof/>
            <w:webHidden/>
          </w:rPr>
          <w:tab/>
        </w:r>
        <w:r>
          <w:rPr>
            <w:noProof/>
            <w:webHidden/>
          </w:rPr>
          <w:fldChar w:fldCharType="begin"/>
        </w:r>
        <w:r>
          <w:rPr>
            <w:noProof/>
            <w:webHidden/>
          </w:rPr>
          <w:instrText xml:space="preserve"> PAGEREF _Toc65156438 \h </w:instrText>
        </w:r>
        <w:r>
          <w:rPr>
            <w:noProof/>
            <w:webHidden/>
          </w:rPr>
        </w:r>
        <w:r>
          <w:rPr>
            <w:noProof/>
            <w:webHidden/>
          </w:rPr>
          <w:fldChar w:fldCharType="separate"/>
        </w:r>
        <w:r w:rsidR="00C41290">
          <w:rPr>
            <w:noProof/>
            <w:webHidden/>
          </w:rPr>
          <w:t>28</w:t>
        </w:r>
        <w:r>
          <w:rPr>
            <w:noProof/>
            <w:webHidden/>
          </w:rPr>
          <w:fldChar w:fldCharType="end"/>
        </w:r>
      </w:hyperlink>
    </w:p>
    <w:p w14:paraId="0FF1E6AF" w14:textId="3DDBD93A" w:rsidR="000352E4" w:rsidRDefault="000352E4" w:rsidP="000352E4">
      <w:pPr>
        <w:pStyle w:val="TOC1"/>
        <w:widowControl/>
        <w:tabs>
          <w:tab w:val="left" w:pos="440"/>
          <w:tab w:val="right" w:leader="dot" w:pos="9495"/>
        </w:tabs>
        <w:rPr>
          <w:noProof/>
        </w:rPr>
      </w:pPr>
      <w:hyperlink w:anchor="_Toc65156439" w:history="1">
        <w:r w:rsidRPr="00B76860">
          <w:rPr>
            <w:rStyle w:val="Hyperlink"/>
            <w:noProof/>
          </w:rPr>
          <w:t>5</w:t>
        </w:r>
        <w:r>
          <w:rPr>
            <w:noProof/>
          </w:rPr>
          <w:tab/>
        </w:r>
        <w:r w:rsidRPr="00B76860">
          <w:rPr>
            <w:rStyle w:val="Hyperlink"/>
            <w:noProof/>
          </w:rPr>
          <w:t>Mask "Search via properties"</w:t>
        </w:r>
        <w:r>
          <w:rPr>
            <w:noProof/>
            <w:webHidden/>
          </w:rPr>
          <w:tab/>
        </w:r>
        <w:r>
          <w:rPr>
            <w:noProof/>
            <w:webHidden/>
          </w:rPr>
          <w:fldChar w:fldCharType="begin"/>
        </w:r>
        <w:r>
          <w:rPr>
            <w:noProof/>
            <w:webHidden/>
          </w:rPr>
          <w:instrText xml:space="preserve"> PAGEREF _Toc65156439 \h </w:instrText>
        </w:r>
        <w:r>
          <w:rPr>
            <w:noProof/>
            <w:webHidden/>
          </w:rPr>
        </w:r>
        <w:r>
          <w:rPr>
            <w:noProof/>
            <w:webHidden/>
          </w:rPr>
          <w:fldChar w:fldCharType="separate"/>
        </w:r>
        <w:r w:rsidR="00C41290">
          <w:rPr>
            <w:noProof/>
            <w:webHidden/>
          </w:rPr>
          <w:t>29</w:t>
        </w:r>
        <w:r>
          <w:rPr>
            <w:noProof/>
            <w:webHidden/>
          </w:rPr>
          <w:fldChar w:fldCharType="end"/>
        </w:r>
      </w:hyperlink>
    </w:p>
    <w:p w14:paraId="4E2B9473" w14:textId="6B85287F" w:rsidR="000352E4" w:rsidRDefault="000352E4" w:rsidP="000352E4">
      <w:pPr>
        <w:pStyle w:val="TOC1"/>
        <w:widowControl/>
        <w:tabs>
          <w:tab w:val="left" w:pos="440"/>
          <w:tab w:val="right" w:leader="dot" w:pos="9495"/>
        </w:tabs>
        <w:rPr>
          <w:noProof/>
        </w:rPr>
      </w:pPr>
      <w:hyperlink w:anchor="_Toc65156440" w:history="1">
        <w:r w:rsidRPr="00B76860">
          <w:rPr>
            <w:rStyle w:val="Hyperlink"/>
            <w:noProof/>
          </w:rPr>
          <w:t>6</w:t>
        </w:r>
        <w:r>
          <w:rPr>
            <w:noProof/>
          </w:rPr>
          <w:tab/>
        </w:r>
        <w:r w:rsidRPr="00B76860">
          <w:rPr>
            <w:rStyle w:val="Hyperlink"/>
            <w:noProof/>
          </w:rPr>
          <w:t>Mask "Adjust view"</w:t>
        </w:r>
        <w:r>
          <w:rPr>
            <w:noProof/>
            <w:webHidden/>
          </w:rPr>
          <w:tab/>
        </w:r>
        <w:r>
          <w:rPr>
            <w:noProof/>
            <w:webHidden/>
          </w:rPr>
          <w:fldChar w:fldCharType="begin"/>
        </w:r>
        <w:r>
          <w:rPr>
            <w:noProof/>
            <w:webHidden/>
          </w:rPr>
          <w:instrText xml:space="preserve"> PAGEREF _Toc65156440 \h </w:instrText>
        </w:r>
        <w:r>
          <w:rPr>
            <w:noProof/>
            <w:webHidden/>
          </w:rPr>
        </w:r>
        <w:r>
          <w:rPr>
            <w:noProof/>
            <w:webHidden/>
          </w:rPr>
          <w:fldChar w:fldCharType="separate"/>
        </w:r>
        <w:r w:rsidR="00C41290">
          <w:rPr>
            <w:noProof/>
            <w:webHidden/>
          </w:rPr>
          <w:t>32</w:t>
        </w:r>
        <w:r>
          <w:rPr>
            <w:noProof/>
            <w:webHidden/>
          </w:rPr>
          <w:fldChar w:fldCharType="end"/>
        </w:r>
      </w:hyperlink>
    </w:p>
    <w:p w14:paraId="78EAE78D" w14:textId="46CAE4E7" w:rsidR="000352E4" w:rsidRDefault="000352E4" w:rsidP="000352E4">
      <w:pPr>
        <w:pStyle w:val="TOC1"/>
        <w:widowControl/>
        <w:tabs>
          <w:tab w:val="left" w:pos="440"/>
          <w:tab w:val="right" w:leader="dot" w:pos="9495"/>
        </w:tabs>
        <w:rPr>
          <w:noProof/>
        </w:rPr>
      </w:pPr>
      <w:hyperlink w:anchor="_Toc65156441" w:history="1">
        <w:r w:rsidRPr="00B76860">
          <w:rPr>
            <w:rStyle w:val="Hyperlink"/>
            <w:noProof/>
          </w:rPr>
          <w:t>7</w:t>
        </w:r>
        <w:r>
          <w:rPr>
            <w:noProof/>
          </w:rPr>
          <w:tab/>
        </w:r>
        <w:r w:rsidRPr="00B76860">
          <w:rPr>
            <w:rStyle w:val="Hyperlink"/>
            <w:noProof/>
          </w:rPr>
          <w:t>Mask "Settings"</w:t>
        </w:r>
        <w:r>
          <w:rPr>
            <w:noProof/>
            <w:webHidden/>
          </w:rPr>
          <w:tab/>
        </w:r>
        <w:r>
          <w:rPr>
            <w:noProof/>
            <w:webHidden/>
          </w:rPr>
          <w:fldChar w:fldCharType="begin"/>
        </w:r>
        <w:r>
          <w:rPr>
            <w:noProof/>
            <w:webHidden/>
          </w:rPr>
          <w:instrText xml:space="preserve"> PAGEREF _Toc65156441 \h </w:instrText>
        </w:r>
        <w:r>
          <w:rPr>
            <w:noProof/>
            <w:webHidden/>
          </w:rPr>
        </w:r>
        <w:r>
          <w:rPr>
            <w:noProof/>
            <w:webHidden/>
          </w:rPr>
          <w:fldChar w:fldCharType="separate"/>
        </w:r>
        <w:r w:rsidR="00C41290">
          <w:rPr>
            <w:noProof/>
            <w:webHidden/>
          </w:rPr>
          <w:t>34</w:t>
        </w:r>
        <w:r>
          <w:rPr>
            <w:noProof/>
            <w:webHidden/>
          </w:rPr>
          <w:fldChar w:fldCharType="end"/>
        </w:r>
      </w:hyperlink>
    </w:p>
    <w:p w14:paraId="66C1FC03" w14:textId="05AA0103" w:rsidR="000352E4" w:rsidRDefault="000352E4" w:rsidP="000352E4">
      <w:pPr>
        <w:pStyle w:val="TOC2"/>
        <w:widowControl/>
        <w:tabs>
          <w:tab w:val="left" w:pos="880"/>
          <w:tab w:val="right" w:leader="dot" w:pos="9495"/>
        </w:tabs>
        <w:rPr>
          <w:noProof/>
        </w:rPr>
      </w:pPr>
      <w:hyperlink w:anchor="_Toc65156442" w:history="1">
        <w:r w:rsidRPr="00B76860">
          <w:rPr>
            <w:rStyle w:val="Hyperlink"/>
            <w:noProof/>
          </w:rPr>
          <w:t>7.1</w:t>
        </w:r>
        <w:r>
          <w:rPr>
            <w:noProof/>
          </w:rPr>
          <w:tab/>
        </w:r>
        <w:r w:rsidRPr="00B76860">
          <w:rPr>
            <w:rStyle w:val="Hyperlink"/>
            <w:noProof/>
          </w:rPr>
          <w:t>Sending error reports and anonymous usage data</w:t>
        </w:r>
        <w:r>
          <w:rPr>
            <w:noProof/>
            <w:webHidden/>
          </w:rPr>
          <w:tab/>
        </w:r>
        <w:r>
          <w:rPr>
            <w:noProof/>
            <w:webHidden/>
          </w:rPr>
          <w:fldChar w:fldCharType="begin"/>
        </w:r>
        <w:r>
          <w:rPr>
            <w:noProof/>
            <w:webHidden/>
          </w:rPr>
          <w:instrText xml:space="preserve"> PAGEREF _Toc65156442 \h </w:instrText>
        </w:r>
        <w:r>
          <w:rPr>
            <w:noProof/>
            <w:webHidden/>
          </w:rPr>
        </w:r>
        <w:r>
          <w:rPr>
            <w:noProof/>
            <w:webHidden/>
          </w:rPr>
          <w:fldChar w:fldCharType="separate"/>
        </w:r>
        <w:r w:rsidR="00C41290">
          <w:rPr>
            <w:noProof/>
            <w:webHidden/>
          </w:rPr>
          <w:t>37</w:t>
        </w:r>
        <w:r>
          <w:rPr>
            <w:noProof/>
            <w:webHidden/>
          </w:rPr>
          <w:fldChar w:fldCharType="end"/>
        </w:r>
      </w:hyperlink>
    </w:p>
    <w:p w14:paraId="3AEDFF98" w14:textId="14A8BBAA" w:rsidR="000352E4" w:rsidRDefault="000352E4" w:rsidP="000352E4">
      <w:pPr>
        <w:pStyle w:val="TOC1"/>
        <w:widowControl/>
        <w:tabs>
          <w:tab w:val="left" w:pos="440"/>
          <w:tab w:val="right" w:leader="dot" w:pos="9495"/>
        </w:tabs>
        <w:rPr>
          <w:noProof/>
        </w:rPr>
      </w:pPr>
      <w:hyperlink w:anchor="_Toc65156443" w:history="1">
        <w:r w:rsidRPr="00B76860">
          <w:rPr>
            <w:rStyle w:val="Hyperlink"/>
            <w:noProof/>
          </w:rPr>
          <w:t>8</w:t>
        </w:r>
        <w:r>
          <w:rPr>
            <w:noProof/>
          </w:rPr>
          <w:tab/>
        </w:r>
        <w:r w:rsidRPr="00B76860">
          <w:rPr>
            <w:rStyle w:val="Hyperlink"/>
            <w:noProof/>
          </w:rPr>
          <w:t>Mask "Field definitions"</w:t>
        </w:r>
        <w:r>
          <w:rPr>
            <w:noProof/>
            <w:webHidden/>
          </w:rPr>
          <w:tab/>
        </w:r>
        <w:r>
          <w:rPr>
            <w:noProof/>
            <w:webHidden/>
          </w:rPr>
          <w:fldChar w:fldCharType="begin"/>
        </w:r>
        <w:r>
          <w:rPr>
            <w:noProof/>
            <w:webHidden/>
          </w:rPr>
          <w:instrText xml:space="preserve"> PAGEREF _Toc65156443 \h </w:instrText>
        </w:r>
        <w:r>
          <w:rPr>
            <w:noProof/>
            <w:webHidden/>
          </w:rPr>
        </w:r>
        <w:r>
          <w:rPr>
            <w:noProof/>
            <w:webHidden/>
          </w:rPr>
          <w:fldChar w:fldCharType="separate"/>
        </w:r>
        <w:r w:rsidR="00C41290">
          <w:rPr>
            <w:noProof/>
            <w:webHidden/>
          </w:rPr>
          <w:t>40</w:t>
        </w:r>
        <w:r>
          <w:rPr>
            <w:noProof/>
            <w:webHidden/>
          </w:rPr>
          <w:fldChar w:fldCharType="end"/>
        </w:r>
      </w:hyperlink>
    </w:p>
    <w:p w14:paraId="57733166" w14:textId="733A2F4F" w:rsidR="000352E4" w:rsidRDefault="000352E4" w:rsidP="000352E4">
      <w:pPr>
        <w:pStyle w:val="TOC2"/>
        <w:widowControl/>
        <w:tabs>
          <w:tab w:val="left" w:pos="880"/>
          <w:tab w:val="right" w:leader="dot" w:pos="9495"/>
        </w:tabs>
        <w:rPr>
          <w:noProof/>
        </w:rPr>
      </w:pPr>
      <w:hyperlink w:anchor="_Toc65156444" w:history="1">
        <w:r w:rsidRPr="00B76860">
          <w:rPr>
            <w:rStyle w:val="Hyperlink"/>
            <w:noProof/>
          </w:rPr>
          <w:t>8.1</w:t>
        </w:r>
        <w:r>
          <w:rPr>
            <w:noProof/>
          </w:rPr>
          <w:tab/>
        </w:r>
        <w:r w:rsidRPr="00B76860">
          <w:rPr>
            <w:rStyle w:val="Hyperlink"/>
            <w:noProof/>
          </w:rPr>
          <w:t>Layout of mask</w:t>
        </w:r>
        <w:r>
          <w:rPr>
            <w:noProof/>
            <w:webHidden/>
          </w:rPr>
          <w:tab/>
        </w:r>
        <w:r>
          <w:rPr>
            <w:noProof/>
            <w:webHidden/>
          </w:rPr>
          <w:fldChar w:fldCharType="begin"/>
        </w:r>
        <w:r>
          <w:rPr>
            <w:noProof/>
            <w:webHidden/>
          </w:rPr>
          <w:instrText xml:space="preserve"> PAGEREF _Toc65156444 \h </w:instrText>
        </w:r>
        <w:r>
          <w:rPr>
            <w:noProof/>
            <w:webHidden/>
          </w:rPr>
        </w:r>
        <w:r>
          <w:rPr>
            <w:noProof/>
            <w:webHidden/>
          </w:rPr>
          <w:fldChar w:fldCharType="separate"/>
        </w:r>
        <w:r w:rsidR="00C41290">
          <w:rPr>
            <w:noProof/>
            <w:webHidden/>
          </w:rPr>
          <w:t>40</w:t>
        </w:r>
        <w:r>
          <w:rPr>
            <w:noProof/>
            <w:webHidden/>
          </w:rPr>
          <w:fldChar w:fldCharType="end"/>
        </w:r>
      </w:hyperlink>
    </w:p>
    <w:p w14:paraId="793B0552" w14:textId="20BA1BE9" w:rsidR="000352E4" w:rsidRDefault="000352E4" w:rsidP="000352E4">
      <w:pPr>
        <w:pStyle w:val="TOC2"/>
        <w:widowControl/>
        <w:tabs>
          <w:tab w:val="left" w:pos="880"/>
          <w:tab w:val="right" w:leader="dot" w:pos="9495"/>
        </w:tabs>
        <w:rPr>
          <w:noProof/>
        </w:rPr>
      </w:pPr>
      <w:hyperlink w:anchor="_Toc65156445" w:history="1">
        <w:r w:rsidRPr="00B76860">
          <w:rPr>
            <w:rStyle w:val="Hyperlink"/>
            <w:noProof/>
          </w:rPr>
          <w:t>8.2</w:t>
        </w:r>
        <w:r>
          <w:rPr>
            <w:noProof/>
          </w:rPr>
          <w:tab/>
        </w:r>
        <w:r w:rsidRPr="00B76860">
          <w:rPr>
            <w:rStyle w:val="Hyperlink"/>
            <w:noProof/>
          </w:rPr>
          <w:t>Create new field definition</w:t>
        </w:r>
        <w:r>
          <w:rPr>
            <w:noProof/>
            <w:webHidden/>
          </w:rPr>
          <w:tab/>
        </w:r>
        <w:r>
          <w:rPr>
            <w:noProof/>
            <w:webHidden/>
          </w:rPr>
          <w:fldChar w:fldCharType="begin"/>
        </w:r>
        <w:r>
          <w:rPr>
            <w:noProof/>
            <w:webHidden/>
          </w:rPr>
          <w:instrText xml:space="preserve"> PAGEREF _Toc65156445 \h </w:instrText>
        </w:r>
        <w:r>
          <w:rPr>
            <w:noProof/>
            <w:webHidden/>
          </w:rPr>
        </w:r>
        <w:r>
          <w:rPr>
            <w:noProof/>
            <w:webHidden/>
          </w:rPr>
          <w:fldChar w:fldCharType="separate"/>
        </w:r>
        <w:r w:rsidR="00C41290">
          <w:rPr>
            <w:noProof/>
            <w:webHidden/>
          </w:rPr>
          <w:t>41</w:t>
        </w:r>
        <w:r>
          <w:rPr>
            <w:noProof/>
            <w:webHidden/>
          </w:rPr>
          <w:fldChar w:fldCharType="end"/>
        </w:r>
      </w:hyperlink>
    </w:p>
    <w:p w14:paraId="684810E0" w14:textId="4AF123A6" w:rsidR="000352E4" w:rsidRDefault="000352E4" w:rsidP="000352E4">
      <w:pPr>
        <w:pStyle w:val="TOC2"/>
        <w:widowControl/>
        <w:tabs>
          <w:tab w:val="left" w:pos="880"/>
          <w:tab w:val="right" w:leader="dot" w:pos="9495"/>
        </w:tabs>
        <w:rPr>
          <w:noProof/>
        </w:rPr>
      </w:pPr>
      <w:hyperlink w:anchor="_Toc65156446" w:history="1">
        <w:r w:rsidRPr="00B76860">
          <w:rPr>
            <w:rStyle w:val="Hyperlink"/>
            <w:noProof/>
          </w:rPr>
          <w:t>8.3</w:t>
        </w:r>
        <w:r>
          <w:rPr>
            <w:noProof/>
          </w:rPr>
          <w:tab/>
        </w:r>
        <w:r w:rsidRPr="00B76860">
          <w:rPr>
            <w:rStyle w:val="Hyperlink"/>
            <w:noProof/>
          </w:rPr>
          <w:t>Change field definition</w:t>
        </w:r>
        <w:r>
          <w:rPr>
            <w:noProof/>
            <w:webHidden/>
          </w:rPr>
          <w:tab/>
        </w:r>
        <w:r>
          <w:rPr>
            <w:noProof/>
            <w:webHidden/>
          </w:rPr>
          <w:fldChar w:fldCharType="begin"/>
        </w:r>
        <w:r>
          <w:rPr>
            <w:noProof/>
            <w:webHidden/>
          </w:rPr>
          <w:instrText xml:space="preserve"> PAGEREF _Toc65156446 \h </w:instrText>
        </w:r>
        <w:r>
          <w:rPr>
            <w:noProof/>
            <w:webHidden/>
          </w:rPr>
        </w:r>
        <w:r>
          <w:rPr>
            <w:noProof/>
            <w:webHidden/>
          </w:rPr>
          <w:fldChar w:fldCharType="separate"/>
        </w:r>
        <w:r w:rsidR="00C41290">
          <w:rPr>
            <w:noProof/>
            <w:webHidden/>
          </w:rPr>
          <w:t>43</w:t>
        </w:r>
        <w:r>
          <w:rPr>
            <w:noProof/>
            <w:webHidden/>
          </w:rPr>
          <w:fldChar w:fldCharType="end"/>
        </w:r>
      </w:hyperlink>
    </w:p>
    <w:p w14:paraId="2FBC4568" w14:textId="0B4F5879" w:rsidR="000352E4" w:rsidRDefault="000352E4" w:rsidP="000352E4">
      <w:pPr>
        <w:pStyle w:val="TOC2"/>
        <w:widowControl/>
        <w:tabs>
          <w:tab w:val="left" w:pos="880"/>
          <w:tab w:val="right" w:leader="dot" w:pos="9495"/>
        </w:tabs>
        <w:rPr>
          <w:noProof/>
        </w:rPr>
      </w:pPr>
      <w:hyperlink w:anchor="_Toc65156447" w:history="1">
        <w:r w:rsidRPr="00B76860">
          <w:rPr>
            <w:rStyle w:val="Hyperlink"/>
            <w:noProof/>
          </w:rPr>
          <w:t>8.4</w:t>
        </w:r>
        <w:r>
          <w:rPr>
            <w:noProof/>
          </w:rPr>
          <w:tab/>
        </w:r>
        <w:r w:rsidRPr="00B76860">
          <w:rPr>
            <w:rStyle w:val="Hyperlink"/>
            <w:noProof/>
          </w:rPr>
          <w:t>Define Input Check</w:t>
        </w:r>
        <w:r>
          <w:rPr>
            <w:noProof/>
            <w:webHidden/>
          </w:rPr>
          <w:tab/>
        </w:r>
        <w:r>
          <w:rPr>
            <w:noProof/>
            <w:webHidden/>
          </w:rPr>
          <w:fldChar w:fldCharType="begin"/>
        </w:r>
        <w:r>
          <w:rPr>
            <w:noProof/>
            <w:webHidden/>
          </w:rPr>
          <w:instrText xml:space="preserve"> PAGEREF _Toc65156447 \h </w:instrText>
        </w:r>
        <w:r>
          <w:rPr>
            <w:noProof/>
            <w:webHidden/>
          </w:rPr>
        </w:r>
        <w:r>
          <w:rPr>
            <w:noProof/>
            <w:webHidden/>
          </w:rPr>
          <w:fldChar w:fldCharType="separate"/>
        </w:r>
        <w:r w:rsidR="00C41290">
          <w:rPr>
            <w:noProof/>
            <w:webHidden/>
          </w:rPr>
          <w:t>44</w:t>
        </w:r>
        <w:r>
          <w:rPr>
            <w:noProof/>
            <w:webHidden/>
          </w:rPr>
          <w:fldChar w:fldCharType="end"/>
        </w:r>
      </w:hyperlink>
    </w:p>
    <w:p w14:paraId="64BF6D10" w14:textId="25B192D1" w:rsidR="000352E4" w:rsidRDefault="000352E4" w:rsidP="000352E4">
      <w:pPr>
        <w:pStyle w:val="TOC2"/>
        <w:widowControl/>
        <w:tabs>
          <w:tab w:val="left" w:pos="880"/>
          <w:tab w:val="right" w:leader="dot" w:pos="9495"/>
        </w:tabs>
        <w:rPr>
          <w:noProof/>
        </w:rPr>
      </w:pPr>
      <w:hyperlink w:anchor="_Toc65156448" w:history="1">
        <w:r w:rsidRPr="00B76860">
          <w:rPr>
            <w:rStyle w:val="Hyperlink"/>
            <w:noProof/>
          </w:rPr>
          <w:t>8.5</w:t>
        </w:r>
        <w:r>
          <w:rPr>
            <w:noProof/>
          </w:rPr>
          <w:tab/>
        </w:r>
        <w:r w:rsidRPr="00B76860">
          <w:rPr>
            <w:rStyle w:val="Hyperlink"/>
            <w:noProof/>
          </w:rPr>
          <w:t>Hints on special properties</w:t>
        </w:r>
        <w:r>
          <w:rPr>
            <w:noProof/>
            <w:webHidden/>
          </w:rPr>
          <w:tab/>
        </w:r>
        <w:r>
          <w:rPr>
            <w:noProof/>
            <w:webHidden/>
          </w:rPr>
          <w:fldChar w:fldCharType="begin"/>
        </w:r>
        <w:r>
          <w:rPr>
            <w:noProof/>
            <w:webHidden/>
          </w:rPr>
          <w:instrText xml:space="preserve"> PAGEREF _Toc65156448 \h </w:instrText>
        </w:r>
        <w:r>
          <w:rPr>
            <w:noProof/>
            <w:webHidden/>
          </w:rPr>
        </w:r>
        <w:r>
          <w:rPr>
            <w:noProof/>
            <w:webHidden/>
          </w:rPr>
          <w:fldChar w:fldCharType="separate"/>
        </w:r>
        <w:r w:rsidR="00C41290">
          <w:rPr>
            <w:noProof/>
            <w:webHidden/>
          </w:rPr>
          <w:t>45</w:t>
        </w:r>
        <w:r>
          <w:rPr>
            <w:noProof/>
            <w:webHidden/>
          </w:rPr>
          <w:fldChar w:fldCharType="end"/>
        </w:r>
      </w:hyperlink>
    </w:p>
    <w:p w14:paraId="1EC7E731" w14:textId="26CABD84" w:rsidR="000352E4" w:rsidRDefault="000352E4" w:rsidP="000352E4">
      <w:pPr>
        <w:pStyle w:val="TOC2"/>
        <w:widowControl/>
        <w:tabs>
          <w:tab w:val="left" w:pos="880"/>
          <w:tab w:val="right" w:leader="dot" w:pos="9495"/>
        </w:tabs>
        <w:rPr>
          <w:noProof/>
        </w:rPr>
      </w:pPr>
      <w:hyperlink w:anchor="_Toc65156449" w:history="1">
        <w:r w:rsidRPr="00B76860">
          <w:rPr>
            <w:rStyle w:val="Hyperlink"/>
            <w:noProof/>
          </w:rPr>
          <w:t>8.6</w:t>
        </w:r>
        <w:r>
          <w:rPr>
            <w:noProof/>
          </w:rPr>
          <w:tab/>
        </w:r>
        <w:r w:rsidRPr="00B76860">
          <w:rPr>
            <w:rStyle w:val="Hyperlink"/>
            <w:noProof/>
          </w:rPr>
          <w:t>Hints on data types</w:t>
        </w:r>
        <w:r>
          <w:rPr>
            <w:noProof/>
            <w:webHidden/>
          </w:rPr>
          <w:tab/>
        </w:r>
        <w:r>
          <w:rPr>
            <w:noProof/>
            <w:webHidden/>
          </w:rPr>
          <w:fldChar w:fldCharType="begin"/>
        </w:r>
        <w:r>
          <w:rPr>
            <w:noProof/>
            <w:webHidden/>
          </w:rPr>
          <w:instrText xml:space="preserve"> PAGEREF _Toc65156449 \h </w:instrText>
        </w:r>
        <w:r>
          <w:rPr>
            <w:noProof/>
            <w:webHidden/>
          </w:rPr>
        </w:r>
        <w:r>
          <w:rPr>
            <w:noProof/>
            <w:webHidden/>
          </w:rPr>
          <w:fldChar w:fldCharType="separate"/>
        </w:r>
        <w:r w:rsidR="00C41290">
          <w:rPr>
            <w:noProof/>
            <w:webHidden/>
          </w:rPr>
          <w:t>46</w:t>
        </w:r>
        <w:r>
          <w:rPr>
            <w:noProof/>
            <w:webHidden/>
          </w:rPr>
          <w:fldChar w:fldCharType="end"/>
        </w:r>
      </w:hyperlink>
    </w:p>
    <w:p w14:paraId="75FCF73F" w14:textId="71A9362D" w:rsidR="000352E4" w:rsidRDefault="000352E4" w:rsidP="000352E4">
      <w:pPr>
        <w:pStyle w:val="TOC1"/>
        <w:widowControl/>
        <w:tabs>
          <w:tab w:val="left" w:pos="440"/>
          <w:tab w:val="right" w:leader="dot" w:pos="9495"/>
        </w:tabs>
        <w:rPr>
          <w:noProof/>
        </w:rPr>
      </w:pPr>
      <w:hyperlink w:anchor="_Toc65156450" w:history="1">
        <w:r w:rsidRPr="00B76860">
          <w:rPr>
            <w:rStyle w:val="Hyperlink"/>
            <w:noProof/>
          </w:rPr>
          <w:t>9</w:t>
        </w:r>
        <w:r>
          <w:rPr>
            <w:noProof/>
          </w:rPr>
          <w:tab/>
        </w:r>
        <w:r w:rsidRPr="00B76860">
          <w:rPr>
            <w:rStyle w:val="Hyperlink"/>
            <w:noProof/>
          </w:rPr>
          <w:t>Mask "Define grid"</w:t>
        </w:r>
        <w:r>
          <w:rPr>
            <w:noProof/>
            <w:webHidden/>
          </w:rPr>
          <w:tab/>
        </w:r>
        <w:r>
          <w:rPr>
            <w:noProof/>
            <w:webHidden/>
          </w:rPr>
          <w:fldChar w:fldCharType="begin"/>
        </w:r>
        <w:r>
          <w:rPr>
            <w:noProof/>
            <w:webHidden/>
          </w:rPr>
          <w:instrText xml:space="preserve"> PAGEREF _Toc65156450 \h </w:instrText>
        </w:r>
        <w:r>
          <w:rPr>
            <w:noProof/>
            <w:webHidden/>
          </w:rPr>
        </w:r>
        <w:r>
          <w:rPr>
            <w:noProof/>
            <w:webHidden/>
          </w:rPr>
          <w:fldChar w:fldCharType="separate"/>
        </w:r>
        <w:r w:rsidR="00C41290">
          <w:rPr>
            <w:noProof/>
            <w:webHidden/>
          </w:rPr>
          <w:t>49</w:t>
        </w:r>
        <w:r>
          <w:rPr>
            <w:noProof/>
            <w:webHidden/>
          </w:rPr>
          <w:fldChar w:fldCharType="end"/>
        </w:r>
      </w:hyperlink>
    </w:p>
    <w:p w14:paraId="04A631CA" w14:textId="53A025F4" w:rsidR="000352E4" w:rsidRDefault="000352E4" w:rsidP="000352E4">
      <w:pPr>
        <w:pStyle w:val="TOC1"/>
        <w:widowControl/>
        <w:tabs>
          <w:tab w:val="left" w:pos="660"/>
          <w:tab w:val="right" w:leader="dot" w:pos="9495"/>
        </w:tabs>
        <w:rPr>
          <w:noProof/>
        </w:rPr>
      </w:pPr>
      <w:hyperlink w:anchor="_Toc65156451" w:history="1">
        <w:r w:rsidRPr="00B76860">
          <w:rPr>
            <w:rStyle w:val="Hyperlink"/>
            <w:noProof/>
          </w:rPr>
          <w:t>10</w:t>
        </w:r>
        <w:r>
          <w:rPr>
            <w:noProof/>
          </w:rPr>
          <w:tab/>
        </w:r>
        <w:r w:rsidRPr="00B76860">
          <w:rPr>
            <w:rStyle w:val="Hyperlink"/>
            <w:noProof/>
          </w:rPr>
          <w:t>Mask "Change recording date and time"</w:t>
        </w:r>
        <w:r>
          <w:rPr>
            <w:noProof/>
            <w:webHidden/>
          </w:rPr>
          <w:tab/>
        </w:r>
        <w:r>
          <w:rPr>
            <w:noProof/>
            <w:webHidden/>
          </w:rPr>
          <w:fldChar w:fldCharType="begin"/>
        </w:r>
        <w:r>
          <w:rPr>
            <w:noProof/>
            <w:webHidden/>
          </w:rPr>
          <w:instrText xml:space="preserve"> PAGEREF _Toc65156451 \h </w:instrText>
        </w:r>
        <w:r>
          <w:rPr>
            <w:noProof/>
            <w:webHidden/>
          </w:rPr>
        </w:r>
        <w:r>
          <w:rPr>
            <w:noProof/>
            <w:webHidden/>
          </w:rPr>
          <w:fldChar w:fldCharType="separate"/>
        </w:r>
        <w:r w:rsidR="00C41290">
          <w:rPr>
            <w:noProof/>
            <w:webHidden/>
          </w:rPr>
          <w:t>51</w:t>
        </w:r>
        <w:r>
          <w:rPr>
            <w:noProof/>
            <w:webHidden/>
          </w:rPr>
          <w:fldChar w:fldCharType="end"/>
        </w:r>
      </w:hyperlink>
    </w:p>
    <w:p w14:paraId="76D0B645" w14:textId="50B1B14B" w:rsidR="000352E4" w:rsidRDefault="000352E4" w:rsidP="000352E4">
      <w:pPr>
        <w:pStyle w:val="TOC1"/>
        <w:widowControl/>
        <w:tabs>
          <w:tab w:val="left" w:pos="660"/>
          <w:tab w:val="right" w:leader="dot" w:pos="9495"/>
        </w:tabs>
        <w:rPr>
          <w:noProof/>
        </w:rPr>
      </w:pPr>
      <w:hyperlink w:anchor="_Toc65156452" w:history="1">
        <w:r w:rsidRPr="00B76860">
          <w:rPr>
            <w:rStyle w:val="Hyperlink"/>
            <w:noProof/>
          </w:rPr>
          <w:t>11</w:t>
        </w:r>
        <w:r>
          <w:rPr>
            <w:noProof/>
          </w:rPr>
          <w:tab/>
        </w:r>
        <w:r w:rsidRPr="00B76860">
          <w:rPr>
            <w:rStyle w:val="Hyperlink"/>
            <w:noProof/>
          </w:rPr>
          <w:t>Mask "Rename files"</w:t>
        </w:r>
        <w:r>
          <w:rPr>
            <w:noProof/>
            <w:webHidden/>
          </w:rPr>
          <w:tab/>
        </w:r>
        <w:r>
          <w:rPr>
            <w:noProof/>
            <w:webHidden/>
          </w:rPr>
          <w:fldChar w:fldCharType="begin"/>
        </w:r>
        <w:r>
          <w:rPr>
            <w:noProof/>
            <w:webHidden/>
          </w:rPr>
          <w:instrText xml:space="preserve"> PAGEREF _Toc65156452 \h </w:instrText>
        </w:r>
        <w:r>
          <w:rPr>
            <w:noProof/>
            <w:webHidden/>
          </w:rPr>
        </w:r>
        <w:r>
          <w:rPr>
            <w:noProof/>
            <w:webHidden/>
          </w:rPr>
          <w:fldChar w:fldCharType="separate"/>
        </w:r>
        <w:r w:rsidR="00C41290">
          <w:rPr>
            <w:noProof/>
            <w:webHidden/>
          </w:rPr>
          <w:t>53</w:t>
        </w:r>
        <w:r>
          <w:rPr>
            <w:noProof/>
            <w:webHidden/>
          </w:rPr>
          <w:fldChar w:fldCharType="end"/>
        </w:r>
      </w:hyperlink>
    </w:p>
    <w:p w14:paraId="3FED757E" w14:textId="23DDE9F7" w:rsidR="000352E4" w:rsidRDefault="000352E4" w:rsidP="000352E4">
      <w:pPr>
        <w:pStyle w:val="TOC1"/>
        <w:widowControl/>
        <w:tabs>
          <w:tab w:val="left" w:pos="660"/>
          <w:tab w:val="right" w:leader="dot" w:pos="9495"/>
        </w:tabs>
        <w:rPr>
          <w:noProof/>
        </w:rPr>
      </w:pPr>
      <w:hyperlink w:anchor="_Toc65156453" w:history="1">
        <w:r w:rsidRPr="00B76860">
          <w:rPr>
            <w:rStyle w:val="Hyperlink"/>
            <w:noProof/>
          </w:rPr>
          <w:t>12</w:t>
        </w:r>
        <w:r>
          <w:rPr>
            <w:noProof/>
          </w:rPr>
          <w:tab/>
        </w:r>
        <w:r w:rsidRPr="00B76860">
          <w:rPr>
            <w:rStyle w:val="Hyperlink"/>
            <w:noProof/>
          </w:rPr>
          <w:t>Mask "Compare files"</w:t>
        </w:r>
        <w:r>
          <w:rPr>
            <w:noProof/>
            <w:webHidden/>
          </w:rPr>
          <w:tab/>
        </w:r>
        <w:r>
          <w:rPr>
            <w:noProof/>
            <w:webHidden/>
          </w:rPr>
          <w:fldChar w:fldCharType="begin"/>
        </w:r>
        <w:r>
          <w:rPr>
            <w:noProof/>
            <w:webHidden/>
          </w:rPr>
          <w:instrText xml:space="preserve"> PAGEREF _Toc65156453 \h </w:instrText>
        </w:r>
        <w:r>
          <w:rPr>
            <w:noProof/>
            <w:webHidden/>
          </w:rPr>
        </w:r>
        <w:r>
          <w:rPr>
            <w:noProof/>
            <w:webHidden/>
          </w:rPr>
          <w:fldChar w:fldCharType="separate"/>
        </w:r>
        <w:r w:rsidR="00C41290">
          <w:rPr>
            <w:noProof/>
            <w:webHidden/>
          </w:rPr>
          <w:t>55</w:t>
        </w:r>
        <w:r>
          <w:rPr>
            <w:noProof/>
            <w:webHidden/>
          </w:rPr>
          <w:fldChar w:fldCharType="end"/>
        </w:r>
      </w:hyperlink>
    </w:p>
    <w:p w14:paraId="13C14981" w14:textId="329D8E48" w:rsidR="000352E4" w:rsidRDefault="000352E4" w:rsidP="000352E4">
      <w:pPr>
        <w:pStyle w:val="TOC1"/>
        <w:widowControl/>
        <w:tabs>
          <w:tab w:val="left" w:pos="660"/>
          <w:tab w:val="right" w:leader="dot" w:pos="9495"/>
        </w:tabs>
        <w:rPr>
          <w:noProof/>
        </w:rPr>
      </w:pPr>
      <w:hyperlink w:anchor="_Toc65156454" w:history="1">
        <w:r w:rsidRPr="00B76860">
          <w:rPr>
            <w:rStyle w:val="Hyperlink"/>
            <w:noProof/>
          </w:rPr>
          <w:t>13</w:t>
        </w:r>
        <w:r>
          <w:rPr>
            <w:noProof/>
          </w:rPr>
          <w:tab/>
        </w:r>
        <w:r w:rsidRPr="00B76860">
          <w:rPr>
            <w:rStyle w:val="Hyperlink"/>
            <w:noProof/>
          </w:rPr>
          <w:t>Mask "Remove meta data"</w:t>
        </w:r>
        <w:r>
          <w:rPr>
            <w:noProof/>
            <w:webHidden/>
          </w:rPr>
          <w:tab/>
        </w:r>
        <w:r>
          <w:rPr>
            <w:noProof/>
            <w:webHidden/>
          </w:rPr>
          <w:fldChar w:fldCharType="begin"/>
        </w:r>
        <w:r>
          <w:rPr>
            <w:noProof/>
            <w:webHidden/>
          </w:rPr>
          <w:instrText xml:space="preserve"> PAGEREF _Toc65156454 \h </w:instrText>
        </w:r>
        <w:r>
          <w:rPr>
            <w:noProof/>
            <w:webHidden/>
          </w:rPr>
        </w:r>
        <w:r>
          <w:rPr>
            <w:noProof/>
            <w:webHidden/>
          </w:rPr>
          <w:fldChar w:fldCharType="separate"/>
        </w:r>
        <w:r w:rsidR="00C41290">
          <w:rPr>
            <w:noProof/>
            <w:webHidden/>
          </w:rPr>
          <w:t>57</w:t>
        </w:r>
        <w:r>
          <w:rPr>
            <w:noProof/>
            <w:webHidden/>
          </w:rPr>
          <w:fldChar w:fldCharType="end"/>
        </w:r>
      </w:hyperlink>
    </w:p>
    <w:p w14:paraId="792D8E76" w14:textId="735E01A5" w:rsidR="000352E4" w:rsidRDefault="000352E4" w:rsidP="000352E4">
      <w:pPr>
        <w:pStyle w:val="TOC1"/>
        <w:widowControl/>
        <w:tabs>
          <w:tab w:val="left" w:pos="660"/>
          <w:tab w:val="right" w:leader="dot" w:pos="9495"/>
        </w:tabs>
        <w:rPr>
          <w:noProof/>
        </w:rPr>
      </w:pPr>
      <w:hyperlink w:anchor="_Toc65156455" w:history="1">
        <w:r w:rsidRPr="00B76860">
          <w:rPr>
            <w:rStyle w:val="Hyperlink"/>
            <w:noProof/>
          </w:rPr>
          <w:t>14</w:t>
        </w:r>
        <w:r>
          <w:rPr>
            <w:noProof/>
          </w:rPr>
          <w:tab/>
        </w:r>
        <w:r w:rsidRPr="00B76860">
          <w:rPr>
            <w:rStyle w:val="Hyperlink"/>
            <w:noProof/>
          </w:rPr>
          <w:t>Mask "Image Details"</w:t>
        </w:r>
        <w:r>
          <w:rPr>
            <w:noProof/>
            <w:webHidden/>
          </w:rPr>
          <w:tab/>
        </w:r>
        <w:r>
          <w:rPr>
            <w:noProof/>
            <w:webHidden/>
          </w:rPr>
          <w:fldChar w:fldCharType="begin"/>
        </w:r>
        <w:r>
          <w:rPr>
            <w:noProof/>
            <w:webHidden/>
          </w:rPr>
          <w:instrText xml:space="preserve"> PAGEREF _Toc65156455 \h </w:instrText>
        </w:r>
        <w:r>
          <w:rPr>
            <w:noProof/>
            <w:webHidden/>
          </w:rPr>
        </w:r>
        <w:r>
          <w:rPr>
            <w:noProof/>
            <w:webHidden/>
          </w:rPr>
          <w:fldChar w:fldCharType="separate"/>
        </w:r>
        <w:r w:rsidR="00C41290">
          <w:rPr>
            <w:noProof/>
            <w:webHidden/>
          </w:rPr>
          <w:t>59</w:t>
        </w:r>
        <w:r>
          <w:rPr>
            <w:noProof/>
            <w:webHidden/>
          </w:rPr>
          <w:fldChar w:fldCharType="end"/>
        </w:r>
      </w:hyperlink>
    </w:p>
    <w:p w14:paraId="63BF3256" w14:textId="4CEE8C9A" w:rsidR="000352E4" w:rsidRDefault="000352E4" w:rsidP="000352E4">
      <w:pPr>
        <w:pStyle w:val="TOC1"/>
        <w:widowControl/>
        <w:tabs>
          <w:tab w:val="left" w:pos="660"/>
          <w:tab w:val="right" w:leader="dot" w:pos="9495"/>
        </w:tabs>
        <w:rPr>
          <w:noProof/>
        </w:rPr>
      </w:pPr>
      <w:hyperlink w:anchor="_Toc65156456" w:history="1">
        <w:r w:rsidRPr="00B76860">
          <w:rPr>
            <w:rStyle w:val="Hyperlink"/>
            <w:noProof/>
          </w:rPr>
          <w:t>15</w:t>
        </w:r>
        <w:r>
          <w:rPr>
            <w:noProof/>
          </w:rPr>
          <w:tab/>
        </w:r>
        <w:r w:rsidRPr="00B76860">
          <w:rPr>
            <w:rStyle w:val="Hyperlink"/>
            <w:noProof/>
          </w:rPr>
          <w:t>Mask "Image in own window"</w:t>
        </w:r>
        <w:r>
          <w:rPr>
            <w:noProof/>
            <w:webHidden/>
          </w:rPr>
          <w:tab/>
        </w:r>
        <w:r>
          <w:rPr>
            <w:noProof/>
            <w:webHidden/>
          </w:rPr>
          <w:fldChar w:fldCharType="begin"/>
        </w:r>
        <w:r>
          <w:rPr>
            <w:noProof/>
            <w:webHidden/>
          </w:rPr>
          <w:instrText xml:space="preserve"> PAGEREF _Toc65156456 \h </w:instrText>
        </w:r>
        <w:r>
          <w:rPr>
            <w:noProof/>
            <w:webHidden/>
          </w:rPr>
        </w:r>
        <w:r>
          <w:rPr>
            <w:noProof/>
            <w:webHidden/>
          </w:rPr>
          <w:fldChar w:fldCharType="separate"/>
        </w:r>
        <w:r w:rsidR="00C41290">
          <w:rPr>
            <w:noProof/>
            <w:webHidden/>
          </w:rPr>
          <w:t>60</w:t>
        </w:r>
        <w:r>
          <w:rPr>
            <w:noProof/>
            <w:webHidden/>
          </w:rPr>
          <w:fldChar w:fldCharType="end"/>
        </w:r>
      </w:hyperlink>
    </w:p>
    <w:p w14:paraId="38FAF59E" w14:textId="4786593D" w:rsidR="000352E4" w:rsidRDefault="000352E4" w:rsidP="000352E4">
      <w:pPr>
        <w:pStyle w:val="TOC1"/>
        <w:widowControl/>
        <w:tabs>
          <w:tab w:val="left" w:pos="660"/>
          <w:tab w:val="right" w:leader="dot" w:pos="9495"/>
        </w:tabs>
        <w:rPr>
          <w:noProof/>
        </w:rPr>
      </w:pPr>
      <w:hyperlink w:anchor="_Toc65156457" w:history="1">
        <w:r w:rsidRPr="00B76860">
          <w:rPr>
            <w:rStyle w:val="Hyperlink"/>
            <w:noProof/>
          </w:rPr>
          <w:t>16</w:t>
        </w:r>
        <w:r>
          <w:rPr>
            <w:noProof/>
          </w:rPr>
          <w:tab/>
        </w:r>
        <w:r w:rsidRPr="00B76860">
          <w:rPr>
            <w:rStyle w:val="Hyperlink"/>
            <w:noProof/>
          </w:rPr>
          <w:t>Mask "Map"</w:t>
        </w:r>
        <w:r>
          <w:rPr>
            <w:noProof/>
            <w:webHidden/>
          </w:rPr>
          <w:tab/>
        </w:r>
        <w:r>
          <w:rPr>
            <w:noProof/>
            <w:webHidden/>
          </w:rPr>
          <w:fldChar w:fldCharType="begin"/>
        </w:r>
        <w:r>
          <w:rPr>
            <w:noProof/>
            <w:webHidden/>
          </w:rPr>
          <w:instrText xml:space="preserve"> PAGEREF _Toc65156457 \h </w:instrText>
        </w:r>
        <w:r>
          <w:rPr>
            <w:noProof/>
            <w:webHidden/>
          </w:rPr>
        </w:r>
        <w:r>
          <w:rPr>
            <w:noProof/>
            <w:webHidden/>
          </w:rPr>
          <w:fldChar w:fldCharType="separate"/>
        </w:r>
        <w:r w:rsidR="00C41290">
          <w:rPr>
            <w:noProof/>
            <w:webHidden/>
          </w:rPr>
          <w:t>61</w:t>
        </w:r>
        <w:r>
          <w:rPr>
            <w:noProof/>
            <w:webHidden/>
          </w:rPr>
          <w:fldChar w:fldCharType="end"/>
        </w:r>
      </w:hyperlink>
    </w:p>
    <w:p w14:paraId="0EAD8937" w14:textId="76FFE0DF" w:rsidR="000352E4" w:rsidRDefault="000352E4" w:rsidP="000352E4">
      <w:pPr>
        <w:pStyle w:val="TOC1"/>
        <w:widowControl/>
        <w:tabs>
          <w:tab w:val="left" w:pos="660"/>
          <w:tab w:val="right" w:leader="dot" w:pos="9495"/>
        </w:tabs>
        <w:rPr>
          <w:noProof/>
        </w:rPr>
      </w:pPr>
      <w:hyperlink w:anchor="_Toc65156458" w:history="1">
        <w:r w:rsidRPr="00B76860">
          <w:rPr>
            <w:rStyle w:val="Hyperlink"/>
            <w:noProof/>
          </w:rPr>
          <w:t>17</w:t>
        </w:r>
        <w:r>
          <w:rPr>
            <w:noProof/>
          </w:rPr>
          <w:tab/>
        </w:r>
        <w:r w:rsidRPr="00B76860">
          <w:rPr>
            <w:rStyle w:val="Hyperlink"/>
            <w:noProof/>
          </w:rPr>
          <w:t>Mask "Predefined comments"</w:t>
        </w:r>
        <w:r>
          <w:rPr>
            <w:noProof/>
            <w:webHidden/>
          </w:rPr>
          <w:tab/>
        </w:r>
        <w:r>
          <w:rPr>
            <w:noProof/>
            <w:webHidden/>
          </w:rPr>
          <w:fldChar w:fldCharType="begin"/>
        </w:r>
        <w:r>
          <w:rPr>
            <w:noProof/>
            <w:webHidden/>
          </w:rPr>
          <w:instrText xml:space="preserve"> PAGEREF _Toc65156458 \h </w:instrText>
        </w:r>
        <w:r>
          <w:rPr>
            <w:noProof/>
            <w:webHidden/>
          </w:rPr>
        </w:r>
        <w:r>
          <w:rPr>
            <w:noProof/>
            <w:webHidden/>
          </w:rPr>
          <w:fldChar w:fldCharType="separate"/>
        </w:r>
        <w:r w:rsidR="00C41290">
          <w:rPr>
            <w:noProof/>
            <w:webHidden/>
          </w:rPr>
          <w:t>62</w:t>
        </w:r>
        <w:r>
          <w:rPr>
            <w:noProof/>
            <w:webHidden/>
          </w:rPr>
          <w:fldChar w:fldCharType="end"/>
        </w:r>
      </w:hyperlink>
    </w:p>
    <w:p w14:paraId="3275BC27" w14:textId="57627FFC" w:rsidR="000352E4" w:rsidRDefault="000352E4" w:rsidP="000352E4">
      <w:pPr>
        <w:pStyle w:val="TOC1"/>
        <w:widowControl/>
        <w:tabs>
          <w:tab w:val="left" w:pos="660"/>
          <w:tab w:val="right" w:leader="dot" w:pos="9495"/>
        </w:tabs>
        <w:rPr>
          <w:noProof/>
        </w:rPr>
      </w:pPr>
      <w:hyperlink w:anchor="_Toc65156459" w:history="1">
        <w:r w:rsidRPr="00B76860">
          <w:rPr>
            <w:rStyle w:val="Hyperlink"/>
            <w:noProof/>
          </w:rPr>
          <w:t>18</w:t>
        </w:r>
        <w:r>
          <w:rPr>
            <w:noProof/>
          </w:rPr>
          <w:tab/>
        </w:r>
        <w:r w:rsidRPr="00B76860">
          <w:rPr>
            <w:rStyle w:val="Hyperlink"/>
            <w:noProof/>
          </w:rPr>
          <w:t>Mask "Predefined IPTC key words"</w:t>
        </w:r>
        <w:r>
          <w:rPr>
            <w:noProof/>
            <w:webHidden/>
          </w:rPr>
          <w:tab/>
        </w:r>
        <w:r>
          <w:rPr>
            <w:noProof/>
            <w:webHidden/>
          </w:rPr>
          <w:fldChar w:fldCharType="begin"/>
        </w:r>
        <w:r>
          <w:rPr>
            <w:noProof/>
            <w:webHidden/>
          </w:rPr>
          <w:instrText xml:space="preserve"> PAGEREF _Toc65156459 \h </w:instrText>
        </w:r>
        <w:r>
          <w:rPr>
            <w:noProof/>
            <w:webHidden/>
          </w:rPr>
        </w:r>
        <w:r>
          <w:rPr>
            <w:noProof/>
            <w:webHidden/>
          </w:rPr>
          <w:fldChar w:fldCharType="separate"/>
        </w:r>
        <w:r w:rsidR="00C41290">
          <w:rPr>
            <w:noProof/>
            <w:webHidden/>
          </w:rPr>
          <w:t>63</w:t>
        </w:r>
        <w:r>
          <w:rPr>
            <w:noProof/>
            <w:webHidden/>
          </w:rPr>
          <w:fldChar w:fldCharType="end"/>
        </w:r>
      </w:hyperlink>
    </w:p>
    <w:p w14:paraId="69BFEE58" w14:textId="14754CAF" w:rsidR="000352E4" w:rsidRDefault="000352E4" w:rsidP="000352E4">
      <w:pPr>
        <w:pStyle w:val="TOC1"/>
        <w:widowControl/>
        <w:tabs>
          <w:tab w:val="left" w:pos="660"/>
          <w:tab w:val="right" w:leader="dot" w:pos="9495"/>
        </w:tabs>
        <w:rPr>
          <w:noProof/>
        </w:rPr>
      </w:pPr>
      <w:hyperlink w:anchor="_Toc65156460" w:history="1">
        <w:r w:rsidRPr="00B76860">
          <w:rPr>
            <w:rStyle w:val="Hyperlink"/>
            <w:noProof/>
          </w:rPr>
          <w:t>19</w:t>
        </w:r>
        <w:r>
          <w:rPr>
            <w:noProof/>
          </w:rPr>
          <w:tab/>
        </w:r>
        <w:r w:rsidRPr="00B76860">
          <w:rPr>
            <w:rStyle w:val="Hyperlink"/>
            <w:noProof/>
          </w:rPr>
          <w:t>Mask "Select and edit data template"</w:t>
        </w:r>
        <w:r>
          <w:rPr>
            <w:noProof/>
            <w:webHidden/>
          </w:rPr>
          <w:tab/>
        </w:r>
        <w:r>
          <w:rPr>
            <w:noProof/>
            <w:webHidden/>
          </w:rPr>
          <w:fldChar w:fldCharType="begin"/>
        </w:r>
        <w:r>
          <w:rPr>
            <w:noProof/>
            <w:webHidden/>
          </w:rPr>
          <w:instrText xml:space="preserve"> PAGEREF _Toc65156460 \h </w:instrText>
        </w:r>
        <w:r>
          <w:rPr>
            <w:noProof/>
            <w:webHidden/>
          </w:rPr>
        </w:r>
        <w:r>
          <w:rPr>
            <w:noProof/>
            <w:webHidden/>
          </w:rPr>
          <w:fldChar w:fldCharType="separate"/>
        </w:r>
        <w:r w:rsidR="00C41290">
          <w:rPr>
            <w:noProof/>
            <w:webHidden/>
          </w:rPr>
          <w:t>64</w:t>
        </w:r>
        <w:r>
          <w:rPr>
            <w:noProof/>
            <w:webHidden/>
          </w:rPr>
          <w:fldChar w:fldCharType="end"/>
        </w:r>
      </w:hyperlink>
    </w:p>
    <w:p w14:paraId="03279F6E" w14:textId="1D9DFD80" w:rsidR="000352E4" w:rsidRDefault="000352E4" w:rsidP="000352E4">
      <w:pPr>
        <w:pStyle w:val="TOC1"/>
        <w:widowControl/>
        <w:tabs>
          <w:tab w:val="left" w:pos="660"/>
          <w:tab w:val="right" w:leader="dot" w:pos="9495"/>
        </w:tabs>
        <w:rPr>
          <w:noProof/>
        </w:rPr>
      </w:pPr>
      <w:hyperlink w:anchor="_Toc65156461" w:history="1">
        <w:r w:rsidRPr="00B76860">
          <w:rPr>
            <w:rStyle w:val="Hyperlink"/>
            <w:noProof/>
          </w:rPr>
          <w:t>20</w:t>
        </w:r>
        <w:r>
          <w:rPr>
            <w:noProof/>
          </w:rPr>
          <w:tab/>
        </w:r>
        <w:r w:rsidRPr="00B76860">
          <w:rPr>
            <w:rStyle w:val="Hyperlink"/>
            <w:noProof/>
          </w:rPr>
          <w:t>Mask "Edit / insert placeholder"</w:t>
        </w:r>
        <w:r>
          <w:rPr>
            <w:noProof/>
            <w:webHidden/>
          </w:rPr>
          <w:tab/>
        </w:r>
        <w:r>
          <w:rPr>
            <w:noProof/>
            <w:webHidden/>
          </w:rPr>
          <w:fldChar w:fldCharType="begin"/>
        </w:r>
        <w:r>
          <w:rPr>
            <w:noProof/>
            <w:webHidden/>
          </w:rPr>
          <w:instrText xml:space="preserve"> PAGEREF _Toc65156461 \h </w:instrText>
        </w:r>
        <w:r>
          <w:rPr>
            <w:noProof/>
            <w:webHidden/>
          </w:rPr>
        </w:r>
        <w:r>
          <w:rPr>
            <w:noProof/>
            <w:webHidden/>
          </w:rPr>
          <w:fldChar w:fldCharType="separate"/>
        </w:r>
        <w:r w:rsidR="00C41290">
          <w:rPr>
            <w:noProof/>
            <w:webHidden/>
          </w:rPr>
          <w:t>66</w:t>
        </w:r>
        <w:r>
          <w:rPr>
            <w:noProof/>
            <w:webHidden/>
          </w:rPr>
          <w:fldChar w:fldCharType="end"/>
        </w:r>
      </w:hyperlink>
    </w:p>
    <w:p w14:paraId="221C034C" w14:textId="59A2A340" w:rsidR="000352E4" w:rsidRDefault="000352E4" w:rsidP="000352E4">
      <w:pPr>
        <w:pStyle w:val="TOC1"/>
        <w:widowControl/>
        <w:tabs>
          <w:tab w:val="left" w:pos="660"/>
          <w:tab w:val="right" w:leader="dot" w:pos="9495"/>
        </w:tabs>
        <w:rPr>
          <w:noProof/>
        </w:rPr>
      </w:pPr>
      <w:hyperlink w:anchor="_Toc65156462" w:history="1">
        <w:r w:rsidRPr="00B76860">
          <w:rPr>
            <w:rStyle w:val="Hyperlink"/>
            <w:noProof/>
          </w:rPr>
          <w:t>21</w:t>
        </w:r>
        <w:r>
          <w:rPr>
            <w:noProof/>
          </w:rPr>
          <w:tab/>
        </w:r>
        <w:r w:rsidRPr="00B76860">
          <w:rPr>
            <w:rStyle w:val="Hyperlink"/>
            <w:noProof/>
          </w:rPr>
          <w:t>Mask "Customize mask"</w:t>
        </w:r>
        <w:r>
          <w:rPr>
            <w:noProof/>
            <w:webHidden/>
          </w:rPr>
          <w:tab/>
        </w:r>
        <w:r>
          <w:rPr>
            <w:noProof/>
            <w:webHidden/>
          </w:rPr>
          <w:fldChar w:fldCharType="begin"/>
        </w:r>
        <w:r>
          <w:rPr>
            <w:noProof/>
            <w:webHidden/>
          </w:rPr>
          <w:instrText xml:space="preserve"> PAGEREF _Toc65156462 \h </w:instrText>
        </w:r>
        <w:r>
          <w:rPr>
            <w:noProof/>
            <w:webHidden/>
          </w:rPr>
        </w:r>
        <w:r>
          <w:rPr>
            <w:noProof/>
            <w:webHidden/>
          </w:rPr>
          <w:fldChar w:fldCharType="separate"/>
        </w:r>
        <w:r w:rsidR="00C41290">
          <w:rPr>
            <w:noProof/>
            <w:webHidden/>
          </w:rPr>
          <w:t>71</w:t>
        </w:r>
        <w:r>
          <w:rPr>
            <w:noProof/>
            <w:webHidden/>
          </w:rPr>
          <w:fldChar w:fldCharType="end"/>
        </w:r>
      </w:hyperlink>
    </w:p>
    <w:p w14:paraId="27B74744" w14:textId="56DE0DD6" w:rsidR="000352E4" w:rsidRDefault="000352E4" w:rsidP="000352E4">
      <w:pPr>
        <w:pStyle w:val="TOC2"/>
        <w:widowControl/>
        <w:tabs>
          <w:tab w:val="left" w:pos="880"/>
          <w:tab w:val="right" w:leader="dot" w:pos="9495"/>
        </w:tabs>
        <w:rPr>
          <w:noProof/>
        </w:rPr>
      </w:pPr>
      <w:hyperlink w:anchor="_Toc65156463" w:history="1">
        <w:r w:rsidRPr="00B76860">
          <w:rPr>
            <w:rStyle w:val="Hyperlink"/>
            <w:noProof/>
          </w:rPr>
          <w:t>21.1</w:t>
        </w:r>
        <w:r>
          <w:rPr>
            <w:noProof/>
          </w:rPr>
          <w:tab/>
        </w:r>
        <w:r w:rsidRPr="00B76860">
          <w:rPr>
            <w:rStyle w:val="Hyperlink"/>
            <w:noProof/>
          </w:rPr>
          <w:t>Select controls and adjust</w:t>
        </w:r>
        <w:r>
          <w:rPr>
            <w:noProof/>
            <w:webHidden/>
          </w:rPr>
          <w:tab/>
        </w:r>
        <w:r>
          <w:rPr>
            <w:noProof/>
            <w:webHidden/>
          </w:rPr>
          <w:fldChar w:fldCharType="begin"/>
        </w:r>
        <w:r>
          <w:rPr>
            <w:noProof/>
            <w:webHidden/>
          </w:rPr>
          <w:instrText xml:space="preserve"> PAGEREF _Toc65156463 \h </w:instrText>
        </w:r>
        <w:r>
          <w:rPr>
            <w:noProof/>
            <w:webHidden/>
          </w:rPr>
        </w:r>
        <w:r>
          <w:rPr>
            <w:noProof/>
            <w:webHidden/>
          </w:rPr>
          <w:fldChar w:fldCharType="separate"/>
        </w:r>
        <w:r w:rsidR="00C41290">
          <w:rPr>
            <w:noProof/>
            <w:webHidden/>
          </w:rPr>
          <w:t>72</w:t>
        </w:r>
        <w:r>
          <w:rPr>
            <w:noProof/>
            <w:webHidden/>
          </w:rPr>
          <w:fldChar w:fldCharType="end"/>
        </w:r>
      </w:hyperlink>
    </w:p>
    <w:p w14:paraId="3D35BF37" w14:textId="7F1C1935" w:rsidR="000352E4" w:rsidRDefault="000352E4" w:rsidP="000352E4">
      <w:pPr>
        <w:pStyle w:val="TOC2"/>
        <w:widowControl/>
        <w:tabs>
          <w:tab w:val="left" w:pos="880"/>
          <w:tab w:val="right" w:leader="dot" w:pos="9495"/>
        </w:tabs>
        <w:rPr>
          <w:noProof/>
        </w:rPr>
      </w:pPr>
      <w:hyperlink w:anchor="_Toc65156464" w:history="1">
        <w:r w:rsidRPr="00B76860">
          <w:rPr>
            <w:rStyle w:val="Hyperlink"/>
            <w:noProof/>
          </w:rPr>
          <w:t>21.2</w:t>
        </w:r>
        <w:r>
          <w:rPr>
            <w:noProof/>
          </w:rPr>
          <w:tab/>
        </w:r>
        <w:r w:rsidRPr="00B76860">
          <w:rPr>
            <w:rStyle w:val="Hyperlink"/>
            <w:noProof/>
          </w:rPr>
          <w:t>Advanced settings and other extras</w:t>
        </w:r>
        <w:r>
          <w:rPr>
            <w:noProof/>
            <w:webHidden/>
          </w:rPr>
          <w:tab/>
        </w:r>
        <w:r>
          <w:rPr>
            <w:noProof/>
            <w:webHidden/>
          </w:rPr>
          <w:fldChar w:fldCharType="begin"/>
        </w:r>
        <w:r>
          <w:rPr>
            <w:noProof/>
            <w:webHidden/>
          </w:rPr>
          <w:instrText xml:space="preserve"> PAGEREF _Toc65156464 \h </w:instrText>
        </w:r>
        <w:r>
          <w:rPr>
            <w:noProof/>
            <w:webHidden/>
          </w:rPr>
        </w:r>
        <w:r>
          <w:rPr>
            <w:noProof/>
            <w:webHidden/>
          </w:rPr>
          <w:fldChar w:fldCharType="separate"/>
        </w:r>
        <w:r w:rsidR="00C41290">
          <w:rPr>
            <w:noProof/>
            <w:webHidden/>
          </w:rPr>
          <w:t>73</w:t>
        </w:r>
        <w:r>
          <w:rPr>
            <w:noProof/>
            <w:webHidden/>
          </w:rPr>
          <w:fldChar w:fldCharType="end"/>
        </w:r>
      </w:hyperlink>
    </w:p>
    <w:p w14:paraId="51F56DB5" w14:textId="3F8BCDAF" w:rsidR="000352E4" w:rsidRDefault="000352E4" w:rsidP="000352E4">
      <w:pPr>
        <w:pStyle w:val="TOC2"/>
        <w:widowControl/>
        <w:tabs>
          <w:tab w:val="left" w:pos="880"/>
          <w:tab w:val="right" w:leader="dot" w:pos="9495"/>
        </w:tabs>
        <w:rPr>
          <w:noProof/>
        </w:rPr>
      </w:pPr>
      <w:hyperlink w:anchor="_Toc65156465" w:history="1">
        <w:r w:rsidRPr="00B76860">
          <w:rPr>
            <w:rStyle w:val="Hyperlink"/>
            <w:noProof/>
          </w:rPr>
          <w:t>21.3</w:t>
        </w:r>
        <w:r>
          <w:rPr>
            <w:noProof/>
          </w:rPr>
          <w:tab/>
        </w:r>
        <w:r w:rsidRPr="00B76860">
          <w:rPr>
            <w:rStyle w:val="Hyperlink"/>
            <w:noProof/>
          </w:rPr>
          <w:t>Saving and loading of settings</w:t>
        </w:r>
        <w:r>
          <w:rPr>
            <w:noProof/>
            <w:webHidden/>
          </w:rPr>
          <w:tab/>
        </w:r>
        <w:r>
          <w:rPr>
            <w:noProof/>
            <w:webHidden/>
          </w:rPr>
          <w:fldChar w:fldCharType="begin"/>
        </w:r>
        <w:r>
          <w:rPr>
            <w:noProof/>
            <w:webHidden/>
          </w:rPr>
          <w:instrText xml:space="preserve"> PAGEREF _Toc65156465 \h </w:instrText>
        </w:r>
        <w:r>
          <w:rPr>
            <w:noProof/>
            <w:webHidden/>
          </w:rPr>
        </w:r>
        <w:r>
          <w:rPr>
            <w:noProof/>
            <w:webHidden/>
          </w:rPr>
          <w:fldChar w:fldCharType="separate"/>
        </w:r>
        <w:r w:rsidR="00C41290">
          <w:rPr>
            <w:noProof/>
            <w:webHidden/>
          </w:rPr>
          <w:t>73</w:t>
        </w:r>
        <w:r>
          <w:rPr>
            <w:noProof/>
            <w:webHidden/>
          </w:rPr>
          <w:fldChar w:fldCharType="end"/>
        </w:r>
      </w:hyperlink>
    </w:p>
    <w:p w14:paraId="4F7E9298" w14:textId="516BE521" w:rsidR="000352E4" w:rsidRDefault="000352E4" w:rsidP="000352E4">
      <w:pPr>
        <w:pStyle w:val="TOC1"/>
        <w:widowControl/>
        <w:tabs>
          <w:tab w:val="left" w:pos="660"/>
          <w:tab w:val="right" w:leader="dot" w:pos="9495"/>
        </w:tabs>
        <w:rPr>
          <w:noProof/>
        </w:rPr>
      </w:pPr>
      <w:hyperlink w:anchor="_Toc65156466" w:history="1">
        <w:r w:rsidRPr="00B76860">
          <w:rPr>
            <w:rStyle w:val="Hyperlink"/>
            <w:noProof/>
          </w:rPr>
          <w:t>22</w:t>
        </w:r>
        <w:r>
          <w:rPr>
            <w:noProof/>
          </w:rPr>
          <w:tab/>
        </w:r>
        <w:r w:rsidRPr="00B76860">
          <w:rPr>
            <w:rStyle w:val="Hyperlink"/>
            <w:noProof/>
          </w:rPr>
          <w:t>Mask "Check for new version"</w:t>
        </w:r>
        <w:r>
          <w:rPr>
            <w:noProof/>
            <w:webHidden/>
          </w:rPr>
          <w:tab/>
        </w:r>
        <w:r>
          <w:rPr>
            <w:noProof/>
            <w:webHidden/>
          </w:rPr>
          <w:fldChar w:fldCharType="begin"/>
        </w:r>
        <w:r>
          <w:rPr>
            <w:noProof/>
            <w:webHidden/>
          </w:rPr>
          <w:instrText xml:space="preserve"> PAGEREF _Toc65156466 \h </w:instrText>
        </w:r>
        <w:r>
          <w:rPr>
            <w:noProof/>
            <w:webHidden/>
          </w:rPr>
        </w:r>
        <w:r>
          <w:rPr>
            <w:noProof/>
            <w:webHidden/>
          </w:rPr>
          <w:fldChar w:fldCharType="separate"/>
        </w:r>
        <w:r w:rsidR="00C41290">
          <w:rPr>
            <w:noProof/>
            <w:webHidden/>
          </w:rPr>
          <w:t>75</w:t>
        </w:r>
        <w:r>
          <w:rPr>
            <w:noProof/>
            <w:webHidden/>
          </w:rPr>
          <w:fldChar w:fldCharType="end"/>
        </w:r>
      </w:hyperlink>
    </w:p>
    <w:p w14:paraId="45CAA2E4" w14:textId="07CC08D3" w:rsidR="000352E4" w:rsidRDefault="000352E4" w:rsidP="000352E4">
      <w:pPr>
        <w:pStyle w:val="TOC1"/>
        <w:widowControl/>
        <w:tabs>
          <w:tab w:val="left" w:pos="660"/>
          <w:tab w:val="right" w:leader="dot" w:pos="9495"/>
        </w:tabs>
        <w:rPr>
          <w:noProof/>
        </w:rPr>
      </w:pPr>
      <w:hyperlink w:anchor="_Toc65156467" w:history="1">
        <w:r w:rsidRPr="00B76860">
          <w:rPr>
            <w:rStyle w:val="Hyperlink"/>
            <w:noProof/>
          </w:rPr>
          <w:t>23</w:t>
        </w:r>
        <w:r>
          <w:rPr>
            <w:noProof/>
          </w:rPr>
          <w:tab/>
        </w:r>
        <w:r w:rsidRPr="00B76860">
          <w:rPr>
            <w:rStyle w:val="Hyperlink"/>
            <w:noProof/>
          </w:rPr>
          <w:t>Adjustment and configuration</w:t>
        </w:r>
        <w:r>
          <w:rPr>
            <w:noProof/>
            <w:webHidden/>
          </w:rPr>
          <w:tab/>
        </w:r>
        <w:r>
          <w:rPr>
            <w:noProof/>
            <w:webHidden/>
          </w:rPr>
          <w:fldChar w:fldCharType="begin"/>
        </w:r>
        <w:r>
          <w:rPr>
            <w:noProof/>
            <w:webHidden/>
          </w:rPr>
          <w:instrText xml:space="preserve"> PAGEREF _Toc65156467 \h </w:instrText>
        </w:r>
        <w:r>
          <w:rPr>
            <w:noProof/>
            <w:webHidden/>
          </w:rPr>
        </w:r>
        <w:r>
          <w:rPr>
            <w:noProof/>
            <w:webHidden/>
          </w:rPr>
          <w:fldChar w:fldCharType="separate"/>
        </w:r>
        <w:r w:rsidR="00C41290">
          <w:rPr>
            <w:noProof/>
            <w:webHidden/>
          </w:rPr>
          <w:t>76</w:t>
        </w:r>
        <w:r>
          <w:rPr>
            <w:noProof/>
            <w:webHidden/>
          </w:rPr>
          <w:fldChar w:fldCharType="end"/>
        </w:r>
      </w:hyperlink>
    </w:p>
    <w:p w14:paraId="09D7DE39" w14:textId="4A57744B" w:rsidR="000352E4" w:rsidRDefault="000352E4" w:rsidP="000352E4">
      <w:pPr>
        <w:pStyle w:val="TOC2"/>
        <w:widowControl/>
        <w:tabs>
          <w:tab w:val="left" w:pos="880"/>
          <w:tab w:val="right" w:leader="dot" w:pos="9495"/>
        </w:tabs>
        <w:rPr>
          <w:noProof/>
        </w:rPr>
      </w:pPr>
      <w:hyperlink w:anchor="_Toc65156468" w:history="1">
        <w:r w:rsidRPr="00B76860">
          <w:rPr>
            <w:rStyle w:val="Hyperlink"/>
            <w:noProof/>
          </w:rPr>
          <w:t>23.1</w:t>
        </w:r>
        <w:r>
          <w:rPr>
            <w:noProof/>
          </w:rPr>
          <w:tab/>
        </w:r>
        <w:r w:rsidRPr="00B76860">
          <w:rPr>
            <w:rStyle w:val="Hyperlink"/>
            <w:noProof/>
          </w:rPr>
          <w:t>User related configuration file</w:t>
        </w:r>
        <w:r>
          <w:rPr>
            <w:noProof/>
            <w:webHidden/>
          </w:rPr>
          <w:tab/>
        </w:r>
        <w:r>
          <w:rPr>
            <w:noProof/>
            <w:webHidden/>
          </w:rPr>
          <w:fldChar w:fldCharType="begin"/>
        </w:r>
        <w:r>
          <w:rPr>
            <w:noProof/>
            <w:webHidden/>
          </w:rPr>
          <w:instrText xml:space="preserve"> PAGEREF _Toc65156468 \h </w:instrText>
        </w:r>
        <w:r>
          <w:rPr>
            <w:noProof/>
            <w:webHidden/>
          </w:rPr>
        </w:r>
        <w:r>
          <w:rPr>
            <w:noProof/>
            <w:webHidden/>
          </w:rPr>
          <w:fldChar w:fldCharType="separate"/>
        </w:r>
        <w:r w:rsidR="00C41290">
          <w:rPr>
            <w:noProof/>
            <w:webHidden/>
          </w:rPr>
          <w:t>76</w:t>
        </w:r>
        <w:r>
          <w:rPr>
            <w:noProof/>
            <w:webHidden/>
          </w:rPr>
          <w:fldChar w:fldCharType="end"/>
        </w:r>
      </w:hyperlink>
    </w:p>
    <w:p w14:paraId="3974D892" w14:textId="031AFA90" w:rsidR="000352E4" w:rsidRDefault="000352E4" w:rsidP="000352E4">
      <w:pPr>
        <w:pStyle w:val="TOC2"/>
        <w:widowControl/>
        <w:tabs>
          <w:tab w:val="left" w:pos="880"/>
          <w:tab w:val="right" w:leader="dot" w:pos="9495"/>
        </w:tabs>
        <w:rPr>
          <w:noProof/>
        </w:rPr>
      </w:pPr>
      <w:hyperlink w:anchor="_Toc65156469" w:history="1">
        <w:r w:rsidRPr="00B76860">
          <w:rPr>
            <w:rStyle w:val="Hyperlink"/>
            <w:noProof/>
          </w:rPr>
          <w:t>23.2</w:t>
        </w:r>
        <w:r>
          <w:rPr>
            <w:noProof/>
          </w:rPr>
          <w:tab/>
        </w:r>
        <w:r w:rsidRPr="00B76860">
          <w:rPr>
            <w:rStyle w:val="Hyperlink"/>
            <w:noProof/>
          </w:rPr>
          <w:t>General configuration file</w:t>
        </w:r>
        <w:r>
          <w:rPr>
            <w:noProof/>
            <w:webHidden/>
          </w:rPr>
          <w:tab/>
        </w:r>
        <w:r>
          <w:rPr>
            <w:noProof/>
            <w:webHidden/>
          </w:rPr>
          <w:fldChar w:fldCharType="begin"/>
        </w:r>
        <w:r>
          <w:rPr>
            <w:noProof/>
            <w:webHidden/>
          </w:rPr>
          <w:instrText xml:space="preserve"> PAGEREF _Toc65156469 \h </w:instrText>
        </w:r>
        <w:r>
          <w:rPr>
            <w:noProof/>
            <w:webHidden/>
          </w:rPr>
        </w:r>
        <w:r>
          <w:rPr>
            <w:noProof/>
            <w:webHidden/>
          </w:rPr>
          <w:fldChar w:fldCharType="separate"/>
        </w:r>
        <w:r w:rsidR="00C41290">
          <w:rPr>
            <w:noProof/>
            <w:webHidden/>
          </w:rPr>
          <w:t>77</w:t>
        </w:r>
        <w:r>
          <w:rPr>
            <w:noProof/>
            <w:webHidden/>
          </w:rPr>
          <w:fldChar w:fldCharType="end"/>
        </w:r>
      </w:hyperlink>
    </w:p>
    <w:p w14:paraId="52A524CA" w14:textId="6D9E6F6B" w:rsidR="000352E4" w:rsidRDefault="000352E4" w:rsidP="000352E4">
      <w:pPr>
        <w:pStyle w:val="TOC2"/>
        <w:widowControl/>
        <w:tabs>
          <w:tab w:val="left" w:pos="880"/>
          <w:tab w:val="right" w:leader="dot" w:pos="9495"/>
        </w:tabs>
        <w:rPr>
          <w:noProof/>
        </w:rPr>
      </w:pPr>
      <w:hyperlink w:anchor="_Toc65156470" w:history="1">
        <w:r w:rsidRPr="00B76860">
          <w:rPr>
            <w:rStyle w:val="Hyperlink"/>
            <w:noProof/>
          </w:rPr>
          <w:t>23.3</w:t>
        </w:r>
        <w:r>
          <w:rPr>
            <w:noProof/>
          </w:rPr>
          <w:tab/>
        </w:r>
        <w:r w:rsidRPr="00B76860">
          <w:rPr>
            <w:rStyle w:val="Hyperlink"/>
            <w:noProof/>
          </w:rPr>
          <w:t>TagLookup-file</w:t>
        </w:r>
        <w:r>
          <w:rPr>
            <w:noProof/>
            <w:webHidden/>
          </w:rPr>
          <w:tab/>
        </w:r>
        <w:r>
          <w:rPr>
            <w:noProof/>
            <w:webHidden/>
          </w:rPr>
          <w:fldChar w:fldCharType="begin"/>
        </w:r>
        <w:r>
          <w:rPr>
            <w:noProof/>
            <w:webHidden/>
          </w:rPr>
          <w:instrText xml:space="preserve"> PAGEREF _Toc65156470 \h </w:instrText>
        </w:r>
        <w:r>
          <w:rPr>
            <w:noProof/>
            <w:webHidden/>
          </w:rPr>
        </w:r>
        <w:r>
          <w:rPr>
            <w:noProof/>
            <w:webHidden/>
          </w:rPr>
          <w:fldChar w:fldCharType="separate"/>
        </w:r>
        <w:r w:rsidR="00C41290">
          <w:rPr>
            <w:noProof/>
            <w:webHidden/>
          </w:rPr>
          <w:t>80</w:t>
        </w:r>
        <w:r>
          <w:rPr>
            <w:noProof/>
            <w:webHidden/>
          </w:rPr>
          <w:fldChar w:fldCharType="end"/>
        </w:r>
      </w:hyperlink>
    </w:p>
    <w:p w14:paraId="24814BBA" w14:textId="1ABADFB9" w:rsidR="000352E4" w:rsidRDefault="000352E4" w:rsidP="000352E4">
      <w:pPr>
        <w:pStyle w:val="TOC2"/>
        <w:widowControl/>
        <w:tabs>
          <w:tab w:val="left" w:pos="880"/>
          <w:tab w:val="right" w:leader="dot" w:pos="9495"/>
        </w:tabs>
        <w:rPr>
          <w:noProof/>
        </w:rPr>
      </w:pPr>
      <w:hyperlink w:anchor="_Toc65156471" w:history="1">
        <w:r w:rsidRPr="00B76860">
          <w:rPr>
            <w:rStyle w:val="Hyperlink"/>
            <w:noProof/>
          </w:rPr>
          <w:t>23.4</w:t>
        </w:r>
        <w:r>
          <w:rPr>
            <w:noProof/>
          </w:rPr>
          <w:tab/>
        </w:r>
        <w:r w:rsidRPr="00B76860">
          <w:rPr>
            <w:rStyle w:val="Hyperlink"/>
            <w:noProof/>
          </w:rPr>
          <w:t>Language files</w:t>
        </w:r>
        <w:r>
          <w:rPr>
            <w:noProof/>
            <w:webHidden/>
          </w:rPr>
          <w:tab/>
        </w:r>
        <w:r>
          <w:rPr>
            <w:noProof/>
            <w:webHidden/>
          </w:rPr>
          <w:fldChar w:fldCharType="begin"/>
        </w:r>
        <w:r>
          <w:rPr>
            <w:noProof/>
            <w:webHidden/>
          </w:rPr>
          <w:instrText xml:space="preserve"> PAGEREF _Toc65156471 \h </w:instrText>
        </w:r>
        <w:r>
          <w:rPr>
            <w:noProof/>
            <w:webHidden/>
          </w:rPr>
        </w:r>
        <w:r>
          <w:rPr>
            <w:noProof/>
            <w:webHidden/>
          </w:rPr>
          <w:fldChar w:fldCharType="separate"/>
        </w:r>
        <w:r w:rsidR="00C41290">
          <w:rPr>
            <w:noProof/>
            <w:webHidden/>
          </w:rPr>
          <w:t>81</w:t>
        </w:r>
        <w:r>
          <w:rPr>
            <w:noProof/>
            <w:webHidden/>
          </w:rPr>
          <w:fldChar w:fldCharType="end"/>
        </w:r>
      </w:hyperlink>
    </w:p>
    <w:p w14:paraId="0F42D918" w14:textId="4F904358" w:rsidR="000352E4" w:rsidRDefault="000352E4" w:rsidP="000352E4">
      <w:pPr>
        <w:pStyle w:val="TOC2"/>
        <w:widowControl/>
        <w:tabs>
          <w:tab w:val="left" w:pos="880"/>
          <w:tab w:val="right" w:leader="dot" w:pos="9495"/>
        </w:tabs>
        <w:rPr>
          <w:noProof/>
        </w:rPr>
      </w:pPr>
      <w:hyperlink w:anchor="_Toc65156472" w:history="1">
        <w:r w:rsidRPr="00B76860">
          <w:rPr>
            <w:rStyle w:val="Hyperlink"/>
            <w:noProof/>
          </w:rPr>
          <w:t>23.5</w:t>
        </w:r>
        <w:r>
          <w:rPr>
            <w:noProof/>
          </w:rPr>
          <w:tab/>
        </w:r>
        <w:r w:rsidRPr="00B76860">
          <w:rPr>
            <w:rStyle w:val="Hyperlink"/>
            <w:noProof/>
          </w:rPr>
          <w:t>exiv2.ini</w:t>
        </w:r>
        <w:r>
          <w:rPr>
            <w:noProof/>
            <w:webHidden/>
          </w:rPr>
          <w:tab/>
        </w:r>
        <w:r>
          <w:rPr>
            <w:noProof/>
            <w:webHidden/>
          </w:rPr>
          <w:fldChar w:fldCharType="begin"/>
        </w:r>
        <w:r>
          <w:rPr>
            <w:noProof/>
            <w:webHidden/>
          </w:rPr>
          <w:instrText xml:space="preserve"> PAGEREF _Toc65156472 \h </w:instrText>
        </w:r>
        <w:r>
          <w:rPr>
            <w:noProof/>
            <w:webHidden/>
          </w:rPr>
        </w:r>
        <w:r>
          <w:rPr>
            <w:noProof/>
            <w:webHidden/>
          </w:rPr>
          <w:fldChar w:fldCharType="separate"/>
        </w:r>
        <w:r w:rsidR="00C41290">
          <w:rPr>
            <w:noProof/>
            <w:webHidden/>
          </w:rPr>
          <w:t>81</w:t>
        </w:r>
        <w:r>
          <w:rPr>
            <w:noProof/>
            <w:webHidden/>
          </w:rPr>
          <w:fldChar w:fldCharType="end"/>
        </w:r>
      </w:hyperlink>
    </w:p>
    <w:p w14:paraId="128F1BE1" w14:textId="4B674C31" w:rsidR="000352E4" w:rsidRDefault="000352E4" w:rsidP="000352E4">
      <w:pPr>
        <w:pStyle w:val="TOC1"/>
        <w:widowControl/>
        <w:tabs>
          <w:tab w:val="left" w:pos="660"/>
          <w:tab w:val="right" w:leader="dot" w:pos="9495"/>
        </w:tabs>
        <w:rPr>
          <w:noProof/>
        </w:rPr>
      </w:pPr>
      <w:hyperlink w:anchor="_Toc65156473" w:history="1">
        <w:r w:rsidRPr="00B76860">
          <w:rPr>
            <w:rStyle w:val="Hyperlink"/>
            <w:noProof/>
          </w:rPr>
          <w:t>24</w:t>
        </w:r>
        <w:r>
          <w:rPr>
            <w:noProof/>
          </w:rPr>
          <w:tab/>
        </w:r>
        <w:r w:rsidRPr="00B76860">
          <w:rPr>
            <w:rStyle w:val="Hyperlink"/>
            <w:noProof/>
          </w:rPr>
          <w:t>Licenses</w:t>
        </w:r>
        <w:r>
          <w:rPr>
            <w:noProof/>
            <w:webHidden/>
          </w:rPr>
          <w:tab/>
        </w:r>
        <w:r>
          <w:rPr>
            <w:noProof/>
            <w:webHidden/>
          </w:rPr>
          <w:fldChar w:fldCharType="begin"/>
        </w:r>
        <w:r>
          <w:rPr>
            <w:noProof/>
            <w:webHidden/>
          </w:rPr>
          <w:instrText xml:space="preserve"> PAGEREF _Toc65156473 \h </w:instrText>
        </w:r>
        <w:r>
          <w:rPr>
            <w:noProof/>
            <w:webHidden/>
          </w:rPr>
        </w:r>
        <w:r>
          <w:rPr>
            <w:noProof/>
            <w:webHidden/>
          </w:rPr>
          <w:fldChar w:fldCharType="separate"/>
        </w:r>
        <w:r w:rsidR="00C41290">
          <w:rPr>
            <w:noProof/>
            <w:webHidden/>
          </w:rPr>
          <w:t>83</w:t>
        </w:r>
        <w:r>
          <w:rPr>
            <w:noProof/>
            <w:webHidden/>
          </w:rPr>
          <w:fldChar w:fldCharType="end"/>
        </w:r>
      </w:hyperlink>
    </w:p>
    <w:p w14:paraId="172D3605" w14:textId="1F113A8F" w:rsidR="000352E4" w:rsidRDefault="000352E4" w:rsidP="000352E4">
      <w:pPr>
        <w:pStyle w:val="TOC2"/>
        <w:widowControl/>
        <w:tabs>
          <w:tab w:val="left" w:pos="880"/>
          <w:tab w:val="right" w:leader="dot" w:pos="9495"/>
        </w:tabs>
        <w:rPr>
          <w:noProof/>
        </w:rPr>
      </w:pPr>
      <w:hyperlink w:anchor="_Toc65156474" w:history="1">
        <w:r w:rsidRPr="00B76860">
          <w:rPr>
            <w:rStyle w:val="Hyperlink"/>
            <w:noProof/>
          </w:rPr>
          <w:t>24.1</w:t>
        </w:r>
        <w:r>
          <w:rPr>
            <w:noProof/>
          </w:rPr>
          <w:tab/>
        </w:r>
        <w:r w:rsidRPr="00B76860">
          <w:rPr>
            <w:rStyle w:val="Hyperlink"/>
            <w:noProof/>
          </w:rPr>
          <w:t>GNU General Public License (GPL)</w:t>
        </w:r>
        <w:r>
          <w:rPr>
            <w:noProof/>
            <w:webHidden/>
          </w:rPr>
          <w:tab/>
        </w:r>
        <w:r>
          <w:rPr>
            <w:noProof/>
            <w:webHidden/>
          </w:rPr>
          <w:fldChar w:fldCharType="begin"/>
        </w:r>
        <w:r>
          <w:rPr>
            <w:noProof/>
            <w:webHidden/>
          </w:rPr>
          <w:instrText xml:space="preserve"> PAGEREF _Toc65156474 \h </w:instrText>
        </w:r>
        <w:r>
          <w:rPr>
            <w:noProof/>
            <w:webHidden/>
          </w:rPr>
        </w:r>
        <w:r>
          <w:rPr>
            <w:noProof/>
            <w:webHidden/>
          </w:rPr>
          <w:fldChar w:fldCharType="separate"/>
        </w:r>
        <w:r w:rsidR="00C41290">
          <w:rPr>
            <w:noProof/>
            <w:webHidden/>
          </w:rPr>
          <w:t>83</w:t>
        </w:r>
        <w:r>
          <w:rPr>
            <w:noProof/>
            <w:webHidden/>
          </w:rPr>
          <w:fldChar w:fldCharType="end"/>
        </w:r>
      </w:hyperlink>
    </w:p>
    <w:p w14:paraId="3C7E28E5" w14:textId="6BB5D7C4" w:rsidR="000352E4" w:rsidRDefault="000352E4" w:rsidP="000352E4">
      <w:pPr>
        <w:pStyle w:val="TOC2"/>
        <w:widowControl/>
        <w:tabs>
          <w:tab w:val="left" w:pos="880"/>
          <w:tab w:val="right" w:leader="dot" w:pos="9495"/>
        </w:tabs>
        <w:rPr>
          <w:noProof/>
        </w:rPr>
      </w:pPr>
      <w:hyperlink w:anchor="_Toc65156475" w:history="1">
        <w:r w:rsidRPr="00B76860">
          <w:rPr>
            <w:rStyle w:val="Hyperlink"/>
            <w:noProof/>
          </w:rPr>
          <w:t>24.2</w:t>
        </w:r>
        <w:r>
          <w:rPr>
            <w:noProof/>
          </w:rPr>
          <w:tab/>
        </w:r>
        <w:r w:rsidRPr="00B76860">
          <w:rPr>
            <w:rStyle w:val="Hyperlink"/>
            <w:noProof/>
          </w:rPr>
          <w:t>OpenStreetMap</w:t>
        </w:r>
        <w:r>
          <w:rPr>
            <w:noProof/>
            <w:webHidden/>
          </w:rPr>
          <w:tab/>
        </w:r>
        <w:r>
          <w:rPr>
            <w:noProof/>
            <w:webHidden/>
          </w:rPr>
          <w:fldChar w:fldCharType="begin"/>
        </w:r>
        <w:r>
          <w:rPr>
            <w:noProof/>
            <w:webHidden/>
          </w:rPr>
          <w:instrText xml:space="preserve"> PAGEREF _Toc65156475 \h </w:instrText>
        </w:r>
        <w:r>
          <w:rPr>
            <w:noProof/>
            <w:webHidden/>
          </w:rPr>
        </w:r>
        <w:r>
          <w:rPr>
            <w:noProof/>
            <w:webHidden/>
          </w:rPr>
          <w:fldChar w:fldCharType="separate"/>
        </w:r>
        <w:r w:rsidR="00C41290">
          <w:rPr>
            <w:noProof/>
            <w:webHidden/>
          </w:rPr>
          <w:t>92</w:t>
        </w:r>
        <w:r>
          <w:rPr>
            <w:noProof/>
            <w:webHidden/>
          </w:rPr>
          <w:fldChar w:fldCharType="end"/>
        </w:r>
      </w:hyperlink>
    </w:p>
    <w:p w14:paraId="4EF3B32E" w14:textId="7A10E815" w:rsidR="000352E4" w:rsidRDefault="000352E4" w:rsidP="000352E4">
      <w:pPr>
        <w:pStyle w:val="TOC2"/>
        <w:widowControl/>
        <w:tabs>
          <w:tab w:val="left" w:pos="880"/>
          <w:tab w:val="right" w:leader="dot" w:pos="9495"/>
        </w:tabs>
        <w:rPr>
          <w:noProof/>
        </w:rPr>
      </w:pPr>
      <w:hyperlink w:anchor="_Toc65156476" w:history="1">
        <w:r w:rsidRPr="00B76860">
          <w:rPr>
            <w:rStyle w:val="Hyperlink"/>
            <w:noProof/>
          </w:rPr>
          <w:t>24.3</w:t>
        </w:r>
        <w:r>
          <w:rPr>
            <w:noProof/>
          </w:rPr>
          <w:tab/>
        </w:r>
        <w:r w:rsidRPr="00B76860">
          <w:rPr>
            <w:rStyle w:val="Hyperlink"/>
            <w:noProof/>
          </w:rPr>
          <w:t>Leaflet</w:t>
        </w:r>
        <w:r>
          <w:rPr>
            <w:noProof/>
            <w:webHidden/>
          </w:rPr>
          <w:tab/>
        </w:r>
        <w:r>
          <w:rPr>
            <w:noProof/>
            <w:webHidden/>
          </w:rPr>
          <w:fldChar w:fldCharType="begin"/>
        </w:r>
        <w:r>
          <w:rPr>
            <w:noProof/>
            <w:webHidden/>
          </w:rPr>
          <w:instrText xml:space="preserve"> PAGEREF _Toc65156476 \h </w:instrText>
        </w:r>
        <w:r>
          <w:rPr>
            <w:noProof/>
            <w:webHidden/>
          </w:rPr>
        </w:r>
        <w:r>
          <w:rPr>
            <w:noProof/>
            <w:webHidden/>
          </w:rPr>
          <w:fldChar w:fldCharType="separate"/>
        </w:r>
        <w:r w:rsidR="00C41290">
          <w:rPr>
            <w:noProof/>
            <w:webHidden/>
          </w:rPr>
          <w:t>92</w:t>
        </w:r>
        <w:r>
          <w:rPr>
            <w:noProof/>
            <w:webHidden/>
          </w:rPr>
          <w:fldChar w:fldCharType="end"/>
        </w:r>
      </w:hyperlink>
    </w:p>
    <w:p w14:paraId="762DCB51" w14:textId="3F2D80AD" w:rsidR="000352E4" w:rsidRDefault="000352E4" w:rsidP="000352E4">
      <w:pPr>
        <w:pStyle w:val="TOC2"/>
        <w:widowControl/>
        <w:tabs>
          <w:tab w:val="left" w:pos="880"/>
          <w:tab w:val="right" w:leader="dot" w:pos="9495"/>
        </w:tabs>
        <w:rPr>
          <w:noProof/>
        </w:rPr>
      </w:pPr>
      <w:hyperlink w:anchor="_Toc65156477" w:history="1">
        <w:r w:rsidRPr="00B76860">
          <w:rPr>
            <w:rStyle w:val="Hyperlink"/>
            <w:noProof/>
          </w:rPr>
          <w:t>24.4</w:t>
        </w:r>
        <w:r>
          <w:rPr>
            <w:noProof/>
          </w:rPr>
          <w:tab/>
        </w:r>
        <w:r w:rsidRPr="00B76860">
          <w:rPr>
            <w:rStyle w:val="Hyperlink"/>
            <w:noProof/>
          </w:rPr>
          <w:t>Newtonsoft Json.NET</w:t>
        </w:r>
        <w:r>
          <w:rPr>
            <w:noProof/>
            <w:webHidden/>
          </w:rPr>
          <w:tab/>
        </w:r>
        <w:r>
          <w:rPr>
            <w:noProof/>
            <w:webHidden/>
          </w:rPr>
          <w:fldChar w:fldCharType="begin"/>
        </w:r>
        <w:r>
          <w:rPr>
            <w:noProof/>
            <w:webHidden/>
          </w:rPr>
          <w:instrText xml:space="preserve"> PAGEREF _Toc65156477 \h </w:instrText>
        </w:r>
        <w:r>
          <w:rPr>
            <w:noProof/>
            <w:webHidden/>
          </w:rPr>
        </w:r>
        <w:r>
          <w:rPr>
            <w:noProof/>
            <w:webHidden/>
          </w:rPr>
          <w:fldChar w:fldCharType="separate"/>
        </w:r>
        <w:r w:rsidR="00C41290">
          <w:rPr>
            <w:noProof/>
            <w:webHidden/>
          </w:rPr>
          <w:t>92</w:t>
        </w:r>
        <w:r>
          <w:rPr>
            <w:noProof/>
            <w:webHidden/>
          </w:rPr>
          <w:fldChar w:fldCharType="end"/>
        </w:r>
      </w:hyperlink>
    </w:p>
    <w:p w14:paraId="55DDD9EF" w14:textId="6C2B1BFC" w:rsidR="000352E4" w:rsidRDefault="000352E4" w:rsidP="000352E4">
      <w:pPr>
        <w:pStyle w:val="TOC1"/>
        <w:widowControl/>
        <w:tabs>
          <w:tab w:val="left" w:pos="660"/>
          <w:tab w:val="right" w:leader="dot" w:pos="9495"/>
        </w:tabs>
        <w:rPr>
          <w:noProof/>
        </w:rPr>
      </w:pPr>
      <w:hyperlink w:anchor="_Toc65156478" w:history="1">
        <w:r w:rsidRPr="00B76860">
          <w:rPr>
            <w:rStyle w:val="Hyperlink"/>
            <w:noProof/>
          </w:rPr>
          <w:t>25</w:t>
        </w:r>
        <w:r>
          <w:rPr>
            <w:noProof/>
          </w:rPr>
          <w:tab/>
        </w:r>
        <w:r w:rsidRPr="00B76860">
          <w:rPr>
            <w:rStyle w:val="Hyperlink"/>
            <w:noProof/>
          </w:rPr>
          <w:t>Meta data standards</w:t>
        </w:r>
        <w:r>
          <w:rPr>
            <w:noProof/>
            <w:webHidden/>
          </w:rPr>
          <w:tab/>
        </w:r>
        <w:r>
          <w:rPr>
            <w:noProof/>
            <w:webHidden/>
          </w:rPr>
          <w:fldChar w:fldCharType="begin"/>
        </w:r>
        <w:r>
          <w:rPr>
            <w:noProof/>
            <w:webHidden/>
          </w:rPr>
          <w:instrText xml:space="preserve"> PAGEREF _Toc65156478 \h </w:instrText>
        </w:r>
        <w:r>
          <w:rPr>
            <w:noProof/>
            <w:webHidden/>
          </w:rPr>
        </w:r>
        <w:r>
          <w:rPr>
            <w:noProof/>
            <w:webHidden/>
          </w:rPr>
          <w:fldChar w:fldCharType="separate"/>
        </w:r>
        <w:r w:rsidR="00C41290">
          <w:rPr>
            <w:noProof/>
            <w:webHidden/>
          </w:rPr>
          <w:t>94</w:t>
        </w:r>
        <w:r>
          <w:rPr>
            <w:noProof/>
            <w:webHidden/>
          </w:rPr>
          <w:fldChar w:fldCharType="end"/>
        </w:r>
      </w:hyperlink>
    </w:p>
    <w:p w14:paraId="3AFE9B3D" w14:textId="77777777" w:rsidR="00725065" w:rsidRDefault="00BF4CA4" w:rsidP="000352E4">
      <w:pPr>
        <w:keepNext/>
        <w:widowControl/>
      </w:pPr>
      <w:r>
        <w:rPr>
          <w:b/>
          <w:bCs/>
          <w:noProof/>
        </w:rPr>
        <w:fldChar w:fldCharType="end"/>
      </w:r>
    </w:p>
    <w:p w14:paraId="54963ED6" w14:textId="77777777" w:rsidR="000352E4" w:rsidRDefault="000352E4" w:rsidP="000352E4">
      <w:pPr>
        <w:pStyle w:val="Heading1"/>
        <w:widowControl/>
      </w:pPr>
      <w:bookmarkStart w:id="1" w:name="_Toc65156424"/>
      <w:r>
        <w:lastRenderedPageBreak/>
        <w:t>Introduction</w:t>
      </w:r>
      <w:bookmarkEnd w:id="1"/>
    </w:p>
    <w:p w14:paraId="22F5831E" w14:textId="77777777" w:rsidR="000352E4" w:rsidRPr="000352E4" w:rsidRDefault="000352E4" w:rsidP="000352E4">
      <w:pPr>
        <w:pStyle w:val="Standard"/>
        <w:widowControl/>
        <w:rPr>
          <w:lang w:val="en-US"/>
        </w:rPr>
      </w:pPr>
      <w:r w:rsidRPr="000352E4">
        <w:rPr>
          <w:lang w:val="en-US"/>
        </w:rPr>
        <w:t>QuickImageComment displays EXIF, IPTC, and XMP properties of digital images (e.g., JPEG and TIFF as well as some RAW formats) and allows to edit them. Especially editing of user comment and artist (author) is supported by using the last entered or predefined values. These attributes are read from the EXIF, IPTC, and XMP properties of the image and are stored there. Metadata (XMP) in video files are displayed.</w:t>
      </w:r>
    </w:p>
    <w:p w14:paraId="3FB3D48A" w14:textId="77777777" w:rsidR="000352E4" w:rsidRPr="000352E4" w:rsidRDefault="000352E4" w:rsidP="000352E4">
      <w:pPr>
        <w:pStyle w:val="Standard"/>
        <w:keepNext/>
        <w:widowControl/>
        <w:rPr>
          <w:lang w:val="en-US"/>
        </w:rPr>
      </w:pPr>
      <w:r w:rsidRPr="000352E4">
        <w:rPr>
          <w:lang w:val="en-US"/>
        </w:rPr>
        <w:t>Overview of features:</w:t>
      </w:r>
    </w:p>
    <w:p w14:paraId="70ED8646" w14:textId="77777777" w:rsidR="000352E4" w:rsidRPr="000352E4" w:rsidRDefault="000352E4" w:rsidP="000352E4">
      <w:pPr>
        <w:pStyle w:val="Standard"/>
        <w:widowControl/>
        <w:numPr>
          <w:ilvl w:val="0"/>
          <w:numId w:val="20"/>
        </w:numPr>
        <w:rPr>
          <w:lang w:val="en-US"/>
        </w:rPr>
      </w:pPr>
      <w:r w:rsidRPr="000352E4">
        <w:rPr>
          <w:lang w:val="en-US"/>
        </w:rPr>
        <w:t>Display of all EXIF, IPTC and XMP properties of images, as well as some other file properties such as modification date.</w:t>
      </w:r>
    </w:p>
    <w:p w14:paraId="63452AF5" w14:textId="77777777" w:rsidR="000352E4" w:rsidRPr="000352E4" w:rsidRDefault="000352E4" w:rsidP="000352E4">
      <w:pPr>
        <w:pStyle w:val="StandardDense"/>
        <w:widowControl/>
        <w:numPr>
          <w:ilvl w:val="0"/>
          <w:numId w:val="20"/>
        </w:numPr>
        <w:rPr>
          <w:lang w:val="en-US"/>
        </w:rPr>
      </w:pPr>
      <w:r w:rsidRPr="000352E4">
        <w:rPr>
          <w:lang w:val="en-US"/>
        </w:rPr>
        <w:t>Display of metadata (XMP) of video files as well as (depending on the Windows version and, if necessary, installed components) display a frame of the video.</w:t>
      </w:r>
    </w:p>
    <w:p w14:paraId="6F8DD8D6" w14:textId="77777777" w:rsidR="000352E4" w:rsidRPr="000352E4" w:rsidRDefault="000352E4" w:rsidP="000352E4">
      <w:pPr>
        <w:pStyle w:val="StandardDense"/>
        <w:widowControl/>
        <w:numPr>
          <w:ilvl w:val="0"/>
          <w:numId w:val="20"/>
        </w:numPr>
        <w:rPr>
          <w:lang w:val="en-US"/>
        </w:rPr>
      </w:pPr>
      <w:r w:rsidRPr="000352E4">
        <w:rPr>
          <w:lang w:val="en-US"/>
        </w:rPr>
        <w:t>Images or videos can be searched via their properties and recording location on map.</w:t>
      </w:r>
    </w:p>
    <w:p w14:paraId="2FC46FCC" w14:textId="77777777" w:rsidR="000352E4" w:rsidRPr="000352E4" w:rsidRDefault="000352E4" w:rsidP="000352E4">
      <w:pPr>
        <w:pStyle w:val="StandardDense"/>
        <w:widowControl/>
        <w:numPr>
          <w:ilvl w:val="0"/>
          <w:numId w:val="20"/>
        </w:numPr>
        <w:rPr>
          <w:lang w:val="en-US"/>
        </w:rPr>
      </w:pPr>
      <w:r w:rsidRPr="000352E4">
        <w:rPr>
          <w:lang w:val="en-US"/>
        </w:rPr>
        <w:t>In addition to the full lists of EXIF, IPTC and XMP properties a list of properties is displayed, which is configurable.</w:t>
      </w:r>
    </w:p>
    <w:p w14:paraId="1E01A7DF" w14:textId="77777777" w:rsidR="000352E4" w:rsidRDefault="000352E4" w:rsidP="000352E4">
      <w:pPr>
        <w:pStyle w:val="StandardDense"/>
        <w:widowControl/>
        <w:numPr>
          <w:ilvl w:val="0"/>
          <w:numId w:val="20"/>
        </w:numPr>
      </w:pPr>
      <w:r w:rsidRPr="000352E4">
        <w:rPr>
          <w:lang w:val="en-US"/>
        </w:rPr>
        <w:t xml:space="preserve">In addition to user comment and artist further EXIF, IPTC and XMP properties can be changed. </w:t>
      </w:r>
      <w:r>
        <w:t xml:space="preserve">The list of modifiable properties can be configured. </w:t>
      </w:r>
    </w:p>
    <w:p w14:paraId="4091E9C8" w14:textId="77777777" w:rsidR="000352E4" w:rsidRPr="000352E4" w:rsidRDefault="000352E4" w:rsidP="000352E4">
      <w:pPr>
        <w:pStyle w:val="StandardDense"/>
        <w:widowControl/>
        <w:numPr>
          <w:ilvl w:val="0"/>
          <w:numId w:val="20"/>
        </w:numPr>
        <w:rPr>
          <w:lang w:val="en-US"/>
        </w:rPr>
      </w:pPr>
      <w:r w:rsidRPr="000352E4">
        <w:rPr>
          <w:lang w:val="en-US"/>
        </w:rPr>
        <w:t>Data templates can be defined to set several properties in one step.</w:t>
      </w:r>
    </w:p>
    <w:p w14:paraId="38C27A58" w14:textId="77777777" w:rsidR="000352E4" w:rsidRPr="000352E4" w:rsidRDefault="000352E4" w:rsidP="000352E4">
      <w:pPr>
        <w:pStyle w:val="StandardDense"/>
        <w:widowControl/>
        <w:numPr>
          <w:ilvl w:val="0"/>
          <w:numId w:val="20"/>
        </w:numPr>
        <w:rPr>
          <w:lang w:val="en-US"/>
        </w:rPr>
      </w:pPr>
      <w:r w:rsidRPr="000352E4">
        <w:rPr>
          <w:lang w:val="en-US"/>
        </w:rPr>
        <w:t>Via placeholder it is possible to copy values of properties in others.</w:t>
      </w:r>
    </w:p>
    <w:p w14:paraId="17DC4FE6" w14:textId="77777777" w:rsidR="000352E4" w:rsidRPr="000352E4" w:rsidRDefault="000352E4" w:rsidP="000352E4">
      <w:pPr>
        <w:pStyle w:val="StandardDense"/>
        <w:widowControl/>
        <w:numPr>
          <w:ilvl w:val="0"/>
          <w:numId w:val="20"/>
        </w:numPr>
        <w:rPr>
          <w:lang w:val="en-US"/>
        </w:rPr>
      </w:pPr>
      <w:r w:rsidRPr="000352E4">
        <w:rPr>
          <w:lang w:val="en-US"/>
        </w:rPr>
        <w:t>Changes can be carried out simultaneously for two or more files.</w:t>
      </w:r>
    </w:p>
    <w:p w14:paraId="79F1DA6E" w14:textId="77777777" w:rsidR="000352E4" w:rsidRDefault="000352E4" w:rsidP="000352E4">
      <w:pPr>
        <w:pStyle w:val="StandardDense"/>
        <w:widowControl/>
        <w:numPr>
          <w:ilvl w:val="0"/>
          <w:numId w:val="20"/>
        </w:numPr>
      </w:pPr>
      <w:r w:rsidRPr="000352E4">
        <w:rPr>
          <w:lang w:val="en-US"/>
        </w:rPr>
        <w:t xml:space="preserve">EXIF, IPTC and XMP properties can be deleted, thereby exceptions can be defined. </w:t>
      </w:r>
      <w:r>
        <w:t>Single properties can be deleted selectively.</w:t>
      </w:r>
    </w:p>
    <w:p w14:paraId="4E55B0C9" w14:textId="77777777" w:rsidR="000352E4" w:rsidRPr="000352E4" w:rsidRDefault="000352E4" w:rsidP="000352E4">
      <w:pPr>
        <w:pStyle w:val="StandardDense"/>
        <w:widowControl/>
        <w:numPr>
          <w:ilvl w:val="0"/>
          <w:numId w:val="20"/>
        </w:numPr>
        <w:rPr>
          <w:lang w:val="en-US"/>
        </w:rPr>
      </w:pPr>
      <w:r w:rsidRPr="000352E4">
        <w:rPr>
          <w:lang w:val="en-US"/>
        </w:rPr>
        <w:t>Files can be renamed using Exif, IPTC and XMP properties.</w:t>
      </w:r>
    </w:p>
    <w:p w14:paraId="486BEE8E" w14:textId="77777777" w:rsidR="000352E4" w:rsidRPr="000352E4" w:rsidRDefault="000352E4" w:rsidP="000352E4">
      <w:pPr>
        <w:pStyle w:val="StandardDense"/>
        <w:widowControl/>
        <w:numPr>
          <w:ilvl w:val="0"/>
          <w:numId w:val="20"/>
        </w:numPr>
        <w:rPr>
          <w:lang w:val="en-US"/>
        </w:rPr>
      </w:pPr>
      <w:r w:rsidRPr="000352E4">
        <w:rPr>
          <w:lang w:val="en-US"/>
        </w:rPr>
        <w:t>The EXIF, IPTC and XMP properties contained in the files can be compared.</w:t>
      </w:r>
    </w:p>
    <w:p w14:paraId="6FAB87C3" w14:textId="77777777" w:rsidR="000352E4" w:rsidRPr="000352E4" w:rsidRDefault="000352E4" w:rsidP="000352E4">
      <w:pPr>
        <w:pStyle w:val="StandardDense"/>
        <w:widowControl/>
        <w:numPr>
          <w:ilvl w:val="0"/>
          <w:numId w:val="20"/>
        </w:numPr>
        <w:rPr>
          <w:lang w:val="en-US"/>
        </w:rPr>
      </w:pPr>
      <w:r w:rsidRPr="000352E4">
        <w:rPr>
          <w:lang w:val="en-US"/>
        </w:rPr>
        <w:t>A special mask is used to synchronize the recording time of a set of images taken with different cameras. Images are grouped by properties (mostly camera model). For each group, a shift of the recording time can be entered. Then the images are immediately sorted in order to check whether the images are then in the correct timely order.</w:t>
      </w:r>
    </w:p>
    <w:p w14:paraId="22843D4D" w14:textId="77777777" w:rsidR="000352E4" w:rsidRPr="000352E4" w:rsidRDefault="000352E4" w:rsidP="000352E4">
      <w:pPr>
        <w:pStyle w:val="StandardDense"/>
        <w:widowControl/>
        <w:numPr>
          <w:ilvl w:val="0"/>
          <w:numId w:val="20"/>
        </w:numPr>
        <w:rPr>
          <w:lang w:val="en-US"/>
        </w:rPr>
      </w:pPr>
      <w:r w:rsidRPr="000352E4">
        <w:rPr>
          <w:lang w:val="en-US"/>
        </w:rPr>
        <w:t>Selected image properties of all images/videos in a folder (including any subfolders) can be exported to a text file.</w:t>
      </w:r>
    </w:p>
    <w:p w14:paraId="46307762" w14:textId="77777777" w:rsidR="000352E4" w:rsidRPr="000352E4" w:rsidRDefault="000352E4" w:rsidP="000352E4">
      <w:pPr>
        <w:pStyle w:val="StandardDense"/>
        <w:widowControl/>
        <w:numPr>
          <w:ilvl w:val="0"/>
          <w:numId w:val="20"/>
        </w:numPr>
        <w:rPr>
          <w:lang w:val="en-US"/>
        </w:rPr>
      </w:pPr>
      <w:r w:rsidRPr="000352E4">
        <w:rPr>
          <w:lang w:val="en-US"/>
        </w:rPr>
        <w:t>All image properties of selected images/videos can be exported to text files (one file per image).</w:t>
      </w:r>
    </w:p>
    <w:p w14:paraId="4C60BE39" w14:textId="77777777" w:rsidR="000352E4" w:rsidRPr="000352E4" w:rsidRDefault="000352E4" w:rsidP="000352E4">
      <w:pPr>
        <w:pStyle w:val="StandardDense"/>
        <w:widowControl/>
        <w:numPr>
          <w:ilvl w:val="0"/>
          <w:numId w:val="20"/>
        </w:numPr>
        <w:rPr>
          <w:lang w:val="en-US"/>
        </w:rPr>
      </w:pPr>
      <w:r w:rsidRPr="000352E4">
        <w:rPr>
          <w:lang w:val="en-US"/>
        </w:rPr>
        <w:t>Display of image details with graphical and numerical representation of brightness and RGB values.</w:t>
      </w:r>
    </w:p>
    <w:p w14:paraId="366E5F75" w14:textId="77777777" w:rsidR="000352E4" w:rsidRPr="000352E4" w:rsidRDefault="000352E4" w:rsidP="000352E4">
      <w:pPr>
        <w:pStyle w:val="StandardDense"/>
        <w:widowControl/>
        <w:numPr>
          <w:ilvl w:val="0"/>
          <w:numId w:val="20"/>
        </w:numPr>
        <w:rPr>
          <w:lang w:val="en-US"/>
        </w:rPr>
      </w:pPr>
      <w:r w:rsidRPr="000352E4">
        <w:rPr>
          <w:lang w:val="en-US"/>
        </w:rPr>
        <w:t>Display recording location in a map using the GPS coordinates; change of coordinates by selecting a position on the map.</w:t>
      </w:r>
    </w:p>
    <w:p w14:paraId="4350E1AC" w14:textId="77777777" w:rsidR="000352E4" w:rsidRPr="000352E4" w:rsidRDefault="000352E4" w:rsidP="000352E4">
      <w:pPr>
        <w:pStyle w:val="Standard"/>
        <w:widowControl/>
        <w:rPr>
          <w:lang w:val="en-US"/>
        </w:rPr>
      </w:pPr>
      <w:r w:rsidRPr="000352E4">
        <w:rPr>
          <w:lang w:val="en-US"/>
        </w:rPr>
        <w:t>Further processing of the images (e.g., adjusting the contrast and brightness) is not the purpose of this program.</w:t>
      </w:r>
    </w:p>
    <w:p w14:paraId="10EE58FB" w14:textId="77777777" w:rsidR="000352E4" w:rsidRDefault="000352E4" w:rsidP="000352E4">
      <w:pPr>
        <w:pStyle w:val="Standard"/>
        <w:keepNext/>
        <w:widowControl/>
      </w:pPr>
      <w:r w:rsidRPr="000352E4">
        <w:rPr>
          <w:lang w:val="en-US"/>
        </w:rPr>
        <w:t xml:space="preserve">For reading and changing the EXIF, IPTC, and XMP properties the library exiv2 is used. On </w:t>
      </w:r>
      <w:hyperlink r:id="rId7">
        <w:r w:rsidRPr="000352E4">
          <w:rPr>
            <w:rStyle w:val="Hyperlink"/>
            <w:lang w:val="en-US"/>
          </w:rPr>
          <w:t>www.exiv2.org</w:t>
        </w:r>
      </w:hyperlink>
      <w:r w:rsidRPr="000352E4">
        <w:rPr>
          <w:lang w:val="en-US"/>
        </w:rPr>
        <w:t xml:space="preserve"> a description of this library can be found as well as extensive information and links to Exif, IPTC and XMP. </w:t>
      </w:r>
      <w:r>
        <w:t>The formats supported by exiv2 are documented here:</w:t>
      </w:r>
    </w:p>
    <w:p w14:paraId="22D85254" w14:textId="77777777" w:rsidR="000352E4" w:rsidRDefault="000352E4" w:rsidP="000352E4">
      <w:pPr>
        <w:pStyle w:val="StandardDense"/>
        <w:widowControl/>
        <w:numPr>
          <w:ilvl w:val="0"/>
          <w:numId w:val="20"/>
        </w:numPr>
      </w:pPr>
      <w:r>
        <w:t xml:space="preserve">Images: </w:t>
      </w:r>
      <w:hyperlink r:id="rId8">
        <w:r>
          <w:rPr>
            <w:rStyle w:val="Hyperlink"/>
          </w:rPr>
          <w:t>http://dev.exiv2.org/projects/exiv2/wiki/Supported_image_formats</w:t>
        </w:r>
      </w:hyperlink>
    </w:p>
    <w:p w14:paraId="5FDB1C62" w14:textId="77777777" w:rsidR="000352E4" w:rsidRDefault="000352E4" w:rsidP="000352E4">
      <w:pPr>
        <w:pStyle w:val="StandardDense"/>
        <w:widowControl/>
        <w:numPr>
          <w:ilvl w:val="0"/>
          <w:numId w:val="20"/>
        </w:numPr>
      </w:pPr>
      <w:r>
        <w:t xml:space="preserve">Videos: </w:t>
      </w:r>
      <w:hyperlink r:id="rId9">
        <w:r>
          <w:rPr>
            <w:rStyle w:val="Hyperlink"/>
          </w:rPr>
          <w:t>http://dev.exiv2.org/projects/exiv2/wiki/Supported_video_formats</w:t>
        </w:r>
      </w:hyperlink>
    </w:p>
    <w:p w14:paraId="73DCBA75" w14:textId="77777777" w:rsidR="000352E4" w:rsidRPr="000352E4" w:rsidRDefault="000352E4" w:rsidP="000352E4">
      <w:pPr>
        <w:pStyle w:val="Standard"/>
        <w:widowControl/>
        <w:rPr>
          <w:lang w:val="en-US"/>
        </w:rPr>
      </w:pPr>
      <w:r w:rsidRPr="000352E4">
        <w:rPr>
          <w:lang w:val="en-US"/>
        </w:rPr>
        <w:t>QuickImageComment is free software; you can use it under the terms of the GNU General Public License as published by the Free Software Foundation.</w:t>
      </w:r>
    </w:p>
    <w:p w14:paraId="75EA190E" w14:textId="77777777" w:rsidR="000352E4" w:rsidRP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0352E4">
        <w:rPr>
          <w:sz w:val="1"/>
          <w:lang w:val="en-US"/>
        </w:rPr>
        <w:br w:type="textWrapping" w:clear="all"/>
      </w:r>
      <w:r w:rsidRPr="000352E4">
        <w:rPr>
          <w:rFonts w:ascii="Tahoma" w:eastAsia="Tahoma" w:hAnsi="Tahoma" w:cs="Tahoma"/>
          <w:i/>
          <w:color w:val="C0C0C0"/>
          <w:lang w:val="en-US"/>
        </w:rPr>
        <w:t xml:space="preserve">Created with the Personal Edition of HelpNDoc: </w:t>
      </w:r>
      <w:hyperlink r:id="rId10">
        <w:r w:rsidRPr="000352E4">
          <w:rPr>
            <w:rFonts w:ascii="Tahoma" w:eastAsia="Tahoma" w:hAnsi="Tahoma" w:cs="Tahoma"/>
            <w:i/>
            <w:color w:val="6666FF"/>
            <w:lang w:val="en-US"/>
          </w:rPr>
          <w:t>Easily create CHM Help documents</w:t>
        </w:r>
      </w:hyperlink>
    </w:p>
    <w:p w14:paraId="30D02659" w14:textId="77777777" w:rsidR="000352E4" w:rsidRDefault="000352E4" w:rsidP="000352E4">
      <w:pPr>
        <w:pStyle w:val="Heading1"/>
        <w:widowControl/>
      </w:pPr>
      <w:bookmarkStart w:id="2" w:name="_Toc65156425"/>
      <w:r>
        <w:lastRenderedPageBreak/>
        <w:t>Installation, Start, De-installation</w:t>
      </w:r>
      <w:bookmarkEnd w:id="2"/>
    </w:p>
    <w:p w14:paraId="3C5BEC57" w14:textId="77777777" w:rsidR="000352E4" w:rsidRDefault="000352E4" w:rsidP="000352E4">
      <w:pPr>
        <w:pStyle w:val="Standard"/>
        <w:keepNext/>
        <w:widowControl/>
      </w:pPr>
      <w:r>
        <w:t>Preconditions/Limitations:</w:t>
      </w:r>
    </w:p>
    <w:p w14:paraId="2D868E70" w14:textId="77777777" w:rsidR="000352E4" w:rsidRPr="000352E4" w:rsidRDefault="000352E4" w:rsidP="000352E4">
      <w:pPr>
        <w:pStyle w:val="StandardDense"/>
        <w:widowControl/>
        <w:numPr>
          <w:ilvl w:val="0"/>
          <w:numId w:val="21"/>
        </w:numPr>
        <w:rPr>
          <w:lang w:val="en-US"/>
        </w:rPr>
      </w:pPr>
      <w:r w:rsidRPr="000352E4">
        <w:rPr>
          <w:lang w:val="en-US"/>
        </w:rPr>
        <w:t>Operating System Windows XP or higher</w:t>
      </w:r>
    </w:p>
    <w:p w14:paraId="1E132772" w14:textId="77777777" w:rsidR="000352E4" w:rsidRDefault="000352E4" w:rsidP="000352E4">
      <w:pPr>
        <w:pStyle w:val="StandardDense"/>
        <w:widowControl/>
        <w:numPr>
          <w:ilvl w:val="0"/>
          <w:numId w:val="21"/>
        </w:numPr>
      </w:pPr>
      <w:r>
        <w:t>.NET 4.0 (or higher)</w:t>
      </w:r>
    </w:p>
    <w:p w14:paraId="5FDD0233" w14:textId="77777777" w:rsidR="000352E4" w:rsidRPr="000352E4" w:rsidRDefault="000352E4" w:rsidP="000352E4">
      <w:pPr>
        <w:pStyle w:val="StandardDense"/>
        <w:widowControl/>
        <w:numPr>
          <w:ilvl w:val="0"/>
          <w:numId w:val="21"/>
        </w:numPr>
        <w:rPr>
          <w:lang w:val="en-US"/>
        </w:rPr>
      </w:pPr>
      <w:hyperlink w:anchor="_topic_AppCenter">
        <w:r w:rsidRPr="000352E4">
          <w:rPr>
            <w:rStyle w:val="Hyperlink"/>
            <w:lang w:val="en-US"/>
          </w:rPr>
          <w:t>Sending error reports and anonymous usage data</w:t>
        </w:r>
      </w:hyperlink>
      <w:r w:rsidRPr="000352E4">
        <w:rPr>
          <w:lang w:val="en-US"/>
        </w:rPr>
        <w:t xml:space="preserve"> requires Windows 10 and .Net 4.6.1.</w:t>
      </w:r>
    </w:p>
    <w:p w14:paraId="3CAA4ACD" w14:textId="77777777" w:rsidR="000352E4" w:rsidRPr="000352E4" w:rsidRDefault="000352E4" w:rsidP="000352E4">
      <w:pPr>
        <w:pStyle w:val="Standard"/>
        <w:keepNext/>
        <w:widowControl/>
        <w:rPr>
          <w:lang w:val="en-US"/>
        </w:rPr>
      </w:pPr>
      <w:r w:rsidRPr="000352E4">
        <w:rPr>
          <w:lang w:val="en-US"/>
        </w:rPr>
        <w:t>Four zip files are available:</w:t>
      </w:r>
    </w:p>
    <w:p w14:paraId="6C046001" w14:textId="77777777" w:rsidR="000352E4" w:rsidRDefault="000352E4" w:rsidP="000352E4">
      <w:pPr>
        <w:pStyle w:val="StandardDense"/>
        <w:widowControl/>
        <w:numPr>
          <w:ilvl w:val="0"/>
          <w:numId w:val="21"/>
        </w:numPr>
      </w:pPr>
      <w:r>
        <w:t>32-bit, .Net 4.6.1</w:t>
      </w:r>
    </w:p>
    <w:p w14:paraId="7EE3F5C7" w14:textId="77777777" w:rsidR="000352E4" w:rsidRDefault="000352E4" w:rsidP="000352E4">
      <w:pPr>
        <w:pStyle w:val="StandardDense"/>
        <w:widowControl/>
        <w:numPr>
          <w:ilvl w:val="0"/>
          <w:numId w:val="21"/>
        </w:numPr>
      </w:pPr>
      <w:r>
        <w:t>64-bit, .Net 4.6.1</w:t>
      </w:r>
    </w:p>
    <w:p w14:paraId="0A58D765" w14:textId="77777777" w:rsidR="000352E4" w:rsidRDefault="000352E4" w:rsidP="000352E4">
      <w:pPr>
        <w:pStyle w:val="StandardDense"/>
        <w:widowControl/>
        <w:numPr>
          <w:ilvl w:val="0"/>
          <w:numId w:val="21"/>
        </w:numPr>
      </w:pPr>
      <w:r>
        <w:t>32-bit, .Net 4.0</w:t>
      </w:r>
    </w:p>
    <w:p w14:paraId="0D4BFA29" w14:textId="77777777" w:rsidR="000352E4" w:rsidRDefault="000352E4" w:rsidP="000352E4">
      <w:pPr>
        <w:pStyle w:val="StandardDense"/>
        <w:widowControl/>
        <w:numPr>
          <w:ilvl w:val="0"/>
          <w:numId w:val="21"/>
        </w:numPr>
      </w:pPr>
      <w:r>
        <w:t>64-bit, .Net 4.0</w:t>
      </w:r>
    </w:p>
    <w:p w14:paraId="36C8C0C6" w14:textId="77777777" w:rsidR="000352E4" w:rsidRPr="000352E4" w:rsidRDefault="000352E4" w:rsidP="000352E4">
      <w:pPr>
        <w:pStyle w:val="Standard"/>
        <w:widowControl/>
        <w:rPr>
          <w:lang w:val="en-US"/>
        </w:rPr>
      </w:pPr>
      <w:r w:rsidRPr="000352E4">
        <w:rPr>
          <w:lang w:val="en-US"/>
        </w:rPr>
        <w:t>An installation in the usual sense is not necessary. The zip file can be unpacked into any directory on your computer. Thereafter, the QuickImageComment.exe program or the 64-bit version QuickImageCommentX64.exe can be started. During the first start you will be asked for the language to be used and are offered the possibility, to check the availability of a new version automatically in the future.</w:t>
      </w:r>
    </w:p>
    <w:p w14:paraId="4E984984" w14:textId="77777777" w:rsidR="000352E4" w:rsidRPr="000352E4" w:rsidRDefault="000352E4" w:rsidP="000352E4">
      <w:pPr>
        <w:pStyle w:val="Standard"/>
        <w:widowControl/>
        <w:rPr>
          <w:lang w:val="en-US"/>
        </w:rPr>
      </w:pPr>
      <w:r w:rsidRPr="000352E4">
        <w:rPr>
          <w:lang w:val="en-US"/>
        </w:rPr>
        <w:t xml:space="preserve">After the first start the default settings in </w:t>
      </w:r>
      <w:hyperlink w:anchor="_topic_FormSettings">
        <w:r w:rsidRPr="000352E4">
          <w:rPr>
            <w:rStyle w:val="Hyperlink"/>
            <w:lang w:val="en-US"/>
          </w:rPr>
          <w:t>Mask "Settings"</w:t>
        </w:r>
      </w:hyperlink>
      <w:r w:rsidRPr="000352E4">
        <w:rPr>
          <w:lang w:val="en-US"/>
        </w:rPr>
        <w:t xml:space="preserve"> and </w:t>
      </w:r>
      <w:hyperlink w:anchor="_topic_FormMetaDataDefinition">
        <w:r w:rsidRPr="000352E4">
          <w:rPr>
            <w:rStyle w:val="Hyperlink"/>
            <w:lang w:val="en-US"/>
          </w:rPr>
          <w:t>Mask "Field definitions"</w:t>
        </w:r>
      </w:hyperlink>
      <w:r w:rsidRPr="000352E4">
        <w:rPr>
          <w:lang w:val="en-US"/>
        </w:rPr>
        <w:t xml:space="preserve">  should be checked and adjusted according to your own needs. These and other settings during the use of the program will be written when exiting in a configuration file in %AppData% or in the program folder (see also </w:t>
      </w:r>
      <w:hyperlink w:anchor="_topic_BenutzerbezogeneKonfigurations">
        <w:r w:rsidRPr="000352E4">
          <w:rPr>
            <w:rStyle w:val="Hyperlink"/>
            <w:lang w:val="en-US"/>
          </w:rPr>
          <w:t>User related configuration file</w:t>
        </w:r>
      </w:hyperlink>
      <w:r w:rsidRPr="000352E4">
        <w:rPr>
          <w:lang w:val="en-US"/>
        </w:rPr>
        <w:t>).</w:t>
      </w:r>
    </w:p>
    <w:p w14:paraId="434921C6" w14:textId="77777777" w:rsidR="000352E4" w:rsidRPr="000352E4" w:rsidRDefault="000352E4" w:rsidP="000352E4">
      <w:pPr>
        <w:pStyle w:val="Standard"/>
        <w:widowControl/>
        <w:rPr>
          <w:lang w:val="en-US"/>
        </w:rPr>
      </w:pPr>
      <w:r w:rsidRPr="000352E4">
        <w:rPr>
          <w:lang w:val="en-US"/>
        </w:rPr>
        <w:t>When the program is started via command line, a folder- or filename can be passed as argument. If a shortcut to the program is added in folder "%Appdata%\Microsoft\Windows\SendTo", folder, images or videos can be opened via entry "Send to" in the context menu of Windows Explorer.</w:t>
      </w:r>
    </w:p>
    <w:p w14:paraId="67A17415" w14:textId="77777777" w:rsidR="000352E4" w:rsidRPr="000352E4" w:rsidRDefault="000352E4" w:rsidP="000352E4">
      <w:pPr>
        <w:pStyle w:val="Standard"/>
        <w:widowControl/>
        <w:rPr>
          <w:lang w:val="en-US"/>
        </w:rPr>
      </w:pPr>
      <w:r w:rsidRPr="000352E4">
        <w:rPr>
          <w:lang w:val="en-US"/>
        </w:rPr>
        <w:t>Folders, images or videos can be opened via drag-and-drop.</w:t>
      </w:r>
    </w:p>
    <w:p w14:paraId="37EF2A96" w14:textId="77777777" w:rsidR="000352E4" w:rsidRPr="000352E4" w:rsidRDefault="000352E4" w:rsidP="000352E4">
      <w:pPr>
        <w:pStyle w:val="Standard"/>
        <w:widowControl/>
        <w:rPr>
          <w:lang w:val="en-US"/>
        </w:rPr>
      </w:pPr>
      <w:r w:rsidRPr="000352E4">
        <w:rPr>
          <w:lang w:val="en-US"/>
        </w:rPr>
        <w:t>With some Browser also images from Internet can be opened via Drag-and-Drop. For this purpose, they are downloaded into the folder "Downloads". This is tested with Google Chrome and Firefox; it does not work with Internet Explorer.</w:t>
      </w:r>
    </w:p>
    <w:p w14:paraId="6D4197FA" w14:textId="77777777" w:rsidR="000352E4" w:rsidRPr="000352E4" w:rsidRDefault="000352E4" w:rsidP="000352E4">
      <w:pPr>
        <w:pStyle w:val="Standard"/>
        <w:widowControl/>
        <w:rPr>
          <w:lang w:val="en-US"/>
        </w:rPr>
      </w:pPr>
      <w:r w:rsidRPr="000352E4">
        <w:rPr>
          <w:lang w:val="en-US"/>
        </w:rPr>
        <w:t>To uninstall the program, delete the directory and the configuration file in %AppData%.</w:t>
      </w:r>
    </w:p>
    <w:p w14:paraId="087049B6" w14:textId="77777777" w:rsidR="000352E4" w:rsidRPr="000352E4" w:rsidRDefault="000352E4" w:rsidP="000352E4">
      <w:pPr>
        <w:pStyle w:val="Standard"/>
        <w:widowControl/>
        <w:rPr>
          <w:lang w:val="en-US"/>
        </w:rPr>
      </w:pPr>
      <w:r w:rsidRPr="000352E4">
        <w:rPr>
          <w:lang w:val="en-US"/>
        </w:rPr>
        <w:t>The registry is not changed by the program.</w:t>
      </w:r>
    </w:p>
    <w:p w14:paraId="56C87035" w14:textId="77777777" w:rsidR="000352E4" w:rsidRP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0352E4">
        <w:rPr>
          <w:sz w:val="1"/>
          <w:lang w:val="en-US"/>
        </w:rPr>
        <w:br w:type="textWrapping" w:clear="all"/>
      </w:r>
      <w:r w:rsidRPr="000352E4">
        <w:rPr>
          <w:rFonts w:ascii="Tahoma" w:eastAsia="Tahoma" w:hAnsi="Tahoma" w:cs="Tahoma"/>
          <w:i/>
          <w:color w:val="C0C0C0"/>
          <w:lang w:val="en-US"/>
        </w:rPr>
        <w:t xml:space="preserve">Created with the Personal Edition of HelpNDoc: </w:t>
      </w:r>
      <w:hyperlink r:id="rId11">
        <w:r w:rsidRPr="000352E4">
          <w:rPr>
            <w:rFonts w:ascii="Tahoma" w:eastAsia="Tahoma" w:hAnsi="Tahoma" w:cs="Tahoma"/>
            <w:i/>
            <w:color w:val="6666FF"/>
            <w:lang w:val="en-US"/>
          </w:rPr>
          <w:t>Free CHM Help documentation generator</w:t>
        </w:r>
      </w:hyperlink>
    </w:p>
    <w:p w14:paraId="628577B8" w14:textId="77777777" w:rsidR="000352E4" w:rsidRDefault="000352E4" w:rsidP="000352E4">
      <w:pPr>
        <w:pStyle w:val="Heading1"/>
        <w:widowControl/>
      </w:pPr>
      <w:bookmarkStart w:id="3" w:name="_Toc65156426"/>
      <w:r>
        <w:lastRenderedPageBreak/>
        <w:t>Main mask</w:t>
      </w:r>
      <w:bookmarkEnd w:id="3"/>
    </w:p>
    <w:p w14:paraId="354EBF36" w14:textId="77777777" w:rsidR="000352E4" w:rsidRPr="000352E4" w:rsidRDefault="000352E4" w:rsidP="000352E4">
      <w:pPr>
        <w:pStyle w:val="Standard"/>
        <w:keepNext/>
        <w:widowControl/>
        <w:rPr>
          <w:lang w:val="en-US"/>
        </w:rPr>
      </w:pPr>
      <w:r w:rsidRPr="000352E4">
        <w:rPr>
          <w:lang w:val="en-US"/>
        </w:rPr>
        <w:t>The main mask and its usage are described in the following sections:</w:t>
      </w:r>
    </w:p>
    <w:p w14:paraId="290A4DA4" w14:textId="77777777" w:rsidR="000352E4" w:rsidRDefault="000352E4" w:rsidP="000352E4">
      <w:pPr>
        <w:pStyle w:val="StandardDense"/>
        <w:widowControl/>
        <w:numPr>
          <w:ilvl w:val="0"/>
          <w:numId w:val="22"/>
        </w:numPr>
      </w:pPr>
      <w:hyperlink w:anchor="_topic_AufbauderMaskeundAnpassung">
        <w:r>
          <w:rPr>
            <w:rStyle w:val="Hyperlink"/>
          </w:rPr>
          <w:t>Layout of mask and adjustments</w:t>
        </w:r>
      </w:hyperlink>
    </w:p>
    <w:p w14:paraId="0B5149F3" w14:textId="77777777" w:rsidR="000352E4" w:rsidRDefault="000352E4" w:rsidP="000352E4">
      <w:pPr>
        <w:pStyle w:val="StandardDense"/>
        <w:widowControl/>
        <w:numPr>
          <w:ilvl w:val="0"/>
          <w:numId w:val="22"/>
        </w:numPr>
      </w:pPr>
      <w:hyperlink w:anchor="_topic_AuswahlundAnzeigevonBildern">
        <w:r>
          <w:rPr>
            <w:rStyle w:val="Hyperlink"/>
          </w:rPr>
          <w:t>Selection and display of images</w:t>
        </w:r>
      </w:hyperlink>
    </w:p>
    <w:p w14:paraId="488E99B0" w14:textId="77777777" w:rsidR="000352E4" w:rsidRDefault="000352E4" w:rsidP="000352E4">
      <w:pPr>
        <w:pStyle w:val="StandardDense"/>
        <w:widowControl/>
        <w:numPr>
          <w:ilvl w:val="0"/>
          <w:numId w:val="22"/>
        </w:numPr>
      </w:pPr>
      <w:hyperlink w:anchor="_topic_AuswahlundAnzeigevonBildern1">
        <w:r>
          <w:rPr>
            <w:rStyle w:val="Hyperlink"/>
          </w:rPr>
          <w:t>Selection and display of videos</w:t>
        </w:r>
      </w:hyperlink>
    </w:p>
    <w:p w14:paraId="21AAC770" w14:textId="77777777" w:rsidR="000352E4" w:rsidRDefault="000352E4" w:rsidP="000352E4">
      <w:pPr>
        <w:pStyle w:val="StandardDense"/>
        <w:widowControl/>
        <w:numPr>
          <w:ilvl w:val="0"/>
          <w:numId w:val="22"/>
        </w:numPr>
      </w:pPr>
      <w:hyperlink w:anchor="_topic_NeuesThema">
        <w:r>
          <w:rPr>
            <w:rStyle w:val="Hyperlink"/>
          </w:rPr>
          <w:t>Display of image details</w:t>
        </w:r>
      </w:hyperlink>
    </w:p>
    <w:p w14:paraId="2FB1C6A4" w14:textId="77777777" w:rsidR="000352E4" w:rsidRDefault="000352E4" w:rsidP="000352E4">
      <w:pPr>
        <w:pStyle w:val="StandardDense"/>
        <w:widowControl/>
        <w:numPr>
          <w:ilvl w:val="0"/>
          <w:numId w:val="22"/>
        </w:numPr>
      </w:pPr>
      <w:hyperlink w:anchor="_topic_NeuesThema14">
        <w:r>
          <w:rPr>
            <w:rStyle w:val="Hyperlink"/>
          </w:rPr>
          <w:t>Recording location on map</w:t>
        </w:r>
      </w:hyperlink>
    </w:p>
    <w:p w14:paraId="521E48D6" w14:textId="77777777" w:rsidR="000352E4" w:rsidRDefault="000352E4" w:rsidP="000352E4">
      <w:pPr>
        <w:pStyle w:val="StandardDense"/>
        <w:widowControl/>
        <w:numPr>
          <w:ilvl w:val="0"/>
          <w:numId w:val="22"/>
        </w:numPr>
      </w:pPr>
      <w:hyperlink w:anchor="_topic_EinzelBildBearbeitung">
        <w:r>
          <w:rPr>
            <w:rStyle w:val="Hyperlink"/>
          </w:rPr>
          <w:t>Single image edit</w:t>
        </w:r>
      </w:hyperlink>
    </w:p>
    <w:p w14:paraId="6EDD099D" w14:textId="77777777" w:rsidR="000352E4" w:rsidRDefault="000352E4" w:rsidP="000352E4">
      <w:pPr>
        <w:pStyle w:val="StandardDense"/>
        <w:widowControl/>
        <w:numPr>
          <w:ilvl w:val="0"/>
          <w:numId w:val="22"/>
        </w:numPr>
      </w:pPr>
      <w:hyperlink w:anchor="_topic_MehrfachBildBearbeitung">
        <w:r>
          <w:rPr>
            <w:rStyle w:val="Hyperlink"/>
          </w:rPr>
          <w:t>Multiple images edit</w:t>
        </w:r>
      </w:hyperlink>
    </w:p>
    <w:p w14:paraId="30C6BE01" w14:textId="77777777" w:rsidR="000352E4" w:rsidRDefault="000352E4" w:rsidP="000352E4">
      <w:pPr>
        <w:pStyle w:val="StandardDense"/>
        <w:widowControl/>
        <w:numPr>
          <w:ilvl w:val="0"/>
          <w:numId w:val="22"/>
        </w:numPr>
      </w:pPr>
      <w:hyperlink w:anchor="_topic_SonstigeFunktionaliaetten">
        <w:r>
          <w:rPr>
            <w:rStyle w:val="Hyperlink"/>
          </w:rPr>
          <w:t>Other features</w:t>
        </w:r>
      </w:hyperlink>
    </w:p>
    <w:p w14:paraId="5373EA7A" w14:textId="77777777" w:rsidR="000352E4" w:rsidRDefault="000352E4" w:rsidP="000352E4">
      <w:pPr>
        <w:pStyle w:val="StandardDense"/>
        <w:widowControl/>
        <w:numPr>
          <w:ilvl w:val="0"/>
          <w:numId w:val="22"/>
        </w:numPr>
      </w:pPr>
      <w:hyperlink w:anchor="_topic_Symbolleiste">
        <w:r>
          <w:rPr>
            <w:rStyle w:val="Hyperlink"/>
          </w:rPr>
          <w:t>Tool bar</w:t>
        </w:r>
      </w:hyperlink>
    </w:p>
    <w:p w14:paraId="20F73A6A" w14:textId="77777777" w:rsidR="000352E4" w:rsidRDefault="000352E4" w:rsidP="000352E4">
      <w:pPr>
        <w:pStyle w:val="StandardDense"/>
        <w:widowControl/>
        <w:numPr>
          <w:ilvl w:val="0"/>
          <w:numId w:val="22"/>
        </w:numPr>
      </w:pPr>
      <w:hyperlink w:anchor="_topic_Tastaturkuerzel">
        <w:r>
          <w:rPr>
            <w:rStyle w:val="Hyperlink"/>
          </w:rPr>
          <w:t>Keyboard shortcuts</w:t>
        </w:r>
      </w:hyperlink>
    </w:p>
    <w:p w14:paraId="4788C428" w14:textId="77777777" w:rsidR="000352E4" w:rsidRDefault="000352E4" w:rsidP="000352E4">
      <w:pPr>
        <w:pStyle w:val="StandardDense"/>
        <w:widowControl/>
        <w:numPr>
          <w:ilvl w:val="0"/>
          <w:numId w:val="22"/>
        </w:numPr>
      </w:pPr>
      <w:hyperlink w:anchor="_topic_Fusszeile">
        <w:r>
          <w:rPr>
            <w:rStyle w:val="Hyperlink"/>
          </w:rPr>
          <w:t>Footer</w:t>
        </w:r>
      </w:hyperlink>
    </w:p>
    <w:p w14:paraId="64DA0F97" w14:textId="77777777" w:rsidR="000352E4" w:rsidRPr="000352E4" w:rsidRDefault="000352E4" w:rsidP="000352E4">
      <w:pPr>
        <w:pStyle w:val="Standard"/>
        <w:keepNext/>
        <w:widowControl/>
        <w:rPr>
          <w:lang w:val="en-US"/>
        </w:rPr>
      </w:pPr>
      <w:r w:rsidRPr="000352E4">
        <w:rPr>
          <w:lang w:val="en-US"/>
        </w:rPr>
        <w:t xml:space="preserve">Via the menu bar of the main mask, symbols (see </w:t>
      </w:r>
      <w:hyperlink w:anchor="_topic_Symbolleiste">
        <w:r w:rsidRPr="000352E4">
          <w:rPr>
            <w:rStyle w:val="Hyperlink"/>
            <w:lang w:val="en-US"/>
          </w:rPr>
          <w:t>Tool bar</w:t>
        </w:r>
      </w:hyperlink>
      <w:r w:rsidRPr="000352E4">
        <w:rPr>
          <w:lang w:val="en-US"/>
        </w:rPr>
        <w:t xml:space="preserve">) and sometimes keyboard shortcuts (see </w:t>
      </w:r>
      <w:hyperlink w:anchor="_topic_Tastaturkuerzel">
        <w:r w:rsidRPr="000352E4">
          <w:rPr>
            <w:rStyle w:val="Hyperlink"/>
            <w:lang w:val="en-US"/>
          </w:rPr>
          <w:t>Keyboard shortcuts</w:t>
        </w:r>
      </w:hyperlink>
      <w:r w:rsidRPr="000352E4">
        <w:rPr>
          <w:lang w:val="en-US"/>
        </w:rPr>
        <w:t>) following masks with additional functionalities can be opened:</w:t>
      </w:r>
    </w:p>
    <w:p w14:paraId="1C9504A0" w14:textId="77777777" w:rsidR="000352E4" w:rsidRDefault="000352E4" w:rsidP="000352E4">
      <w:pPr>
        <w:pStyle w:val="StandardDense"/>
        <w:widowControl/>
        <w:numPr>
          <w:ilvl w:val="0"/>
          <w:numId w:val="22"/>
        </w:numPr>
      </w:pPr>
      <w:hyperlink w:anchor="_topic_FormView">
        <w:r>
          <w:rPr>
            <w:rStyle w:val="Hyperlink"/>
          </w:rPr>
          <w:t>Mask "Adjust view"</w:t>
        </w:r>
      </w:hyperlink>
    </w:p>
    <w:p w14:paraId="1BDF2FC4" w14:textId="77777777" w:rsidR="000352E4" w:rsidRDefault="000352E4" w:rsidP="000352E4">
      <w:pPr>
        <w:pStyle w:val="StandardDense"/>
        <w:widowControl/>
        <w:numPr>
          <w:ilvl w:val="0"/>
          <w:numId w:val="22"/>
        </w:numPr>
      </w:pPr>
      <w:hyperlink w:anchor="_topic_FormSettings">
        <w:r>
          <w:rPr>
            <w:rStyle w:val="Hyperlink"/>
          </w:rPr>
          <w:t>Mask "Settings"</w:t>
        </w:r>
      </w:hyperlink>
    </w:p>
    <w:p w14:paraId="5C382A2C" w14:textId="77777777" w:rsidR="000352E4" w:rsidRDefault="000352E4" w:rsidP="000352E4">
      <w:pPr>
        <w:pStyle w:val="StandardDense"/>
        <w:widowControl/>
        <w:numPr>
          <w:ilvl w:val="0"/>
          <w:numId w:val="22"/>
        </w:numPr>
      </w:pPr>
      <w:hyperlink w:anchor="_topic_FormMetaDataDefinition">
        <w:r>
          <w:rPr>
            <w:rStyle w:val="Hyperlink"/>
          </w:rPr>
          <w:t>Mask "Field definitions"</w:t>
        </w:r>
      </w:hyperlink>
    </w:p>
    <w:p w14:paraId="71B6CE1F" w14:textId="77777777" w:rsidR="000352E4" w:rsidRDefault="000352E4" w:rsidP="000352E4">
      <w:pPr>
        <w:pStyle w:val="StandardDense"/>
        <w:widowControl/>
        <w:numPr>
          <w:ilvl w:val="0"/>
          <w:numId w:val="22"/>
        </w:numPr>
      </w:pPr>
      <w:hyperlink w:anchor="_topic_FormImageGrid">
        <w:r>
          <w:rPr>
            <w:rStyle w:val="Hyperlink"/>
          </w:rPr>
          <w:t>Mask "Define grid"</w:t>
        </w:r>
      </w:hyperlink>
    </w:p>
    <w:p w14:paraId="0D0E69EF" w14:textId="77777777" w:rsidR="000352E4" w:rsidRPr="000352E4" w:rsidRDefault="000352E4" w:rsidP="000352E4">
      <w:pPr>
        <w:pStyle w:val="StandardDense"/>
        <w:widowControl/>
        <w:numPr>
          <w:ilvl w:val="0"/>
          <w:numId w:val="22"/>
        </w:numPr>
        <w:rPr>
          <w:lang w:val="en-US"/>
        </w:rPr>
      </w:pPr>
      <w:hyperlink w:anchor="_topic_FormDateTimeChange">
        <w:r w:rsidRPr="000352E4">
          <w:rPr>
            <w:rStyle w:val="Hyperlink"/>
            <w:lang w:val="en-US"/>
          </w:rPr>
          <w:t>Mask "Change recording date and time"</w:t>
        </w:r>
      </w:hyperlink>
    </w:p>
    <w:p w14:paraId="7D02B43C" w14:textId="77777777" w:rsidR="000352E4" w:rsidRDefault="000352E4" w:rsidP="000352E4">
      <w:pPr>
        <w:pStyle w:val="StandardDense"/>
        <w:widowControl/>
        <w:numPr>
          <w:ilvl w:val="0"/>
          <w:numId w:val="22"/>
        </w:numPr>
      </w:pPr>
      <w:hyperlink w:anchor="_topic_FormRename">
        <w:r>
          <w:rPr>
            <w:rStyle w:val="Hyperlink"/>
          </w:rPr>
          <w:t>Mask "Rename files"</w:t>
        </w:r>
      </w:hyperlink>
    </w:p>
    <w:p w14:paraId="6BC96DC3" w14:textId="77777777" w:rsidR="000352E4" w:rsidRDefault="000352E4" w:rsidP="000352E4">
      <w:pPr>
        <w:pStyle w:val="StandardDense"/>
        <w:widowControl/>
        <w:numPr>
          <w:ilvl w:val="0"/>
          <w:numId w:val="22"/>
        </w:numPr>
      </w:pPr>
      <w:hyperlink w:anchor="_topic_FormCompare">
        <w:r>
          <w:rPr>
            <w:rStyle w:val="Hyperlink"/>
          </w:rPr>
          <w:t>Mask "Compare files"</w:t>
        </w:r>
      </w:hyperlink>
    </w:p>
    <w:p w14:paraId="2984B75F" w14:textId="77777777" w:rsidR="000352E4" w:rsidRDefault="000352E4" w:rsidP="000352E4">
      <w:pPr>
        <w:pStyle w:val="StandardDense"/>
        <w:widowControl/>
        <w:numPr>
          <w:ilvl w:val="0"/>
          <w:numId w:val="22"/>
        </w:numPr>
      </w:pPr>
      <w:hyperlink w:anchor="_topic_FormRemoveMetaData">
        <w:r>
          <w:rPr>
            <w:rStyle w:val="Hyperlink"/>
          </w:rPr>
          <w:t>Mask "Remove meta data"</w:t>
        </w:r>
      </w:hyperlink>
    </w:p>
    <w:p w14:paraId="637B6FC8" w14:textId="77777777" w:rsidR="000352E4" w:rsidRDefault="000352E4" w:rsidP="000352E4">
      <w:pPr>
        <w:pStyle w:val="StandardDense"/>
        <w:widowControl/>
        <w:numPr>
          <w:ilvl w:val="0"/>
          <w:numId w:val="22"/>
        </w:numPr>
      </w:pPr>
      <w:hyperlink w:anchor="_topic_FormImageDetails">
        <w:r>
          <w:rPr>
            <w:rStyle w:val="Hyperlink"/>
          </w:rPr>
          <w:t>Mask "Image Details"</w:t>
        </w:r>
      </w:hyperlink>
    </w:p>
    <w:p w14:paraId="117C354F" w14:textId="77777777" w:rsidR="000352E4" w:rsidRDefault="000352E4" w:rsidP="000352E4">
      <w:pPr>
        <w:pStyle w:val="StandardDense"/>
        <w:widowControl/>
        <w:numPr>
          <w:ilvl w:val="0"/>
          <w:numId w:val="22"/>
        </w:numPr>
      </w:pPr>
      <w:hyperlink w:anchor="_topic_FormMap">
        <w:r>
          <w:rPr>
            <w:rStyle w:val="Hyperlink"/>
          </w:rPr>
          <w:t>Mask "Map"</w:t>
        </w:r>
      </w:hyperlink>
    </w:p>
    <w:p w14:paraId="6515CF85" w14:textId="77777777" w:rsidR="000352E4" w:rsidRDefault="000352E4" w:rsidP="000352E4">
      <w:pPr>
        <w:pStyle w:val="StandardDense"/>
        <w:widowControl/>
        <w:numPr>
          <w:ilvl w:val="0"/>
          <w:numId w:val="22"/>
        </w:numPr>
      </w:pPr>
      <w:hyperlink w:anchor="_topic_FormPredefinedComments">
        <w:r>
          <w:rPr>
            <w:rStyle w:val="Hyperlink"/>
          </w:rPr>
          <w:t>Mask "Predefined comments"</w:t>
        </w:r>
      </w:hyperlink>
    </w:p>
    <w:p w14:paraId="10C70786" w14:textId="77777777" w:rsidR="000352E4" w:rsidRPr="000352E4" w:rsidRDefault="000352E4" w:rsidP="000352E4">
      <w:pPr>
        <w:pStyle w:val="StandardDense"/>
        <w:widowControl/>
        <w:numPr>
          <w:ilvl w:val="0"/>
          <w:numId w:val="22"/>
        </w:numPr>
        <w:rPr>
          <w:lang w:val="en-US"/>
        </w:rPr>
      </w:pPr>
      <w:hyperlink w:anchor="_topic_FormPredefinedKeyWords">
        <w:r w:rsidRPr="000352E4">
          <w:rPr>
            <w:rStyle w:val="Hyperlink"/>
            <w:lang w:val="en-US"/>
          </w:rPr>
          <w:t>Mask "Predefined IPTC key words"</w:t>
        </w:r>
      </w:hyperlink>
    </w:p>
    <w:p w14:paraId="3E7849DD" w14:textId="77777777" w:rsidR="000352E4" w:rsidRDefault="000352E4" w:rsidP="000352E4">
      <w:pPr>
        <w:pStyle w:val="StandardDense"/>
        <w:widowControl/>
        <w:numPr>
          <w:ilvl w:val="0"/>
          <w:numId w:val="22"/>
        </w:numPr>
      </w:pPr>
      <w:hyperlink w:anchor="_topic_FormCustomization">
        <w:r>
          <w:rPr>
            <w:rStyle w:val="Hyperlink"/>
          </w:rPr>
          <w:t>Mask "Customize mask"</w:t>
        </w:r>
      </w:hyperlink>
    </w:p>
    <w:p w14:paraId="27B6873E" w14:textId="77777777" w:rsidR="000352E4" w:rsidRP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0352E4">
        <w:rPr>
          <w:sz w:val="1"/>
          <w:lang w:val="en-US"/>
        </w:rPr>
        <w:lastRenderedPageBreak/>
        <w:br w:type="textWrapping" w:clear="all"/>
      </w:r>
      <w:r w:rsidRPr="000352E4">
        <w:rPr>
          <w:rFonts w:ascii="Tahoma" w:eastAsia="Tahoma" w:hAnsi="Tahoma" w:cs="Tahoma"/>
          <w:i/>
          <w:color w:val="C0C0C0"/>
          <w:lang w:val="en-US"/>
        </w:rPr>
        <w:t xml:space="preserve">Created with the Personal Edition of HelpNDoc: </w:t>
      </w:r>
      <w:hyperlink r:id="rId12">
        <w:r w:rsidRPr="000352E4">
          <w:rPr>
            <w:rFonts w:ascii="Tahoma" w:eastAsia="Tahoma" w:hAnsi="Tahoma" w:cs="Tahoma"/>
            <w:i/>
            <w:color w:val="6666FF"/>
            <w:lang w:val="en-US"/>
          </w:rPr>
          <w:t>Write eBooks for the Kindle</w:t>
        </w:r>
      </w:hyperlink>
    </w:p>
    <w:p w14:paraId="206F14D7" w14:textId="77777777" w:rsidR="000352E4" w:rsidRDefault="000352E4" w:rsidP="000352E4">
      <w:pPr>
        <w:pStyle w:val="Heading2"/>
        <w:widowControl/>
      </w:pPr>
      <w:bookmarkStart w:id="4" w:name="_Toc65156427"/>
      <w:r>
        <w:t>Layout of mask and adjustments</w:t>
      </w:r>
      <w:bookmarkEnd w:id="4"/>
    </w:p>
    <w:p w14:paraId="607F423D" w14:textId="77777777" w:rsidR="000352E4" w:rsidRPr="000352E4" w:rsidRDefault="000352E4" w:rsidP="000352E4">
      <w:pPr>
        <w:pStyle w:val="Standard"/>
        <w:keepNext/>
        <w:widowControl/>
        <w:rPr>
          <w:lang w:val="en-US"/>
        </w:rPr>
      </w:pPr>
      <w:r w:rsidRPr="000352E4">
        <w:rPr>
          <w:lang w:val="en-US"/>
        </w:rPr>
        <w:t>The main mask is divided into several sections:</w:t>
      </w:r>
    </w:p>
    <w:p w14:paraId="0D1CF89A" w14:textId="77777777" w:rsidR="000352E4" w:rsidRDefault="000352E4" w:rsidP="000352E4">
      <w:pPr>
        <w:keepLines/>
        <w:widowControl/>
        <w:spacing w:before="180"/>
      </w:pPr>
      <w:r>
        <w:rPr>
          <w:noProof/>
        </w:rPr>
        <w:drawing>
          <wp:inline distT="0" distB="0" distL="0" distR="0" wp14:anchorId="0CCC2843" wp14:editId="0F315A0D">
            <wp:extent cx="5991225" cy="39719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3" cstate="print"/>
                    <a:stretch>
                      <a:fillRect/>
                    </a:stretch>
                  </pic:blipFill>
                  <pic:spPr>
                    <a:xfrm>
                      <a:off x="0" y="0"/>
                      <a:ext cx="5991225" cy="3971925"/>
                    </a:xfrm>
                    <a:prstGeom prst="rect">
                      <a:avLst/>
                    </a:prstGeom>
                  </pic:spPr>
                </pic:pic>
              </a:graphicData>
            </a:graphic>
          </wp:inline>
        </w:drawing>
      </w:r>
    </w:p>
    <w:p w14:paraId="2B79E8A4" w14:textId="77777777" w:rsidR="000352E4" w:rsidRPr="000352E4" w:rsidRDefault="000352E4" w:rsidP="000352E4">
      <w:pPr>
        <w:pStyle w:val="Standard"/>
        <w:keepNext/>
        <w:widowControl/>
        <w:rPr>
          <w:lang w:val="en-US"/>
        </w:rPr>
      </w:pPr>
      <w:r w:rsidRPr="000352E4">
        <w:rPr>
          <w:lang w:val="en-US"/>
        </w:rPr>
        <w:t>The following diagram identifies the areas:</w:t>
      </w:r>
    </w:p>
    <w:p w14:paraId="7EDE93FF" w14:textId="77777777" w:rsidR="000352E4" w:rsidRDefault="000352E4" w:rsidP="000352E4">
      <w:pPr>
        <w:keepNext/>
        <w:keepLines/>
        <w:widowControl/>
        <w:spacing w:before="180"/>
      </w:pPr>
      <w:r>
        <w:rPr>
          <w:noProof/>
        </w:rPr>
        <w:drawing>
          <wp:inline distT="0" distB="0" distL="0" distR="0" wp14:anchorId="735851AD" wp14:editId="1E425974">
            <wp:extent cx="4210050" cy="28384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4" cstate="print"/>
                    <a:stretch>
                      <a:fillRect/>
                    </a:stretch>
                  </pic:blipFill>
                  <pic:spPr>
                    <a:xfrm>
                      <a:off x="0" y="0"/>
                      <a:ext cx="4210050" cy="2838450"/>
                    </a:xfrm>
                    <a:prstGeom prst="rect">
                      <a:avLst/>
                    </a:prstGeom>
                  </pic:spPr>
                </pic:pic>
              </a:graphicData>
            </a:graphic>
          </wp:inline>
        </w:drawing>
      </w:r>
    </w:p>
    <w:p w14:paraId="3BE09539" w14:textId="77777777" w:rsidR="000352E4" w:rsidRPr="000352E4" w:rsidRDefault="000352E4" w:rsidP="000352E4">
      <w:pPr>
        <w:pStyle w:val="Standard"/>
        <w:widowControl/>
        <w:rPr>
          <w:lang w:val="en-US"/>
        </w:rPr>
      </w:pPr>
      <w:r w:rsidRPr="000352E4">
        <w:rPr>
          <w:lang w:val="en-US"/>
        </w:rPr>
        <w:t xml:space="preserve">Except for the picture all areas can be shown or hidden individually via the </w:t>
      </w:r>
      <w:hyperlink w:anchor="_topic_FormView">
        <w:r w:rsidRPr="000352E4">
          <w:rPr>
            <w:rStyle w:val="Hyperlink"/>
            <w:lang w:val="en-US"/>
          </w:rPr>
          <w:t>Mask "Adjust view"</w:t>
        </w:r>
      </w:hyperlink>
      <w:r w:rsidRPr="000352E4">
        <w:rPr>
          <w:lang w:val="en-US"/>
        </w:rPr>
        <w:t xml:space="preserve"> (menu entry "View - adjust). In the central input area fields for artist and comment can be individually enabled and hidden. In one of these areas image details and map can be displayed. For more details see chapters </w:t>
      </w:r>
      <w:hyperlink w:anchor="_topic_NeuesThema">
        <w:r w:rsidRPr="000352E4">
          <w:rPr>
            <w:rStyle w:val="Hyperlink"/>
            <w:lang w:val="en-US"/>
          </w:rPr>
          <w:t>Display of image details</w:t>
        </w:r>
      </w:hyperlink>
      <w:r w:rsidRPr="000352E4">
        <w:rPr>
          <w:lang w:val="en-US"/>
        </w:rPr>
        <w:t xml:space="preserve"> and </w:t>
      </w:r>
      <w:hyperlink w:anchor="_topic_NeuesThema14">
        <w:r w:rsidRPr="000352E4">
          <w:rPr>
            <w:rStyle w:val="Hyperlink"/>
            <w:lang w:val="en-US"/>
          </w:rPr>
          <w:t>Recording location on map</w:t>
        </w:r>
      </w:hyperlink>
      <w:r w:rsidRPr="000352E4">
        <w:rPr>
          <w:lang w:val="en-US"/>
        </w:rPr>
        <w:t>.</w:t>
      </w:r>
    </w:p>
    <w:p w14:paraId="31C981A7" w14:textId="77777777" w:rsidR="000352E4" w:rsidRPr="000352E4" w:rsidRDefault="000352E4" w:rsidP="000352E4">
      <w:pPr>
        <w:pStyle w:val="Standard"/>
        <w:widowControl/>
        <w:rPr>
          <w:lang w:val="en-US"/>
        </w:rPr>
      </w:pPr>
      <w:r w:rsidRPr="000352E4">
        <w:rPr>
          <w:lang w:val="en-US"/>
        </w:rPr>
        <w:lastRenderedPageBreak/>
        <w:t>There is also the possibility of using the menu item "View - Only image and input fields" to hide all areas except the central input area. With selecting this menu item, a second time the previous view is restored.</w:t>
      </w:r>
    </w:p>
    <w:p w14:paraId="1A7FA442" w14:textId="77777777" w:rsidR="000352E4" w:rsidRPr="000352E4" w:rsidRDefault="000352E4" w:rsidP="000352E4">
      <w:pPr>
        <w:pStyle w:val="Standard"/>
        <w:keepNext/>
        <w:widowControl/>
        <w:rPr>
          <w:lang w:val="en-US"/>
        </w:rPr>
      </w:pPr>
      <w:r w:rsidRPr="000352E4">
        <w:rPr>
          <w:lang w:val="en-US"/>
        </w:rPr>
        <w:t>The size of the different areas can be adjusted by moving the grey dividing lines, where for each area a minimum size cannot be exceeded. For clarity, the dividing lines are black in the picture below:</w:t>
      </w:r>
    </w:p>
    <w:p w14:paraId="2DCD417C" w14:textId="77777777" w:rsidR="000352E4" w:rsidRDefault="000352E4" w:rsidP="000352E4">
      <w:pPr>
        <w:pStyle w:val="Standard"/>
        <w:widowControl/>
      </w:pPr>
      <w:r>
        <w:rPr>
          <w:noProof/>
        </w:rPr>
        <w:drawing>
          <wp:inline distT="0" distB="0" distL="0" distR="0" wp14:anchorId="726E7780" wp14:editId="12EB6AD4">
            <wp:extent cx="5991225" cy="39719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5" cstate="print"/>
                    <a:stretch>
                      <a:fillRect/>
                    </a:stretch>
                  </pic:blipFill>
                  <pic:spPr>
                    <a:xfrm>
                      <a:off x="0" y="0"/>
                      <a:ext cx="5991225" cy="3971925"/>
                    </a:xfrm>
                    <a:prstGeom prst="rect">
                      <a:avLst/>
                    </a:prstGeom>
                  </pic:spPr>
                </pic:pic>
              </a:graphicData>
            </a:graphic>
          </wp:inline>
        </w:drawing>
      </w:r>
    </w:p>
    <w:p w14:paraId="3655ECCB" w14:textId="77777777" w:rsidR="000352E4" w:rsidRPr="000352E4" w:rsidRDefault="000352E4" w:rsidP="000352E4">
      <w:pPr>
        <w:pStyle w:val="Standard"/>
        <w:widowControl/>
        <w:rPr>
          <w:lang w:val="en-US"/>
        </w:rPr>
      </w:pPr>
      <w:r w:rsidRPr="000352E4">
        <w:rPr>
          <w:lang w:val="en-US"/>
        </w:rPr>
        <w:t xml:space="preserve">Via the menu entry "View - Command strip" (or </w:t>
      </w:r>
      <w:hyperlink w:anchor="_topic_FormView">
        <w:r w:rsidRPr="000352E4">
          <w:rPr>
            <w:rStyle w:val="Hyperlink"/>
            <w:lang w:val="en-US"/>
          </w:rPr>
          <w:t>Mask "Adjust view"</w:t>
        </w:r>
      </w:hyperlink>
      <w:r w:rsidRPr="000352E4">
        <w:rPr>
          <w:lang w:val="en-US"/>
        </w:rPr>
        <w:t xml:space="preserve">), the toolbar can be displayed, hidden or displayed next to the menu. The last variant allows the use of symbols, but does not reduce the available height for the mask. However, then the symbols are relatively small. </w:t>
      </w:r>
    </w:p>
    <w:p w14:paraId="1969EACF" w14:textId="77777777" w:rsidR="000352E4" w:rsidRPr="000352E4" w:rsidRDefault="000352E4" w:rsidP="000352E4">
      <w:pPr>
        <w:pStyle w:val="Standard"/>
        <w:keepNext/>
        <w:widowControl/>
        <w:rPr>
          <w:lang w:val="en-US"/>
        </w:rPr>
      </w:pPr>
      <w:r w:rsidRPr="000352E4">
        <w:rPr>
          <w:lang w:val="en-US"/>
        </w:rPr>
        <w:t xml:space="preserve">Using the menu "View", the context menu (right-click in file list), or using the </w:t>
      </w:r>
      <w:hyperlink w:anchor="_topic_FormView">
        <w:r w:rsidRPr="000352E4">
          <w:rPr>
            <w:rStyle w:val="Hyperlink"/>
            <w:lang w:val="en-US"/>
          </w:rPr>
          <w:t>Mask "Adjust view"</w:t>
        </w:r>
      </w:hyperlink>
      <w:r w:rsidRPr="000352E4">
        <w:rPr>
          <w:lang w:val="en-US"/>
        </w:rPr>
        <w:t xml:space="preserve"> the file list can be shown in the following variants: </w:t>
      </w:r>
    </w:p>
    <w:p w14:paraId="0F61D07B" w14:textId="77777777" w:rsidR="000352E4" w:rsidRDefault="000352E4" w:rsidP="000352E4">
      <w:pPr>
        <w:pStyle w:val="StandardDense"/>
        <w:widowControl/>
        <w:numPr>
          <w:ilvl w:val="0"/>
          <w:numId w:val="23"/>
        </w:numPr>
      </w:pPr>
      <w:r>
        <w:t xml:space="preserve">Thumbnail </w:t>
      </w:r>
    </w:p>
    <w:p w14:paraId="3687CAE3" w14:textId="77777777" w:rsidR="000352E4" w:rsidRDefault="000352E4" w:rsidP="000352E4">
      <w:pPr>
        <w:pStyle w:val="StandardDense"/>
        <w:widowControl/>
        <w:numPr>
          <w:ilvl w:val="0"/>
          <w:numId w:val="23"/>
        </w:numPr>
      </w:pPr>
      <w:r>
        <w:t>Tiles</w:t>
      </w:r>
    </w:p>
    <w:p w14:paraId="127F35E4" w14:textId="77777777" w:rsidR="000352E4" w:rsidRDefault="000352E4" w:rsidP="000352E4">
      <w:pPr>
        <w:pStyle w:val="StandardDense"/>
        <w:widowControl/>
        <w:numPr>
          <w:ilvl w:val="0"/>
          <w:numId w:val="23"/>
        </w:numPr>
      </w:pPr>
      <w:r>
        <w:t xml:space="preserve">List </w:t>
      </w:r>
    </w:p>
    <w:p w14:paraId="354333FC" w14:textId="77777777" w:rsidR="000352E4" w:rsidRDefault="000352E4" w:rsidP="000352E4">
      <w:pPr>
        <w:pStyle w:val="StandardDense"/>
        <w:widowControl/>
        <w:numPr>
          <w:ilvl w:val="0"/>
          <w:numId w:val="23"/>
        </w:numPr>
      </w:pPr>
      <w:r>
        <w:t xml:space="preserve">Details </w:t>
      </w:r>
    </w:p>
    <w:p w14:paraId="6E2E2150" w14:textId="77777777" w:rsidR="000352E4" w:rsidRPr="000352E4" w:rsidRDefault="000352E4" w:rsidP="000352E4">
      <w:pPr>
        <w:pStyle w:val="Standard"/>
        <w:widowControl/>
        <w:rPr>
          <w:lang w:val="en-US"/>
        </w:rPr>
      </w:pPr>
      <w:r w:rsidRPr="000352E4">
        <w:rPr>
          <w:lang w:val="en-US"/>
        </w:rPr>
        <w:t xml:space="preserve">In view "tiles" additional to the file names up to five more freely selectable properties can be displayed in file list. The listed configurable input field properties and the properties displayed in the "Overview" tab can also be chosen free. The selection of properties is done in </w:t>
      </w:r>
      <w:hyperlink w:anchor="_topic_FormMetaDataDefinition">
        <w:r w:rsidRPr="000352E4">
          <w:rPr>
            <w:rStyle w:val="Hyperlink"/>
            <w:lang w:val="en-US"/>
          </w:rPr>
          <w:t>Mask "Field definitions"</w:t>
        </w:r>
      </w:hyperlink>
      <w:r w:rsidRPr="000352E4">
        <w:rPr>
          <w:lang w:val="en-US"/>
        </w:rPr>
        <w:t xml:space="preserve">, group "Display of files in view of "Tiles"", "Change of properties" and "display in tab "Overview"". </w:t>
      </w:r>
    </w:p>
    <w:p w14:paraId="7AC0E0F0" w14:textId="77777777" w:rsidR="000352E4" w:rsidRPr="000352E4" w:rsidRDefault="000352E4" w:rsidP="000352E4">
      <w:pPr>
        <w:pStyle w:val="Standard"/>
        <w:widowControl/>
        <w:rPr>
          <w:lang w:val="en-US"/>
        </w:rPr>
      </w:pPr>
      <w:r w:rsidRPr="000352E4">
        <w:rPr>
          <w:lang w:val="en-US"/>
        </w:rPr>
        <w:t xml:space="preserve">Size of thumbnails and spaces in views Thumbnail and Tiles can be adjusted via </w:t>
      </w:r>
      <w:hyperlink w:anchor="_topic_BenutzerbezogeneKonfigurationsda">
        <w:r w:rsidRPr="000352E4">
          <w:rPr>
            <w:rStyle w:val="Hyperlink"/>
            <w:lang w:val="en-US"/>
          </w:rPr>
          <w:t>General configuration file</w:t>
        </w:r>
      </w:hyperlink>
      <w:r w:rsidRPr="000352E4">
        <w:rPr>
          <w:lang w:val="en-US"/>
        </w:rPr>
        <w:t>.</w:t>
      </w:r>
    </w:p>
    <w:p w14:paraId="54824029" w14:textId="77777777" w:rsidR="000352E4" w:rsidRPr="000352E4" w:rsidRDefault="000352E4" w:rsidP="000352E4">
      <w:pPr>
        <w:pStyle w:val="Standard"/>
        <w:widowControl/>
        <w:rPr>
          <w:lang w:val="en-US"/>
        </w:rPr>
      </w:pPr>
      <w:r w:rsidRPr="000352E4">
        <w:rPr>
          <w:lang w:val="en-US"/>
        </w:rPr>
        <w:t xml:space="preserve">Using the </w:t>
      </w:r>
      <w:hyperlink w:anchor="_topic_FormView">
        <w:r w:rsidRPr="000352E4">
          <w:rPr>
            <w:rStyle w:val="Hyperlink"/>
            <w:lang w:val="en-US"/>
          </w:rPr>
          <w:t>Mask "Adjust view"</w:t>
        </w:r>
      </w:hyperlink>
      <w:r w:rsidRPr="000352E4">
        <w:rPr>
          <w:lang w:val="en-US"/>
        </w:rPr>
        <w:t xml:space="preserve"> the content of all areas except the one with image and central input fields can be assigned at your choice.</w:t>
      </w:r>
    </w:p>
    <w:p w14:paraId="23E4512B" w14:textId="77777777" w:rsidR="000352E4" w:rsidRPr="000352E4" w:rsidRDefault="000352E4" w:rsidP="000352E4">
      <w:pPr>
        <w:pStyle w:val="Standard"/>
        <w:keepNext/>
        <w:widowControl/>
        <w:rPr>
          <w:lang w:val="en-US"/>
        </w:rPr>
      </w:pPr>
      <w:r w:rsidRPr="000352E4">
        <w:rPr>
          <w:lang w:val="en-US"/>
        </w:rPr>
        <w:lastRenderedPageBreak/>
        <w:t>For example, if you do not need the lists of recent and predefined comments and IPTC Keywords, you can hide them and thus have more space for the image and / or the display of the properties in the upper region as well as for the values in the Configurable input area:</w:t>
      </w:r>
      <w:r w:rsidRPr="000352E4">
        <w:rPr>
          <w:rFonts w:ascii="Times New Roman" w:eastAsia="Times New Roman" w:hAnsi="Times New Roman" w:cs="Times New Roman"/>
          <w:sz w:val="24"/>
          <w:lang w:val="en-US"/>
        </w:rPr>
        <w:t xml:space="preserve"> </w:t>
      </w:r>
    </w:p>
    <w:p w14:paraId="090AA429" w14:textId="77777777" w:rsidR="000352E4" w:rsidRDefault="000352E4" w:rsidP="000352E4">
      <w:pPr>
        <w:pStyle w:val="Standard"/>
        <w:widowControl/>
      </w:pPr>
      <w:r>
        <w:rPr>
          <w:noProof/>
        </w:rPr>
        <w:drawing>
          <wp:inline distT="0" distB="0" distL="0" distR="0" wp14:anchorId="6C6E0E45" wp14:editId="5526634D">
            <wp:extent cx="5991225" cy="39719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6" cstate="print"/>
                    <a:stretch>
                      <a:fillRect/>
                    </a:stretch>
                  </pic:blipFill>
                  <pic:spPr>
                    <a:xfrm>
                      <a:off x="0" y="0"/>
                      <a:ext cx="5991225" cy="3971925"/>
                    </a:xfrm>
                    <a:prstGeom prst="rect">
                      <a:avLst/>
                    </a:prstGeom>
                  </pic:spPr>
                </pic:pic>
              </a:graphicData>
            </a:graphic>
          </wp:inline>
        </w:drawing>
      </w:r>
    </w:p>
    <w:p w14:paraId="78485B95" w14:textId="77777777" w:rsidR="000352E4" w:rsidRPr="000352E4" w:rsidRDefault="000352E4" w:rsidP="000352E4">
      <w:pPr>
        <w:pStyle w:val="Standard"/>
        <w:keepNext/>
        <w:widowControl/>
        <w:rPr>
          <w:lang w:val="en-US"/>
        </w:rPr>
      </w:pPr>
      <w:r w:rsidRPr="000352E4">
        <w:rPr>
          <w:lang w:val="en-US"/>
        </w:rPr>
        <w:t>Additionally, the areas "Folder" and "File list" can be displayed side by side instead of one above the other for a better usage of wide monitors:</w:t>
      </w:r>
    </w:p>
    <w:p w14:paraId="0AEE6728" w14:textId="77777777" w:rsidR="000352E4" w:rsidRDefault="000352E4" w:rsidP="000352E4">
      <w:pPr>
        <w:pStyle w:val="Standard"/>
        <w:widowControl/>
      </w:pPr>
      <w:r>
        <w:rPr>
          <w:noProof/>
        </w:rPr>
        <w:drawing>
          <wp:inline distT="0" distB="0" distL="0" distR="0" wp14:anchorId="3CBC7317" wp14:editId="24980556">
            <wp:extent cx="5991225" cy="39719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7" cstate="print"/>
                    <a:stretch>
                      <a:fillRect/>
                    </a:stretch>
                  </pic:blipFill>
                  <pic:spPr>
                    <a:xfrm>
                      <a:off x="0" y="0"/>
                      <a:ext cx="5991225" cy="3971925"/>
                    </a:xfrm>
                    <a:prstGeom prst="rect">
                      <a:avLst/>
                    </a:prstGeom>
                  </pic:spPr>
                </pic:pic>
              </a:graphicData>
            </a:graphic>
          </wp:inline>
        </w:drawing>
      </w:r>
    </w:p>
    <w:p w14:paraId="76F81F1A" w14:textId="77777777" w:rsidR="000352E4" w:rsidRPr="000352E4" w:rsidRDefault="000352E4" w:rsidP="000352E4">
      <w:pPr>
        <w:pStyle w:val="Standard"/>
        <w:widowControl/>
        <w:rPr>
          <w:lang w:val="en-US"/>
        </w:rPr>
      </w:pPr>
      <w:r w:rsidRPr="000352E4">
        <w:rPr>
          <w:lang w:val="en-US"/>
        </w:rPr>
        <w:lastRenderedPageBreak/>
        <w:t>The same is possible for the both areas on the right-hand side, on top with image, properties and IPTC keywords, on bottom with last and predefined keywords and configurable input area.</w:t>
      </w:r>
    </w:p>
    <w:p w14:paraId="27CE23C7" w14:textId="77777777" w:rsidR="000352E4" w:rsidRPr="000352E4" w:rsidRDefault="000352E4" w:rsidP="000352E4">
      <w:pPr>
        <w:pStyle w:val="Standard"/>
        <w:widowControl/>
        <w:rPr>
          <w:lang w:val="en-US"/>
        </w:rPr>
      </w:pPr>
      <w:r w:rsidRPr="000352E4">
        <w:rPr>
          <w:lang w:val="en-US"/>
        </w:rPr>
        <w:t xml:space="preserve">In addition, the appearance of the mask can be largely customized itself. For more detail see </w:t>
      </w:r>
      <w:hyperlink w:anchor="_topic_FormCustomization">
        <w:r w:rsidRPr="000352E4">
          <w:rPr>
            <w:rStyle w:val="Hyperlink"/>
            <w:lang w:val="en-US"/>
          </w:rPr>
          <w:t>Mask "Customize mask"</w:t>
        </w:r>
      </w:hyperlink>
      <w:r w:rsidRPr="000352E4">
        <w:rPr>
          <w:lang w:val="en-US"/>
        </w:rPr>
        <w:t>. These customizations can be removed using the menu item "Tools - Remove adjustments all masks".</w:t>
      </w:r>
    </w:p>
    <w:p w14:paraId="2A3F6289" w14:textId="77777777" w:rsidR="000352E4" w:rsidRP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0352E4">
        <w:rPr>
          <w:sz w:val="1"/>
          <w:lang w:val="en-US"/>
        </w:rPr>
        <w:br w:type="textWrapping" w:clear="all"/>
      </w:r>
      <w:r w:rsidRPr="000352E4">
        <w:rPr>
          <w:rFonts w:ascii="Tahoma" w:eastAsia="Tahoma" w:hAnsi="Tahoma" w:cs="Tahoma"/>
          <w:i/>
          <w:color w:val="C0C0C0"/>
          <w:lang w:val="en-US"/>
        </w:rPr>
        <w:t xml:space="preserve">Created with the Personal Edition of HelpNDoc: </w:t>
      </w:r>
      <w:hyperlink r:id="rId18">
        <w:r w:rsidRPr="000352E4">
          <w:rPr>
            <w:rFonts w:ascii="Tahoma" w:eastAsia="Tahoma" w:hAnsi="Tahoma" w:cs="Tahoma"/>
            <w:i/>
            <w:color w:val="6666FF"/>
            <w:lang w:val="en-US"/>
          </w:rPr>
          <w:t>Generate Kindle eBooks with ease</w:t>
        </w:r>
      </w:hyperlink>
    </w:p>
    <w:p w14:paraId="5CB3E20E" w14:textId="77777777" w:rsidR="000352E4" w:rsidRDefault="000352E4" w:rsidP="000352E4">
      <w:pPr>
        <w:pStyle w:val="Heading2"/>
        <w:widowControl/>
      </w:pPr>
      <w:bookmarkStart w:id="5" w:name="_Toc65156428"/>
      <w:r>
        <w:t>Selection and display of images</w:t>
      </w:r>
      <w:bookmarkEnd w:id="5"/>
    </w:p>
    <w:p w14:paraId="7BF42D71" w14:textId="77777777" w:rsidR="000352E4" w:rsidRPr="000352E4" w:rsidRDefault="000352E4" w:rsidP="000352E4">
      <w:pPr>
        <w:pStyle w:val="Standard"/>
        <w:widowControl/>
        <w:rPr>
          <w:lang w:val="en-US"/>
        </w:rPr>
      </w:pPr>
      <w:r w:rsidRPr="000352E4">
        <w:rPr>
          <w:lang w:val="en-US"/>
        </w:rPr>
        <w:t xml:space="preserve">Note: In the following description, it is assumed that all areas are displayed (see also </w:t>
      </w:r>
      <w:hyperlink w:anchor="_topic_AufbauderMaskeundAnpassung">
        <w:r w:rsidRPr="000352E4">
          <w:rPr>
            <w:rStyle w:val="Hyperlink"/>
            <w:lang w:val="en-US"/>
          </w:rPr>
          <w:t>Layout of mask and adjustments</w:t>
        </w:r>
      </w:hyperlink>
      <w:r w:rsidRPr="000352E4">
        <w:rPr>
          <w:lang w:val="en-US"/>
        </w:rPr>
        <w:t xml:space="preserve">) and the contents of the areas are not exchanged. </w:t>
      </w:r>
    </w:p>
    <w:p w14:paraId="618039A4" w14:textId="77777777" w:rsidR="000352E4" w:rsidRPr="000352E4" w:rsidRDefault="000352E4" w:rsidP="000352E4">
      <w:pPr>
        <w:pStyle w:val="Standard"/>
        <w:widowControl/>
        <w:rPr>
          <w:lang w:val="en-US"/>
        </w:rPr>
      </w:pPr>
      <w:r w:rsidRPr="000352E4">
        <w:rPr>
          <w:lang w:val="en-US"/>
        </w:rPr>
        <w:t xml:space="preserve">Via the folder list on the upper left-hand side a folder is selected. In the area below its images and videos are displayed. </w:t>
      </w:r>
      <w:r w:rsidRPr="000352E4">
        <w:rPr>
          <w:color w:val="000000"/>
          <w:lang w:val="en-US"/>
        </w:rPr>
        <w:t xml:space="preserve">In general, directory tree and file list are updated automatically, when a folder or file was added, renamed or deleted by another program. </w:t>
      </w:r>
    </w:p>
    <w:p w14:paraId="0F303082" w14:textId="77777777" w:rsidR="000352E4" w:rsidRPr="000352E4" w:rsidRDefault="000352E4" w:rsidP="000352E4">
      <w:pPr>
        <w:pStyle w:val="Standard"/>
        <w:widowControl/>
        <w:rPr>
          <w:lang w:val="en-US"/>
        </w:rPr>
      </w:pPr>
      <w:r w:rsidRPr="000352E4">
        <w:rPr>
          <w:color w:val="000000"/>
          <w:lang w:val="en-US"/>
        </w:rPr>
        <w:t xml:space="preserve">Sometimes the update does not work or is delayed. Then </w:t>
      </w:r>
      <w:r w:rsidRPr="000352E4">
        <w:rPr>
          <w:lang w:val="en-US"/>
        </w:rPr>
        <w:t xml:space="preserve">via menu item "File - Refresh file list" the folder is read again and the file list is updated. The list can also be updated using symbol (see </w:t>
      </w:r>
      <w:hyperlink w:anchor="_topic_Symbolleiste">
        <w:r w:rsidRPr="000352E4">
          <w:rPr>
            <w:rStyle w:val="Hyperlink"/>
            <w:lang w:val="en-US"/>
          </w:rPr>
          <w:t>Tool bar</w:t>
        </w:r>
      </w:hyperlink>
      <w:r w:rsidRPr="000352E4">
        <w:rPr>
          <w:lang w:val="en-US"/>
        </w:rPr>
        <w:t xml:space="preserve">) or via a keyboard shortcut (see </w:t>
      </w:r>
      <w:hyperlink w:anchor="_topic_Tastaturkuerzel">
        <w:r w:rsidRPr="000352E4">
          <w:rPr>
            <w:rStyle w:val="Hyperlink"/>
            <w:lang w:val="en-US"/>
          </w:rPr>
          <w:t>Keyboard shortcuts</w:t>
        </w:r>
      </w:hyperlink>
      <w:r w:rsidRPr="000352E4">
        <w:rPr>
          <w:lang w:val="en-US"/>
        </w:rPr>
        <w:t>). The folder list can be refreshed using menu item "File - Refresh folder tree".</w:t>
      </w:r>
    </w:p>
    <w:p w14:paraId="46C19C3B" w14:textId="77777777" w:rsidR="000352E4" w:rsidRPr="000352E4" w:rsidRDefault="000352E4" w:rsidP="000352E4">
      <w:pPr>
        <w:pStyle w:val="Standard"/>
        <w:widowControl/>
        <w:rPr>
          <w:lang w:val="en-US"/>
        </w:rPr>
      </w:pPr>
      <w:r w:rsidRPr="000352E4">
        <w:rPr>
          <w:lang w:val="en-US"/>
        </w:rPr>
        <w:t xml:space="preserve">The files can be filtered. Therefore, a textbox is located above the file list. The beginning of the file name of files to be displayed can be entered. With Return key or Ok button next to the text box the filter is activated. </w:t>
      </w:r>
    </w:p>
    <w:p w14:paraId="0C935555" w14:textId="77777777" w:rsidR="000352E4" w:rsidRPr="000352E4" w:rsidRDefault="000352E4" w:rsidP="000352E4">
      <w:pPr>
        <w:pStyle w:val="Standard"/>
        <w:keepNext/>
        <w:widowControl/>
        <w:rPr>
          <w:lang w:val="en-US"/>
        </w:rPr>
      </w:pPr>
      <w:r w:rsidRPr="000352E4">
        <w:rPr>
          <w:lang w:val="en-US"/>
        </w:rPr>
        <w:t xml:space="preserve">Using the menu "View", the context menu (right-click in file list), or using the </w:t>
      </w:r>
      <w:hyperlink w:anchor="_topic_FormView">
        <w:r w:rsidRPr="000352E4">
          <w:rPr>
            <w:rStyle w:val="Hyperlink"/>
            <w:lang w:val="en-US"/>
          </w:rPr>
          <w:t>Mask "Adjust view"</w:t>
        </w:r>
      </w:hyperlink>
      <w:r w:rsidRPr="000352E4">
        <w:rPr>
          <w:lang w:val="en-US"/>
        </w:rPr>
        <w:t xml:space="preserve"> the file list can be shown in the following variants: </w:t>
      </w:r>
    </w:p>
    <w:p w14:paraId="0B3D65D0" w14:textId="77777777" w:rsidR="000352E4" w:rsidRDefault="000352E4" w:rsidP="000352E4">
      <w:pPr>
        <w:pStyle w:val="StandardDense"/>
        <w:widowControl/>
        <w:numPr>
          <w:ilvl w:val="0"/>
          <w:numId w:val="24"/>
        </w:numPr>
      </w:pPr>
      <w:r>
        <w:t xml:space="preserve">Thumbnail </w:t>
      </w:r>
    </w:p>
    <w:p w14:paraId="4D779E6D" w14:textId="77777777" w:rsidR="000352E4" w:rsidRDefault="000352E4" w:rsidP="000352E4">
      <w:pPr>
        <w:pStyle w:val="StandardDense"/>
        <w:widowControl/>
        <w:numPr>
          <w:ilvl w:val="0"/>
          <w:numId w:val="24"/>
        </w:numPr>
      </w:pPr>
      <w:r>
        <w:t>Tiles</w:t>
      </w:r>
    </w:p>
    <w:p w14:paraId="0105887A" w14:textId="77777777" w:rsidR="000352E4" w:rsidRDefault="000352E4" w:rsidP="000352E4">
      <w:pPr>
        <w:pStyle w:val="StandardDense"/>
        <w:widowControl/>
        <w:numPr>
          <w:ilvl w:val="0"/>
          <w:numId w:val="24"/>
        </w:numPr>
      </w:pPr>
      <w:r>
        <w:t xml:space="preserve">List </w:t>
      </w:r>
    </w:p>
    <w:p w14:paraId="4C5171BB" w14:textId="77777777" w:rsidR="000352E4" w:rsidRDefault="000352E4" w:rsidP="000352E4">
      <w:pPr>
        <w:pStyle w:val="StandardDense"/>
        <w:widowControl/>
        <w:numPr>
          <w:ilvl w:val="0"/>
          <w:numId w:val="24"/>
        </w:numPr>
      </w:pPr>
      <w:r>
        <w:t xml:space="preserve">Details </w:t>
      </w:r>
    </w:p>
    <w:p w14:paraId="6B8502BA" w14:textId="77777777" w:rsidR="000352E4" w:rsidRPr="000352E4" w:rsidRDefault="000352E4" w:rsidP="000352E4">
      <w:pPr>
        <w:pStyle w:val="Standard"/>
        <w:widowControl/>
        <w:rPr>
          <w:lang w:val="en-US"/>
        </w:rPr>
      </w:pPr>
      <w:r w:rsidRPr="000352E4">
        <w:rPr>
          <w:lang w:val="en-US"/>
        </w:rPr>
        <w:t xml:space="preserve">The properties shown in the view "Tiles" can be selected in the </w:t>
      </w:r>
      <w:hyperlink w:anchor="_topic_FormMetaDataDefinition">
        <w:r w:rsidRPr="000352E4">
          <w:rPr>
            <w:rStyle w:val="Hyperlink"/>
            <w:lang w:val="en-US"/>
          </w:rPr>
          <w:t>Mask "Field definitions"</w:t>
        </w:r>
      </w:hyperlink>
      <w:r w:rsidRPr="000352E4">
        <w:rPr>
          <w:lang w:val="en-US"/>
        </w:rPr>
        <w:t>, group "Display of files in view "Tiles"". The mask can be opened via context menu in file list (in this case directly with selection of group) or via menu.</w:t>
      </w:r>
    </w:p>
    <w:p w14:paraId="68C67F2C" w14:textId="77777777" w:rsidR="000352E4" w:rsidRPr="000352E4" w:rsidRDefault="000352E4" w:rsidP="000352E4">
      <w:pPr>
        <w:pStyle w:val="Standard"/>
        <w:widowControl/>
        <w:rPr>
          <w:lang w:val="en-US"/>
        </w:rPr>
      </w:pPr>
      <w:r w:rsidRPr="000352E4">
        <w:rPr>
          <w:lang w:val="en-US"/>
        </w:rPr>
        <w:t>The column width in the view "List" corresponds to the column width for column "Name" as set in view "Details".</w:t>
      </w:r>
    </w:p>
    <w:p w14:paraId="2209A084" w14:textId="77777777" w:rsidR="000352E4" w:rsidRPr="000352E4" w:rsidRDefault="000352E4" w:rsidP="000352E4">
      <w:pPr>
        <w:pStyle w:val="Standard"/>
        <w:widowControl/>
        <w:rPr>
          <w:lang w:val="en-US"/>
        </w:rPr>
      </w:pPr>
      <w:r w:rsidRPr="000352E4">
        <w:rPr>
          <w:lang w:val="en-US"/>
        </w:rPr>
        <w:t xml:space="preserve">Several grids can be displayed in top of the image, for example to examine the distortion of a lens or to "measure" details. Using entry "Define grid ..." in menu "View" the </w:t>
      </w:r>
      <w:hyperlink w:anchor="_topic_FormImageGrid">
        <w:r w:rsidRPr="000352E4">
          <w:rPr>
            <w:rStyle w:val="Hyperlink"/>
            <w:lang w:val="en-US"/>
          </w:rPr>
          <w:t>Mask "Define grid"</w:t>
        </w:r>
      </w:hyperlink>
      <w:r w:rsidRPr="000352E4">
        <w:rPr>
          <w:lang w:val="en-US"/>
        </w:rPr>
        <w:t xml:space="preserve"> can be opened to define up to six grids. With the menu item "Image with grid" display of grid is switched on or off. By moving the mouse while holding down the right mouse button over the image, the grid can be moved. If image details are displayed (see </w:t>
      </w:r>
      <w:hyperlink w:anchor="_topic_NeuesThema">
        <w:r w:rsidRPr="000352E4">
          <w:rPr>
            <w:rStyle w:val="Hyperlink"/>
            <w:lang w:val="en-US"/>
          </w:rPr>
          <w:t>Display of image details</w:t>
        </w:r>
      </w:hyperlink>
      <w:r w:rsidRPr="000352E4">
        <w:rPr>
          <w:lang w:val="en-US"/>
        </w:rPr>
        <w:t xml:space="preserve">), the grid will be moved, when the mouse pointer is outside the frame, which marks the detail area. If the mouse pointer is inside the frame while holding the right mouse button, the Details section is moved. </w:t>
      </w:r>
    </w:p>
    <w:p w14:paraId="665FA026" w14:textId="77777777" w:rsidR="000352E4" w:rsidRPr="000352E4" w:rsidRDefault="000352E4" w:rsidP="000352E4">
      <w:pPr>
        <w:pStyle w:val="Standard"/>
        <w:widowControl/>
        <w:rPr>
          <w:lang w:val="en-US"/>
        </w:rPr>
      </w:pPr>
      <w:r w:rsidRPr="000352E4">
        <w:rPr>
          <w:lang w:val="en-US"/>
        </w:rPr>
        <w:t xml:space="preserve">The image selected in the file list is displayed in the middle of the mask in the tab "Single image edit". Via symbols (see </w:t>
      </w:r>
      <w:hyperlink w:anchor="_topic_Symbolleiste">
        <w:r w:rsidRPr="000352E4">
          <w:rPr>
            <w:rStyle w:val="Hyperlink"/>
            <w:lang w:val="en-US"/>
          </w:rPr>
          <w:t>Tool bar</w:t>
        </w:r>
      </w:hyperlink>
      <w:r w:rsidRPr="000352E4">
        <w:rPr>
          <w:lang w:val="en-US"/>
        </w:rPr>
        <w:t xml:space="preserve">), the menu "Zoom/Rotate" or shortcut (see </w:t>
      </w:r>
      <w:hyperlink w:anchor="_topic_Tastaturkuerzel">
        <w:r w:rsidRPr="000352E4">
          <w:rPr>
            <w:rStyle w:val="Hyperlink"/>
            <w:lang w:val="en-US"/>
          </w:rPr>
          <w:t>Keyboard shortcuts</w:t>
        </w:r>
      </w:hyperlink>
      <w:r w:rsidRPr="000352E4">
        <w:rPr>
          <w:lang w:val="en-US"/>
        </w:rPr>
        <w:t xml:space="preserve">) the magnification can be changed and the image can be rotated. The rotation of the image is only for display, the image file itself is not changed. </w:t>
      </w:r>
    </w:p>
    <w:p w14:paraId="7D8FB47B" w14:textId="77777777" w:rsidR="000352E4" w:rsidRPr="000352E4" w:rsidRDefault="000352E4" w:rsidP="000352E4">
      <w:pPr>
        <w:pStyle w:val="Standard"/>
        <w:keepNext/>
        <w:widowControl/>
        <w:rPr>
          <w:lang w:val="en-US"/>
        </w:rPr>
      </w:pPr>
      <w:r w:rsidRPr="000352E4">
        <w:rPr>
          <w:lang w:val="en-US"/>
        </w:rPr>
        <w:t xml:space="preserve">The magnification can be selected: </w:t>
      </w:r>
    </w:p>
    <w:p w14:paraId="0D0BDB5B" w14:textId="77777777" w:rsidR="000352E4" w:rsidRPr="000352E4" w:rsidRDefault="000352E4" w:rsidP="000352E4">
      <w:pPr>
        <w:pStyle w:val="StandardDense"/>
        <w:widowControl/>
        <w:numPr>
          <w:ilvl w:val="0"/>
          <w:numId w:val="24"/>
        </w:numPr>
        <w:rPr>
          <w:lang w:val="en-US"/>
        </w:rPr>
      </w:pPr>
      <w:r w:rsidRPr="000352E4">
        <w:rPr>
          <w:lang w:val="en-US"/>
        </w:rPr>
        <w:t xml:space="preserve">fit (the picture fills the available space) </w:t>
      </w:r>
    </w:p>
    <w:p w14:paraId="1AEAF187" w14:textId="77777777" w:rsidR="000352E4" w:rsidRPr="000352E4" w:rsidRDefault="000352E4" w:rsidP="000352E4">
      <w:pPr>
        <w:pStyle w:val="StandardDense"/>
        <w:widowControl/>
        <w:numPr>
          <w:ilvl w:val="0"/>
          <w:numId w:val="24"/>
        </w:numPr>
        <w:rPr>
          <w:lang w:val="en-US"/>
        </w:rPr>
      </w:pPr>
      <w:r w:rsidRPr="000352E4">
        <w:rPr>
          <w:lang w:val="en-US"/>
        </w:rPr>
        <w:t xml:space="preserve">1:4 = reduction 1:4 (referring to the pixel) </w:t>
      </w:r>
    </w:p>
    <w:p w14:paraId="424075C0" w14:textId="77777777" w:rsidR="000352E4" w:rsidRPr="000352E4" w:rsidRDefault="000352E4" w:rsidP="000352E4">
      <w:pPr>
        <w:pStyle w:val="StandardDense"/>
        <w:widowControl/>
        <w:numPr>
          <w:ilvl w:val="0"/>
          <w:numId w:val="24"/>
        </w:numPr>
        <w:rPr>
          <w:lang w:val="en-US"/>
        </w:rPr>
      </w:pPr>
      <w:r w:rsidRPr="000352E4">
        <w:rPr>
          <w:lang w:val="en-US"/>
        </w:rPr>
        <w:t xml:space="preserve">1:2 = reduction 1:2 (referring to the pixel) </w:t>
      </w:r>
    </w:p>
    <w:p w14:paraId="3DF218F2" w14:textId="77777777" w:rsidR="000352E4" w:rsidRPr="000352E4" w:rsidRDefault="000352E4" w:rsidP="000352E4">
      <w:pPr>
        <w:pStyle w:val="StandardDense"/>
        <w:widowControl/>
        <w:numPr>
          <w:ilvl w:val="0"/>
          <w:numId w:val="24"/>
        </w:numPr>
        <w:rPr>
          <w:lang w:val="en-US"/>
        </w:rPr>
      </w:pPr>
      <w:r w:rsidRPr="000352E4">
        <w:rPr>
          <w:lang w:val="en-US"/>
        </w:rPr>
        <w:lastRenderedPageBreak/>
        <w:t xml:space="preserve">1:1 = one pixel in the image is represented as a pixel on the screen </w:t>
      </w:r>
    </w:p>
    <w:p w14:paraId="0BB3DFB9" w14:textId="77777777" w:rsidR="000352E4" w:rsidRPr="000352E4" w:rsidRDefault="000352E4" w:rsidP="000352E4">
      <w:pPr>
        <w:pStyle w:val="StandardDense"/>
        <w:widowControl/>
        <w:numPr>
          <w:ilvl w:val="0"/>
          <w:numId w:val="24"/>
        </w:numPr>
        <w:rPr>
          <w:lang w:val="en-US"/>
        </w:rPr>
      </w:pPr>
      <w:r w:rsidRPr="000352E4">
        <w:rPr>
          <w:lang w:val="en-US"/>
        </w:rPr>
        <w:t xml:space="preserve">2:1 = magnification 2:1 (referring to the pixel) </w:t>
      </w:r>
    </w:p>
    <w:p w14:paraId="0E9A6D97" w14:textId="77777777" w:rsidR="000352E4" w:rsidRPr="000352E4" w:rsidRDefault="000352E4" w:rsidP="000352E4">
      <w:pPr>
        <w:pStyle w:val="StandardDense"/>
        <w:widowControl/>
        <w:numPr>
          <w:ilvl w:val="0"/>
          <w:numId w:val="24"/>
        </w:numPr>
        <w:rPr>
          <w:lang w:val="en-US"/>
        </w:rPr>
      </w:pPr>
      <w:r w:rsidRPr="000352E4">
        <w:rPr>
          <w:lang w:val="en-US"/>
        </w:rPr>
        <w:t xml:space="preserve">4:1 = magnification 4:1 (referring to the pixel) </w:t>
      </w:r>
    </w:p>
    <w:p w14:paraId="556AE1DE" w14:textId="77777777" w:rsidR="000352E4" w:rsidRPr="000352E4" w:rsidRDefault="000352E4" w:rsidP="000352E4">
      <w:pPr>
        <w:pStyle w:val="StandardDense"/>
        <w:widowControl/>
        <w:numPr>
          <w:ilvl w:val="0"/>
          <w:numId w:val="24"/>
        </w:numPr>
        <w:rPr>
          <w:lang w:val="en-US"/>
        </w:rPr>
      </w:pPr>
      <w:r w:rsidRPr="000352E4">
        <w:rPr>
          <w:lang w:val="en-US"/>
        </w:rPr>
        <w:t xml:space="preserve">8:1 = magnification 8:1 (referring to the pixel; for technical reasons, only available in the 64-bit version) </w:t>
      </w:r>
    </w:p>
    <w:p w14:paraId="0067DB58" w14:textId="77777777" w:rsidR="000352E4" w:rsidRPr="000352E4" w:rsidRDefault="000352E4" w:rsidP="000352E4">
      <w:pPr>
        <w:pStyle w:val="Standard"/>
        <w:widowControl/>
        <w:rPr>
          <w:lang w:val="en-US"/>
        </w:rPr>
      </w:pPr>
      <w:r w:rsidRPr="000352E4">
        <w:rPr>
          <w:lang w:val="en-US"/>
        </w:rPr>
        <w:t xml:space="preserve">In the settings 1:4 to 8:1 magnification depends on the resolution of the image. </w:t>
      </w:r>
    </w:p>
    <w:p w14:paraId="2B565C58" w14:textId="77777777" w:rsidR="000352E4" w:rsidRPr="000352E4" w:rsidRDefault="000352E4" w:rsidP="000352E4">
      <w:pPr>
        <w:pStyle w:val="Standard"/>
        <w:widowControl/>
        <w:rPr>
          <w:lang w:val="en-US"/>
        </w:rPr>
      </w:pPr>
      <w:r w:rsidRPr="000352E4">
        <w:rPr>
          <w:lang w:val="en-US"/>
        </w:rPr>
        <w:t xml:space="preserve">In the "Zoom/Rotate" menu is the option to select a magnification factor. This does not refer to the pixels, but to the size of the image in the available frame. Factor "x 2" means, that the image is displayed twice as large as with "fit" - regardless of the resolution of the image. </w:t>
      </w:r>
    </w:p>
    <w:p w14:paraId="2B21573D" w14:textId="77777777" w:rsidR="000352E4" w:rsidRPr="000352E4" w:rsidRDefault="000352E4" w:rsidP="000352E4">
      <w:pPr>
        <w:pStyle w:val="Standard"/>
        <w:widowControl/>
        <w:rPr>
          <w:lang w:val="en-US"/>
        </w:rPr>
      </w:pPr>
      <w:r w:rsidRPr="000352E4">
        <w:rPr>
          <w:lang w:val="en-US"/>
        </w:rPr>
        <w:t>In case the image is bigger than the available space, the visible area can be shifted using the scroll bars on bottom and right or by moving the mouse with left button pressed.</w:t>
      </w:r>
    </w:p>
    <w:p w14:paraId="391C9B06" w14:textId="77777777" w:rsidR="000352E4" w:rsidRPr="000352E4" w:rsidRDefault="000352E4" w:rsidP="000352E4">
      <w:pPr>
        <w:pStyle w:val="Standard"/>
        <w:keepNext/>
        <w:widowControl/>
        <w:rPr>
          <w:lang w:val="en-US"/>
        </w:rPr>
      </w:pPr>
      <w:r w:rsidRPr="000352E4">
        <w:rPr>
          <w:lang w:val="en-US"/>
        </w:rPr>
        <w:t xml:space="preserve">Right to the tab "Single image edit" are five tabs in which properties of the image are displayed: </w:t>
      </w:r>
    </w:p>
    <w:p w14:paraId="1974032F" w14:textId="77777777" w:rsidR="000352E4" w:rsidRPr="000352E4" w:rsidRDefault="000352E4" w:rsidP="000352E4">
      <w:pPr>
        <w:pStyle w:val="StandardDense"/>
        <w:keepNext/>
        <w:widowControl/>
        <w:numPr>
          <w:ilvl w:val="0"/>
          <w:numId w:val="24"/>
        </w:numPr>
        <w:rPr>
          <w:lang w:val="en-US"/>
        </w:rPr>
      </w:pPr>
      <w:r w:rsidRPr="000352E4">
        <w:rPr>
          <w:lang w:val="en-US"/>
        </w:rPr>
        <w:t xml:space="preserve">Overview: a selection of properties, which can be customized using </w:t>
      </w:r>
      <w:hyperlink w:anchor="_topic_FormMetaDataDefinition">
        <w:r w:rsidRPr="000352E4">
          <w:rPr>
            <w:rStyle w:val="Hyperlink"/>
            <w:lang w:val="en-US"/>
          </w:rPr>
          <w:t>Mask "Field definitions"</w:t>
        </w:r>
      </w:hyperlink>
      <w:r w:rsidRPr="000352E4">
        <w:rPr>
          <w:lang w:val="en-US"/>
        </w:rPr>
        <w:t xml:space="preserve">, group "Display in tab "Overview" ...", separated for images and Videos. The mask can be opened via context menu in list of properties (in this case directly with selection of group) or via menu. </w:t>
      </w:r>
      <w:r w:rsidRPr="000352E4">
        <w:rPr>
          <w:lang w:val="en-US"/>
        </w:rPr>
        <w:br/>
        <w:t xml:space="preserve">In the Overview tab a red bar on the left indicates, that there is a conspicuity or error in the properties. These are displayed in the bottom of this tab. A conspicuity may be: </w:t>
      </w:r>
    </w:p>
    <w:p w14:paraId="12AAD8ED" w14:textId="77777777" w:rsidR="000352E4" w:rsidRPr="000352E4" w:rsidRDefault="000352E4" w:rsidP="000352E4">
      <w:pPr>
        <w:pStyle w:val="StandardDense"/>
        <w:widowControl/>
        <w:numPr>
          <w:ilvl w:val="1"/>
          <w:numId w:val="24"/>
        </w:numPr>
        <w:rPr>
          <w:lang w:val="en-US"/>
        </w:rPr>
      </w:pPr>
      <w:r w:rsidRPr="000352E4">
        <w:rPr>
          <w:lang w:val="en-US"/>
        </w:rPr>
        <w:t xml:space="preserve">For certain properties for which there should be only one value, there are several values in the image. </w:t>
      </w:r>
    </w:p>
    <w:p w14:paraId="3F50AE13" w14:textId="77777777" w:rsidR="000352E4" w:rsidRPr="000352E4" w:rsidRDefault="000352E4" w:rsidP="000352E4">
      <w:pPr>
        <w:pStyle w:val="StandardDense"/>
        <w:widowControl/>
        <w:numPr>
          <w:ilvl w:val="1"/>
          <w:numId w:val="24"/>
        </w:numPr>
        <w:rPr>
          <w:lang w:val="en-US"/>
        </w:rPr>
      </w:pPr>
      <w:r w:rsidRPr="000352E4">
        <w:rPr>
          <w:lang w:val="en-US"/>
        </w:rPr>
        <w:t xml:space="preserve">The various properties (Exif, IPTC, XMP) in which artists (Author) and comment will be saved, have different values. </w:t>
      </w:r>
    </w:p>
    <w:p w14:paraId="1532EEAA" w14:textId="77777777" w:rsidR="000352E4" w:rsidRPr="000352E4" w:rsidRDefault="000352E4" w:rsidP="000352E4">
      <w:pPr>
        <w:pStyle w:val="StandardDense"/>
        <w:widowControl/>
        <w:ind w:left="360"/>
        <w:rPr>
          <w:lang w:val="en-US"/>
        </w:rPr>
      </w:pPr>
      <w:r w:rsidRPr="000352E4">
        <w:rPr>
          <w:lang w:val="en-US"/>
        </w:rPr>
        <w:t xml:space="preserve">Errors may be reported by the library exiv2 when reading the properties, such as "The memory contains data of image at unknown type". </w:t>
      </w:r>
    </w:p>
    <w:p w14:paraId="5DFAA87A" w14:textId="77777777" w:rsidR="000352E4" w:rsidRPr="000352E4" w:rsidRDefault="000352E4" w:rsidP="000352E4">
      <w:pPr>
        <w:pStyle w:val="StandardDense"/>
        <w:widowControl/>
        <w:ind w:left="360"/>
        <w:rPr>
          <w:lang w:val="en-US"/>
        </w:rPr>
      </w:pPr>
      <w:r w:rsidRPr="000352E4">
        <w:rPr>
          <w:lang w:val="en-US"/>
        </w:rPr>
        <w:t>Properties can be marked (using the left mouse button) and then - using the context menu (right mouse button) - added to area for changeable properties.</w:t>
      </w:r>
    </w:p>
    <w:p w14:paraId="741E3D6A" w14:textId="77777777" w:rsidR="000352E4" w:rsidRDefault="000352E4" w:rsidP="000352E4">
      <w:pPr>
        <w:pStyle w:val="StandardDense"/>
        <w:widowControl/>
        <w:numPr>
          <w:ilvl w:val="0"/>
          <w:numId w:val="24"/>
        </w:numPr>
      </w:pPr>
      <w:r>
        <w:t xml:space="preserve">Exif </w:t>
      </w:r>
    </w:p>
    <w:p w14:paraId="4726F754" w14:textId="77777777" w:rsidR="000352E4" w:rsidRDefault="000352E4" w:rsidP="000352E4">
      <w:pPr>
        <w:pStyle w:val="StandardDense"/>
        <w:widowControl/>
        <w:numPr>
          <w:ilvl w:val="0"/>
          <w:numId w:val="24"/>
        </w:numPr>
      </w:pPr>
      <w:r>
        <w:t xml:space="preserve">IPTC </w:t>
      </w:r>
    </w:p>
    <w:p w14:paraId="3CEB3A0B" w14:textId="77777777" w:rsidR="000352E4" w:rsidRDefault="000352E4" w:rsidP="000352E4">
      <w:pPr>
        <w:pStyle w:val="StandardDense"/>
        <w:widowControl/>
        <w:numPr>
          <w:ilvl w:val="0"/>
          <w:numId w:val="24"/>
        </w:numPr>
      </w:pPr>
      <w:r>
        <w:t xml:space="preserve">XMP </w:t>
      </w:r>
    </w:p>
    <w:p w14:paraId="271E7A62" w14:textId="77777777" w:rsidR="000352E4" w:rsidRPr="000352E4" w:rsidRDefault="000352E4" w:rsidP="000352E4">
      <w:pPr>
        <w:pStyle w:val="StandardDense"/>
        <w:widowControl/>
        <w:ind w:left="360"/>
        <w:rPr>
          <w:lang w:val="en-US"/>
        </w:rPr>
      </w:pPr>
      <w:r w:rsidRPr="000352E4">
        <w:rPr>
          <w:lang w:val="en-US"/>
        </w:rPr>
        <w:t>For properties of type "LangAlt" the first value is for default language (x-default), then values for specific languages are listed; the language identifier is shown after the name of the property.</w:t>
      </w:r>
    </w:p>
    <w:p w14:paraId="5749D8E4" w14:textId="77777777" w:rsidR="000352E4" w:rsidRDefault="000352E4" w:rsidP="000352E4">
      <w:pPr>
        <w:pStyle w:val="StandardDense"/>
        <w:keepNext/>
        <w:widowControl/>
        <w:numPr>
          <w:ilvl w:val="0"/>
          <w:numId w:val="24"/>
        </w:numPr>
      </w:pPr>
      <w:r>
        <w:t xml:space="preserve">Others, such as: </w:t>
      </w:r>
    </w:p>
    <w:p w14:paraId="4712941F" w14:textId="77777777" w:rsidR="000352E4" w:rsidRDefault="000352E4" w:rsidP="000352E4">
      <w:pPr>
        <w:pStyle w:val="StandardDense"/>
        <w:widowControl/>
        <w:numPr>
          <w:ilvl w:val="1"/>
          <w:numId w:val="24"/>
        </w:numPr>
      </w:pPr>
      <w:r>
        <w:t xml:space="preserve">File Properties </w:t>
      </w:r>
    </w:p>
    <w:p w14:paraId="2EC93551" w14:textId="77777777" w:rsidR="000352E4" w:rsidRPr="000352E4" w:rsidRDefault="000352E4" w:rsidP="000352E4">
      <w:pPr>
        <w:pStyle w:val="StandardDense"/>
        <w:widowControl/>
        <w:numPr>
          <w:ilvl w:val="1"/>
          <w:numId w:val="24"/>
        </w:numPr>
        <w:rPr>
          <w:lang w:val="en-US"/>
        </w:rPr>
      </w:pPr>
      <w:r w:rsidRPr="000352E4">
        <w:rPr>
          <w:lang w:val="en-US"/>
        </w:rPr>
        <w:t xml:space="preserve">ExifEasy properties (values are selected from a several Exif properties, for details see </w:t>
      </w:r>
      <w:hyperlink w:anchor="_topic_MaskeFelddefinitionen">
        <w:r w:rsidRPr="000352E4">
          <w:rPr>
            <w:rStyle w:val="Hyperlink"/>
            <w:lang w:val="en-US"/>
          </w:rPr>
          <w:t>Hints on special properties</w:t>
        </w:r>
      </w:hyperlink>
      <w:r w:rsidRPr="000352E4">
        <w:rPr>
          <w:lang w:val="en-US"/>
        </w:rPr>
        <w:t xml:space="preserve">) </w:t>
      </w:r>
    </w:p>
    <w:p w14:paraId="780F25E9" w14:textId="77777777" w:rsidR="000352E4" w:rsidRPr="000352E4" w:rsidRDefault="000352E4" w:rsidP="000352E4">
      <w:pPr>
        <w:pStyle w:val="StandardDense"/>
        <w:widowControl/>
        <w:numPr>
          <w:ilvl w:val="1"/>
          <w:numId w:val="24"/>
        </w:numPr>
        <w:rPr>
          <w:lang w:val="en-US"/>
        </w:rPr>
      </w:pPr>
      <w:r w:rsidRPr="000352E4">
        <w:rPr>
          <w:lang w:val="en-US"/>
        </w:rPr>
        <w:t xml:space="preserve">Properties that are defined in general configuration file (see </w:t>
      </w:r>
      <w:hyperlink w:anchor="_topic_AnpassungUndKonfiguration">
        <w:r w:rsidRPr="000352E4">
          <w:rPr>
            <w:rStyle w:val="Hyperlink"/>
            <w:lang w:val="en-US"/>
          </w:rPr>
          <w:t>Adjustment and configuration</w:t>
        </w:r>
      </w:hyperlink>
      <w:r w:rsidRPr="000352E4">
        <w:rPr>
          <w:lang w:val="en-US"/>
        </w:rPr>
        <w:t xml:space="preserve"> and </w:t>
      </w:r>
      <w:hyperlink w:anchor="_topic_BenutzerbezogeneKonfigurationsda">
        <w:r w:rsidRPr="000352E4">
          <w:rPr>
            <w:rStyle w:val="Hyperlink"/>
            <w:lang w:val="en-US"/>
          </w:rPr>
          <w:t>General configuration file</w:t>
        </w:r>
      </w:hyperlink>
      <w:r w:rsidRPr="000352E4">
        <w:rPr>
          <w:lang w:val="en-US"/>
        </w:rPr>
        <w:t xml:space="preserve">) </w:t>
      </w:r>
    </w:p>
    <w:p w14:paraId="782E5267" w14:textId="77777777" w:rsidR="000352E4" w:rsidRPr="000352E4" w:rsidRDefault="000352E4" w:rsidP="000352E4">
      <w:pPr>
        <w:pStyle w:val="Standard"/>
        <w:keepNext/>
        <w:widowControl/>
        <w:rPr>
          <w:lang w:val="en-US"/>
        </w:rPr>
      </w:pPr>
      <w:r w:rsidRPr="000352E4">
        <w:rPr>
          <w:lang w:val="en-US"/>
        </w:rPr>
        <w:t xml:space="preserve">For the tables in the tabs Exif, IPTC, XMP and Other you can use the context menu (right mouse button) or the </w:t>
      </w:r>
      <w:hyperlink w:anchor="_topic_FormView">
        <w:r w:rsidRPr="000352E4">
          <w:rPr>
            <w:rStyle w:val="Hyperlink"/>
            <w:lang w:val="en-US"/>
          </w:rPr>
          <w:t>Mask "Adjust view"</w:t>
        </w:r>
      </w:hyperlink>
      <w:r w:rsidRPr="000352E4">
        <w:rPr>
          <w:lang w:val="en-US"/>
        </w:rPr>
        <w:t xml:space="preserve"> to select one of the following views: </w:t>
      </w:r>
    </w:p>
    <w:p w14:paraId="241C35E0" w14:textId="77777777" w:rsidR="000352E4" w:rsidRDefault="000352E4" w:rsidP="000352E4">
      <w:pPr>
        <w:pStyle w:val="StandardDense"/>
        <w:widowControl/>
        <w:numPr>
          <w:ilvl w:val="0"/>
          <w:numId w:val="24"/>
        </w:numPr>
      </w:pPr>
      <w:r>
        <w:t xml:space="preserve">List with Headings </w:t>
      </w:r>
    </w:p>
    <w:p w14:paraId="694BA0F9" w14:textId="77777777" w:rsidR="000352E4" w:rsidRPr="000352E4" w:rsidRDefault="000352E4" w:rsidP="000352E4">
      <w:pPr>
        <w:pStyle w:val="StandardDense"/>
        <w:widowControl/>
        <w:ind w:left="360"/>
        <w:rPr>
          <w:lang w:val="en-US"/>
        </w:rPr>
      </w:pPr>
      <w:r w:rsidRPr="000352E4">
        <w:rPr>
          <w:lang w:val="en-US"/>
        </w:rPr>
        <w:t xml:space="preserve">This is the default view. The properties are assigned to different groups. Before each group the group name is displayed in a grey shaded cell. By clicking in the grey line, the properties belonging to the group can be shown or hidden. </w:t>
      </w:r>
    </w:p>
    <w:p w14:paraId="156B5F0E" w14:textId="77777777" w:rsidR="000352E4" w:rsidRDefault="000352E4" w:rsidP="000352E4">
      <w:pPr>
        <w:pStyle w:val="StandardDense"/>
        <w:widowControl/>
        <w:numPr>
          <w:ilvl w:val="0"/>
          <w:numId w:val="24"/>
        </w:numPr>
      </w:pPr>
      <w:r>
        <w:t xml:space="preserve">Simple list </w:t>
      </w:r>
    </w:p>
    <w:p w14:paraId="532A5375" w14:textId="77777777" w:rsidR="000352E4" w:rsidRPr="000352E4" w:rsidRDefault="000352E4" w:rsidP="000352E4">
      <w:pPr>
        <w:pStyle w:val="StandardDense"/>
        <w:widowControl/>
        <w:ind w:left="360"/>
        <w:rPr>
          <w:lang w:val="en-US"/>
        </w:rPr>
      </w:pPr>
      <w:r w:rsidRPr="000352E4">
        <w:rPr>
          <w:lang w:val="en-US"/>
        </w:rPr>
        <w:t xml:space="preserve">In this view, the group name does not appear on a separate line but is at the beginning of the tag name, so a little more width is required for viewing. In this view, the columns can be sorted, e.g., by the tag. </w:t>
      </w:r>
    </w:p>
    <w:p w14:paraId="19D09243" w14:textId="77777777" w:rsidR="000352E4" w:rsidRPr="000352E4" w:rsidRDefault="000352E4" w:rsidP="000352E4">
      <w:pPr>
        <w:pStyle w:val="StandardDense"/>
        <w:widowControl/>
        <w:numPr>
          <w:ilvl w:val="0"/>
          <w:numId w:val="24"/>
        </w:numPr>
        <w:rPr>
          <w:lang w:val="en-US"/>
        </w:rPr>
      </w:pPr>
      <w:r w:rsidRPr="000352E4">
        <w:rPr>
          <w:lang w:val="en-US"/>
        </w:rPr>
        <w:t>Simple list, group at the end</w:t>
      </w:r>
    </w:p>
    <w:p w14:paraId="7187D740" w14:textId="77777777" w:rsidR="000352E4" w:rsidRPr="000352E4" w:rsidRDefault="000352E4" w:rsidP="000352E4">
      <w:pPr>
        <w:pStyle w:val="StandardDense"/>
        <w:widowControl/>
        <w:ind w:left="360"/>
        <w:rPr>
          <w:lang w:val="en-US"/>
        </w:rPr>
      </w:pPr>
      <w:r w:rsidRPr="000352E4">
        <w:rPr>
          <w:lang w:val="en-US"/>
        </w:rPr>
        <w:t xml:space="preserve">In this view, the group name does not appear on a separate line but is at the end of tag name. In this way properties can be sorted regardless of their group. This is useful (especially in case of manufacturer-specific properties) if you do not know in which group </w:t>
      </w:r>
      <w:r w:rsidRPr="000352E4">
        <w:rPr>
          <w:lang w:val="en-US"/>
        </w:rPr>
        <w:lastRenderedPageBreak/>
        <w:t xml:space="preserve">a property can be found. In addition, there are properties that are included in different groups - these are then also with each other. </w:t>
      </w:r>
    </w:p>
    <w:p w14:paraId="035993F6" w14:textId="77777777" w:rsidR="000352E4" w:rsidRDefault="000352E4" w:rsidP="000352E4">
      <w:pPr>
        <w:pStyle w:val="StandardDense"/>
        <w:widowControl/>
        <w:numPr>
          <w:ilvl w:val="0"/>
          <w:numId w:val="24"/>
        </w:numPr>
      </w:pPr>
      <w:r>
        <w:t xml:space="preserve">List of headings - English </w:t>
      </w:r>
    </w:p>
    <w:p w14:paraId="1E8DF273" w14:textId="77777777" w:rsidR="000352E4" w:rsidRPr="000352E4" w:rsidRDefault="000352E4" w:rsidP="000352E4">
      <w:pPr>
        <w:pStyle w:val="StandardDense"/>
        <w:widowControl/>
        <w:ind w:left="360"/>
        <w:rPr>
          <w:lang w:val="en-US"/>
        </w:rPr>
      </w:pPr>
      <w:r w:rsidRPr="000352E4">
        <w:rPr>
          <w:lang w:val="en-US"/>
        </w:rPr>
        <w:t xml:space="preserve">Same as "List with Headings", tag names in English </w:t>
      </w:r>
    </w:p>
    <w:p w14:paraId="469AF474" w14:textId="77777777" w:rsidR="000352E4" w:rsidRDefault="000352E4" w:rsidP="000352E4">
      <w:pPr>
        <w:pStyle w:val="StandardDense"/>
        <w:widowControl/>
        <w:numPr>
          <w:ilvl w:val="0"/>
          <w:numId w:val="24"/>
        </w:numPr>
      </w:pPr>
      <w:r>
        <w:t xml:space="preserve">Simple List - English </w:t>
      </w:r>
    </w:p>
    <w:p w14:paraId="41A0D557" w14:textId="77777777" w:rsidR="000352E4" w:rsidRPr="000352E4" w:rsidRDefault="000352E4" w:rsidP="000352E4">
      <w:pPr>
        <w:pStyle w:val="StandardDense"/>
        <w:widowControl/>
        <w:ind w:left="360"/>
        <w:rPr>
          <w:lang w:val="en-US"/>
        </w:rPr>
      </w:pPr>
      <w:r w:rsidRPr="000352E4">
        <w:rPr>
          <w:lang w:val="en-US"/>
        </w:rPr>
        <w:t xml:space="preserve">Same as "Simple list", tag names in English </w:t>
      </w:r>
    </w:p>
    <w:p w14:paraId="52254438" w14:textId="77777777" w:rsidR="000352E4" w:rsidRPr="000352E4" w:rsidRDefault="000352E4" w:rsidP="000352E4">
      <w:pPr>
        <w:pStyle w:val="StandardDense"/>
        <w:widowControl/>
        <w:numPr>
          <w:ilvl w:val="0"/>
          <w:numId w:val="24"/>
        </w:numPr>
        <w:rPr>
          <w:lang w:val="en-US"/>
        </w:rPr>
      </w:pPr>
      <w:r w:rsidRPr="000352E4">
        <w:rPr>
          <w:lang w:val="en-US"/>
        </w:rPr>
        <w:t>Simple list, group at the end - English</w:t>
      </w:r>
    </w:p>
    <w:p w14:paraId="7AB6FB78" w14:textId="77777777" w:rsidR="000352E4" w:rsidRPr="000352E4" w:rsidRDefault="000352E4" w:rsidP="000352E4">
      <w:pPr>
        <w:pStyle w:val="StandardDense"/>
        <w:widowControl/>
        <w:ind w:left="360"/>
        <w:rPr>
          <w:lang w:val="en-US"/>
        </w:rPr>
      </w:pPr>
      <w:r w:rsidRPr="000352E4">
        <w:rPr>
          <w:lang w:val="en-US"/>
        </w:rPr>
        <w:t>Same as "Simple list, group at the end", tag names in English.</w:t>
      </w:r>
    </w:p>
    <w:p w14:paraId="58DA36B5" w14:textId="77777777" w:rsidR="000352E4" w:rsidRPr="000352E4" w:rsidRDefault="000352E4" w:rsidP="000352E4">
      <w:pPr>
        <w:pStyle w:val="StandardDense"/>
        <w:widowControl/>
        <w:ind w:left="360"/>
        <w:rPr>
          <w:lang w:val="en-US"/>
        </w:rPr>
      </w:pPr>
    </w:p>
    <w:p w14:paraId="4671B15E" w14:textId="77777777" w:rsidR="000352E4" w:rsidRPr="000352E4" w:rsidRDefault="000352E4" w:rsidP="000352E4">
      <w:pPr>
        <w:pStyle w:val="StandardDense"/>
        <w:widowControl/>
        <w:rPr>
          <w:lang w:val="en-US"/>
        </w:rPr>
      </w:pPr>
      <w:r w:rsidRPr="000352E4">
        <w:rPr>
          <w:lang w:val="en-US"/>
        </w:rPr>
        <w:t>In these tables fields can be marked (using the left mouse button) and then - using the context menu (right mouse button) - added to area for changeable properties or the tab "Overview".</w:t>
      </w:r>
    </w:p>
    <w:p w14:paraId="12AE4768" w14:textId="77777777" w:rsidR="000352E4" w:rsidRPr="000352E4" w:rsidRDefault="000352E4" w:rsidP="000352E4">
      <w:pPr>
        <w:pStyle w:val="Standard"/>
        <w:keepNext/>
        <w:widowControl/>
        <w:rPr>
          <w:lang w:val="en-US"/>
        </w:rPr>
      </w:pPr>
      <w:r w:rsidRPr="000352E4">
        <w:rPr>
          <w:lang w:val="en-US"/>
        </w:rPr>
        <w:t>Hint for language "German":</w:t>
      </w:r>
    </w:p>
    <w:p w14:paraId="42F6159B" w14:textId="77777777" w:rsidR="000352E4" w:rsidRPr="00294244" w:rsidRDefault="000352E4" w:rsidP="000352E4">
      <w:pPr>
        <w:pStyle w:val="StandardDense"/>
        <w:widowControl/>
        <w:rPr>
          <w:lang w:val="en-US"/>
        </w:rPr>
      </w:pPr>
      <w:r w:rsidRPr="000352E4">
        <w:rPr>
          <w:lang w:val="en-US"/>
        </w:rPr>
        <w:t xml:space="preserve">In the views "List with Headings" and "Simple List" mainly German tag names are displayed. If the meaning of the tag and thus a correct translation was not sure, it was not translated and the original (English) name is displayed. Translations are preferably chosen so that tags belonging together are together in the sort order. </w:t>
      </w:r>
      <w:r w:rsidRPr="000352E4">
        <w:rPr>
          <w:lang w:val="en-US"/>
        </w:rPr>
        <w:br/>
      </w:r>
      <w:r w:rsidRPr="00294244">
        <w:rPr>
          <w:lang w:val="en-US"/>
        </w:rPr>
        <w:t xml:space="preserve">Example: "Category" and "SuppCategory" were translated as "Kategorie" and "Kategorie zusätzlich", not as "Kategorie" and "zusätzliche Kategorie". </w:t>
      </w:r>
      <w:r w:rsidRPr="00294244">
        <w:rPr>
          <w:lang w:val="en-US"/>
        </w:rPr>
        <w:br/>
        <w:t>In this way the sorting in display with group at the end has a higher benefit for German than for English.</w:t>
      </w:r>
    </w:p>
    <w:p w14:paraId="75A7B751" w14:textId="77777777" w:rsidR="000352E4" w:rsidRPr="00294244" w:rsidRDefault="000352E4" w:rsidP="000352E4">
      <w:pPr>
        <w:pStyle w:val="Standard"/>
        <w:widowControl/>
        <w:rPr>
          <w:lang w:val="en-US"/>
        </w:rPr>
      </w:pPr>
      <w:r w:rsidRPr="00294244">
        <w:rPr>
          <w:lang w:val="en-US"/>
        </w:rPr>
        <w:t xml:space="preserve">In the tabs Exif, IPTC and XMP the description of the property (if available) is displayed when the mouse hovers over the first column. </w:t>
      </w:r>
    </w:p>
    <w:p w14:paraId="3E30A0BA" w14:textId="77777777" w:rsidR="000352E4" w:rsidRPr="00294244" w:rsidRDefault="000352E4" w:rsidP="000352E4">
      <w:pPr>
        <w:pStyle w:val="Standard"/>
        <w:widowControl/>
        <w:rPr>
          <w:lang w:val="en-US"/>
        </w:rPr>
      </w:pPr>
      <w:r w:rsidRPr="00294244">
        <w:rPr>
          <w:lang w:val="en-US"/>
        </w:rPr>
        <w:t>On the far right, the IPTC key words are displayed. IPTC key words can be predefined in the program (</w:t>
      </w:r>
      <w:hyperlink w:anchor="_topic_FormPredefinedKeyWords">
        <w:r w:rsidRPr="00294244">
          <w:rPr>
            <w:rStyle w:val="Hyperlink"/>
            <w:lang w:val="en-US"/>
          </w:rPr>
          <w:t>Mask "Predefined IPTC key words"</w:t>
        </w:r>
      </w:hyperlink>
      <w:r w:rsidRPr="00294244">
        <w:rPr>
          <w:lang w:val="en-US"/>
        </w:rPr>
        <w:t xml:space="preserve">). The pre-defined key words are listed here with a checkbox. Additional key words (free text) can be directly assigned to the image. These are entered in the field at the top. </w:t>
      </w:r>
    </w:p>
    <w:p w14:paraId="6A92D49D" w14:textId="77777777" w:rsidR="000352E4" w:rsidRPr="00294244" w:rsidRDefault="000352E4" w:rsidP="000352E4">
      <w:pPr>
        <w:pStyle w:val="Standard"/>
        <w:widowControl/>
        <w:rPr>
          <w:lang w:val="en-US"/>
        </w:rPr>
      </w:pPr>
      <w:r w:rsidRPr="00294244">
        <w:rPr>
          <w:lang w:val="en-US"/>
        </w:rPr>
        <w:t xml:space="preserve">On the bottom right is the configurable input area. Here configurable properties are displayed, which can be changed there too. The properties can be selected in the </w:t>
      </w:r>
      <w:hyperlink w:anchor="_topic_FormMetaDataDefinition">
        <w:r w:rsidRPr="00294244">
          <w:rPr>
            <w:rStyle w:val="Hyperlink"/>
            <w:lang w:val="en-US"/>
          </w:rPr>
          <w:t>Mask "Field definitions"</w:t>
        </w:r>
      </w:hyperlink>
      <w:r w:rsidRPr="00294244">
        <w:rPr>
          <w:lang w:val="en-US"/>
        </w:rPr>
        <w:t>, group "Change of properties". The mask can be opened via context menu in this area (in this case directly with selection of group) or via menu. Additionally, properties can be marked in the tabs Exif, IPTC, XMP or Others and then added using the context menu.</w:t>
      </w:r>
    </w:p>
    <w:p w14:paraId="1DF36B18" w14:textId="77777777" w:rsidR="000352E4" w:rsidRPr="00294244" w:rsidRDefault="000352E4" w:rsidP="000352E4">
      <w:pPr>
        <w:pStyle w:val="Standard"/>
        <w:widowControl/>
        <w:rPr>
          <w:lang w:val="en-US"/>
        </w:rPr>
      </w:pPr>
      <w:r w:rsidRPr="00294244">
        <w:rPr>
          <w:lang w:val="en-US"/>
        </w:rPr>
        <w:t>If the image is changed by another program and there are no unsaved changes in this program, the display is refreshed automatically.</w:t>
      </w:r>
    </w:p>
    <w:p w14:paraId="1E604C51"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9">
        <w:r w:rsidRPr="00294244">
          <w:rPr>
            <w:rFonts w:ascii="Tahoma" w:eastAsia="Tahoma" w:hAnsi="Tahoma" w:cs="Tahoma"/>
            <w:i/>
            <w:color w:val="6666FF"/>
            <w:lang w:val="en-US"/>
          </w:rPr>
          <w:t>Free Web Help generator</w:t>
        </w:r>
      </w:hyperlink>
    </w:p>
    <w:p w14:paraId="6F5C75AC" w14:textId="77777777" w:rsidR="000352E4" w:rsidRDefault="000352E4" w:rsidP="000352E4">
      <w:pPr>
        <w:pStyle w:val="Heading2"/>
        <w:widowControl/>
      </w:pPr>
      <w:bookmarkStart w:id="6" w:name="_Toc65156429"/>
      <w:r>
        <w:t>Selection and display of videos</w:t>
      </w:r>
      <w:bookmarkEnd w:id="6"/>
    </w:p>
    <w:p w14:paraId="491B34CE" w14:textId="77777777" w:rsidR="000352E4" w:rsidRPr="00294244" w:rsidRDefault="000352E4" w:rsidP="000352E4">
      <w:pPr>
        <w:pStyle w:val="Standard"/>
        <w:widowControl/>
        <w:rPr>
          <w:lang w:val="en-US"/>
        </w:rPr>
      </w:pPr>
      <w:r w:rsidRPr="00294244">
        <w:rPr>
          <w:lang w:val="en-US"/>
        </w:rPr>
        <w:t xml:space="preserve">In addition to the display of images and their properties, frames from video files and their properties can be displayed. The remarks of </w:t>
      </w:r>
      <w:hyperlink w:anchor="_topic_AuswahlundAnzeigevonBildern">
        <w:r w:rsidRPr="00294244">
          <w:rPr>
            <w:rStyle w:val="Hyperlink"/>
            <w:lang w:val="en-US"/>
          </w:rPr>
          <w:t>Selection and display of images</w:t>
        </w:r>
      </w:hyperlink>
      <w:r w:rsidRPr="00294244">
        <w:rPr>
          <w:lang w:val="en-US"/>
        </w:rPr>
        <w:t xml:space="preserve"> also apply to videos. The program basically supports all video file types, which are also supported from the library exiv2 (</w:t>
      </w:r>
      <w:hyperlink r:id="rId20">
        <w:r w:rsidRPr="00294244">
          <w:rPr>
            <w:rStyle w:val="Hyperlink"/>
            <w:lang w:val="en-US"/>
          </w:rPr>
          <w:t>www.exiv2.org</w:t>
        </w:r>
      </w:hyperlink>
      <w:r w:rsidRPr="00294244">
        <w:rPr>
          <w:lang w:val="en-US"/>
        </w:rPr>
        <w:t xml:space="preserve">). In the </w:t>
      </w:r>
      <w:hyperlink w:anchor="_topic_FormSettings">
        <w:r w:rsidRPr="00294244">
          <w:rPr>
            <w:rStyle w:val="Hyperlink"/>
            <w:lang w:val="en-US"/>
          </w:rPr>
          <w:t>Mask "Settings"</w:t>
        </w:r>
      </w:hyperlink>
      <w:r w:rsidRPr="00294244">
        <w:rPr>
          <w:lang w:val="en-US"/>
        </w:rPr>
        <w:t xml:space="preserve">, the file extensions can be defined, which are displayed in the file list. For them the metadata are displayed. </w:t>
      </w:r>
    </w:p>
    <w:p w14:paraId="33C59D47" w14:textId="77777777" w:rsidR="000352E4" w:rsidRPr="00294244" w:rsidRDefault="000352E4" w:rsidP="000352E4">
      <w:pPr>
        <w:pStyle w:val="Standard"/>
        <w:keepNext/>
        <w:widowControl/>
        <w:rPr>
          <w:lang w:val="en-US"/>
        </w:rPr>
      </w:pPr>
      <w:r w:rsidRPr="00294244">
        <w:rPr>
          <w:lang w:val="en-US"/>
        </w:rPr>
        <w:t xml:space="preserve">For videos other properties can be selected than for images to be displayed in tab "Overview" and for display of files in the view "Tile". For this purpose, the list for the group of properties in </w:t>
      </w:r>
      <w:hyperlink w:anchor="_topic_FormMetaDataDefinition">
        <w:r w:rsidRPr="00294244">
          <w:rPr>
            <w:rStyle w:val="Hyperlink"/>
            <w:lang w:val="en-US"/>
          </w:rPr>
          <w:t>Mask "Field definitions"</w:t>
        </w:r>
      </w:hyperlink>
      <w:r w:rsidRPr="00294244">
        <w:rPr>
          <w:lang w:val="en-US"/>
        </w:rPr>
        <w:t xml:space="preserve"> contains following entries: </w:t>
      </w:r>
    </w:p>
    <w:p w14:paraId="3F2F697C" w14:textId="77777777" w:rsidR="000352E4" w:rsidRDefault="000352E4" w:rsidP="000352E4">
      <w:pPr>
        <w:pStyle w:val="StandardDense"/>
        <w:widowControl/>
        <w:numPr>
          <w:ilvl w:val="0"/>
          <w:numId w:val="24"/>
        </w:numPr>
      </w:pPr>
      <w:r>
        <w:t xml:space="preserve">Display in tab "Overview" - Video </w:t>
      </w:r>
    </w:p>
    <w:p w14:paraId="18EE98D5" w14:textId="77777777" w:rsidR="000352E4" w:rsidRPr="00294244" w:rsidRDefault="000352E4" w:rsidP="000352E4">
      <w:pPr>
        <w:pStyle w:val="StandardDense"/>
        <w:widowControl/>
        <w:numPr>
          <w:ilvl w:val="0"/>
          <w:numId w:val="24"/>
        </w:numPr>
        <w:rPr>
          <w:lang w:val="en-US"/>
        </w:rPr>
      </w:pPr>
      <w:r w:rsidRPr="00294244">
        <w:rPr>
          <w:lang w:val="en-US"/>
        </w:rPr>
        <w:t xml:space="preserve">Display of files in view "Tiles" - Video </w:t>
      </w:r>
    </w:p>
    <w:p w14:paraId="1469F49B" w14:textId="77777777" w:rsidR="000352E4" w:rsidRPr="00294244" w:rsidRDefault="000352E4" w:rsidP="000352E4">
      <w:pPr>
        <w:pStyle w:val="Standard"/>
        <w:widowControl/>
        <w:rPr>
          <w:lang w:val="en-US"/>
        </w:rPr>
      </w:pPr>
      <w:r w:rsidRPr="00294244">
        <w:rPr>
          <w:lang w:val="en-US"/>
        </w:rPr>
        <w:t xml:space="preserve">The display of frames from the video file depends on the operating system and possibly from installed components. Unfortunately, I could not find a solution that works on all (still) popular Windows operating systems. If no frame can be displayed, unfortunately this is not </w:t>
      </w:r>
      <w:r w:rsidRPr="00294244">
        <w:rPr>
          <w:lang w:val="en-US"/>
        </w:rPr>
        <w:lastRenderedPageBreak/>
        <w:t xml:space="preserve">directly shown by a corresponding notice, but shows up in the way, that after a certain delay a black screen will appear. Therefore, in the </w:t>
      </w:r>
      <w:hyperlink w:anchor="_topic_FormSettings">
        <w:r w:rsidRPr="00294244">
          <w:rPr>
            <w:rStyle w:val="Hyperlink"/>
            <w:lang w:val="en-US"/>
          </w:rPr>
          <w:t>Mask "Settings"</w:t>
        </w:r>
      </w:hyperlink>
      <w:r w:rsidRPr="00294244">
        <w:rPr>
          <w:lang w:val="en-US"/>
        </w:rPr>
        <w:t xml:space="preserve"> separately it can be defined, for which video file types a frame is displayed. Depending on the video file and computer it can take a long time until a frame is displayed. This may be a reason to avoid the display of frames without having to sacrifice the display of metadata. </w:t>
      </w:r>
    </w:p>
    <w:p w14:paraId="3FD98DE3" w14:textId="77777777" w:rsidR="000352E4" w:rsidRPr="00294244" w:rsidRDefault="000352E4" w:rsidP="000352E4">
      <w:pPr>
        <w:pStyle w:val="Standard"/>
        <w:widowControl/>
        <w:rPr>
          <w:lang w:val="en-US"/>
        </w:rPr>
      </w:pPr>
      <w:r w:rsidRPr="00294244">
        <w:rPr>
          <w:lang w:val="en-US"/>
        </w:rPr>
        <w:t xml:space="preserve">It is not the first frame of the video, which is displayed, but a frame after a predetermined time difference from the start. The pre-set can be defined in the </w:t>
      </w:r>
      <w:hyperlink w:anchor="_topic_FormSettings">
        <w:r w:rsidRPr="00294244">
          <w:rPr>
            <w:rStyle w:val="Hyperlink"/>
            <w:lang w:val="en-US"/>
          </w:rPr>
          <w:t>Mask "Settings"</w:t>
        </w:r>
      </w:hyperlink>
      <w:r w:rsidRPr="00294244">
        <w:rPr>
          <w:lang w:val="en-US"/>
        </w:rPr>
        <w:t xml:space="preserve">. Below the frame (above the file name), a different frame position can be selected for each video individually. </w:t>
      </w:r>
    </w:p>
    <w:p w14:paraId="1825246B" w14:textId="77777777" w:rsidR="000352E4" w:rsidRPr="00294244" w:rsidRDefault="000352E4" w:rsidP="000352E4">
      <w:pPr>
        <w:pStyle w:val="Standard"/>
        <w:widowControl/>
        <w:rPr>
          <w:lang w:val="en-US"/>
        </w:rPr>
      </w:pPr>
      <w:r w:rsidRPr="00294244">
        <w:rPr>
          <w:lang w:val="en-US"/>
        </w:rPr>
        <w:t xml:space="preserve">Changes in the metadata of video files are not possible. </w:t>
      </w:r>
    </w:p>
    <w:p w14:paraId="63F2E660" w14:textId="77777777" w:rsidR="000352E4" w:rsidRPr="00294244" w:rsidRDefault="000352E4" w:rsidP="000352E4">
      <w:pPr>
        <w:pStyle w:val="Standard"/>
        <w:widowControl/>
        <w:rPr>
          <w:lang w:val="en-US"/>
        </w:rPr>
      </w:pPr>
      <w:r w:rsidRPr="00294244">
        <w:rPr>
          <w:lang w:val="en-US"/>
        </w:rPr>
        <w:t xml:space="preserve">The display of the video itself is not part of the program, but - as long as the respective video type is supported by the system - is possible by double click in the file list. This will open the program that is associated with the appropriate file type. </w:t>
      </w:r>
    </w:p>
    <w:p w14:paraId="787CD1FB" w14:textId="77777777" w:rsidR="000352E4" w:rsidRPr="00294244" w:rsidRDefault="000352E4" w:rsidP="000352E4">
      <w:pPr>
        <w:pStyle w:val="Standard"/>
        <w:widowControl/>
        <w:rPr>
          <w:lang w:val="en-US"/>
        </w:rPr>
      </w:pPr>
      <w:r w:rsidRPr="00294244">
        <w:rPr>
          <w:lang w:val="en-US"/>
        </w:rPr>
        <w:t>If the video is changed by another program, the display is refreshed automatically.</w:t>
      </w:r>
    </w:p>
    <w:p w14:paraId="6790739B"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21">
        <w:r w:rsidRPr="00294244">
          <w:rPr>
            <w:rFonts w:ascii="Tahoma" w:eastAsia="Tahoma" w:hAnsi="Tahoma" w:cs="Tahoma"/>
            <w:i/>
            <w:color w:val="6666FF"/>
            <w:lang w:val="en-US"/>
          </w:rPr>
          <w:t>Easily create CHM Help documents</w:t>
        </w:r>
      </w:hyperlink>
    </w:p>
    <w:p w14:paraId="2BAFF107" w14:textId="77777777" w:rsidR="000352E4" w:rsidRDefault="000352E4" w:rsidP="000352E4">
      <w:pPr>
        <w:pStyle w:val="Heading2"/>
        <w:widowControl/>
      </w:pPr>
      <w:bookmarkStart w:id="7" w:name="_Toc65156430"/>
      <w:r>
        <w:t>Display of image details</w:t>
      </w:r>
      <w:bookmarkEnd w:id="7"/>
    </w:p>
    <w:p w14:paraId="17BE6CB7" w14:textId="77777777" w:rsidR="000352E4" w:rsidRPr="00294244" w:rsidRDefault="000352E4" w:rsidP="000352E4">
      <w:pPr>
        <w:pStyle w:val="Standard"/>
        <w:keepNext/>
        <w:widowControl/>
        <w:rPr>
          <w:lang w:val="en-US"/>
        </w:rPr>
      </w:pPr>
      <w:r w:rsidRPr="00294244">
        <w:rPr>
          <w:lang w:val="en-US"/>
        </w:rPr>
        <w:t>The image details can be shown in two ways:</w:t>
      </w:r>
    </w:p>
    <w:p w14:paraId="7F5D73C8" w14:textId="77777777" w:rsidR="000352E4" w:rsidRPr="00294244" w:rsidRDefault="000352E4" w:rsidP="000352E4">
      <w:pPr>
        <w:pStyle w:val="StandardDense"/>
        <w:widowControl/>
        <w:numPr>
          <w:ilvl w:val="0"/>
          <w:numId w:val="22"/>
        </w:numPr>
        <w:rPr>
          <w:lang w:val="en-US"/>
        </w:rPr>
      </w:pPr>
      <w:r w:rsidRPr="00294244">
        <w:rPr>
          <w:lang w:val="en-US"/>
        </w:rPr>
        <w:t xml:space="preserve">In main mask: Use </w:t>
      </w:r>
      <w:hyperlink w:anchor="_topic_FormView">
        <w:r w:rsidRPr="00294244">
          <w:rPr>
            <w:rStyle w:val="Hyperlink"/>
            <w:lang w:val="en-US"/>
          </w:rPr>
          <w:t>Mask "Adjust view"</w:t>
        </w:r>
      </w:hyperlink>
      <w:r w:rsidRPr="00294244">
        <w:rPr>
          <w:lang w:val="en-US"/>
        </w:rPr>
        <w:t xml:space="preserve"> to adjust the main mask so that "image details" is displayed in one of the areas.</w:t>
      </w:r>
    </w:p>
    <w:p w14:paraId="3F2FAE8D" w14:textId="77777777" w:rsidR="000352E4" w:rsidRPr="00294244" w:rsidRDefault="000352E4" w:rsidP="000352E4">
      <w:pPr>
        <w:pStyle w:val="StandardDense"/>
        <w:widowControl/>
        <w:numPr>
          <w:ilvl w:val="0"/>
          <w:numId w:val="22"/>
        </w:numPr>
        <w:rPr>
          <w:lang w:val="en-US"/>
        </w:rPr>
      </w:pPr>
      <w:r w:rsidRPr="00294244">
        <w:rPr>
          <w:lang w:val="en-US"/>
        </w:rPr>
        <w:t>In own window: Open own window via menu entry "Tools - Image details in own window".</w:t>
      </w:r>
    </w:p>
    <w:p w14:paraId="23482A78" w14:textId="77777777" w:rsidR="000352E4" w:rsidRPr="00294244" w:rsidRDefault="000352E4" w:rsidP="000352E4">
      <w:pPr>
        <w:pStyle w:val="Standard"/>
        <w:keepNext/>
        <w:widowControl/>
        <w:rPr>
          <w:lang w:val="en-US"/>
        </w:rPr>
      </w:pPr>
      <w:r w:rsidRPr="00294244">
        <w:rPr>
          <w:lang w:val="en-US"/>
        </w:rPr>
        <w:t xml:space="preserve">The display of image is useful for: </w:t>
      </w:r>
    </w:p>
    <w:p w14:paraId="22920FDE" w14:textId="77777777" w:rsidR="000352E4" w:rsidRPr="00294244" w:rsidRDefault="000352E4" w:rsidP="000352E4">
      <w:pPr>
        <w:pStyle w:val="StandardDense"/>
        <w:widowControl/>
        <w:numPr>
          <w:ilvl w:val="0"/>
          <w:numId w:val="22"/>
        </w:numPr>
        <w:rPr>
          <w:lang w:val="en-US"/>
        </w:rPr>
      </w:pPr>
      <w:r w:rsidRPr="00294244">
        <w:rPr>
          <w:lang w:val="en-US"/>
        </w:rPr>
        <w:t xml:space="preserve">View parts of the image magnified </w:t>
      </w:r>
    </w:p>
    <w:p w14:paraId="58777C0F" w14:textId="77777777" w:rsidR="000352E4" w:rsidRPr="00294244" w:rsidRDefault="000352E4" w:rsidP="000352E4">
      <w:pPr>
        <w:pStyle w:val="StandardDense"/>
        <w:widowControl/>
        <w:numPr>
          <w:ilvl w:val="0"/>
          <w:numId w:val="22"/>
        </w:numPr>
        <w:rPr>
          <w:lang w:val="en-US"/>
        </w:rPr>
      </w:pPr>
      <w:r w:rsidRPr="00294244">
        <w:rPr>
          <w:lang w:val="en-US"/>
        </w:rPr>
        <w:t xml:space="preserve">To see brightness and color gradients graphically and numerically </w:t>
      </w:r>
    </w:p>
    <w:p w14:paraId="7ADF1F11" w14:textId="77777777" w:rsidR="000352E4" w:rsidRPr="00294244" w:rsidRDefault="000352E4" w:rsidP="000352E4">
      <w:pPr>
        <w:pStyle w:val="StandardDense"/>
        <w:widowControl/>
        <w:numPr>
          <w:ilvl w:val="0"/>
          <w:numId w:val="22"/>
        </w:numPr>
        <w:rPr>
          <w:lang w:val="en-US"/>
        </w:rPr>
      </w:pPr>
      <w:r w:rsidRPr="00294244">
        <w:rPr>
          <w:lang w:val="en-US"/>
        </w:rPr>
        <w:t xml:space="preserve">To analyze images with pixel accuracy </w:t>
      </w:r>
    </w:p>
    <w:p w14:paraId="5CB7C44A" w14:textId="77777777" w:rsidR="000352E4" w:rsidRDefault="000352E4" w:rsidP="000352E4">
      <w:pPr>
        <w:pStyle w:val="Standard"/>
        <w:widowControl/>
      </w:pPr>
      <w:r>
        <w:rPr>
          <w:noProof/>
        </w:rPr>
        <w:drawing>
          <wp:inline distT="0" distB="0" distL="0" distR="0" wp14:anchorId="77116EC2" wp14:editId="72D3035B">
            <wp:extent cx="5629275" cy="37052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22" cstate="print"/>
                    <a:stretch>
                      <a:fillRect/>
                    </a:stretch>
                  </pic:blipFill>
                  <pic:spPr>
                    <a:xfrm>
                      <a:off x="0" y="0"/>
                      <a:ext cx="5629275" cy="3705225"/>
                    </a:xfrm>
                    <a:prstGeom prst="rect">
                      <a:avLst/>
                    </a:prstGeom>
                  </pic:spPr>
                </pic:pic>
              </a:graphicData>
            </a:graphic>
          </wp:inline>
        </w:drawing>
      </w:r>
    </w:p>
    <w:p w14:paraId="10F22121" w14:textId="77777777" w:rsidR="000352E4" w:rsidRPr="00294244" w:rsidRDefault="000352E4" w:rsidP="000352E4">
      <w:pPr>
        <w:pStyle w:val="Standard"/>
        <w:widowControl/>
        <w:rPr>
          <w:lang w:val="en-US"/>
        </w:rPr>
      </w:pPr>
      <w:r w:rsidRPr="00294244">
        <w:rPr>
          <w:lang w:val="en-US"/>
        </w:rPr>
        <w:lastRenderedPageBreak/>
        <w:t xml:space="preserve">Bottom left you can see the image section. The visible area of image can be shifted by moving the mouse with left button pressed. Above and on the right, graphics represent the brightness profile along the horizontal and vertical centerlines. </w:t>
      </w:r>
    </w:p>
    <w:p w14:paraId="33EDA516" w14:textId="77777777" w:rsidR="000352E4" w:rsidRPr="00294244" w:rsidRDefault="000352E4" w:rsidP="000352E4">
      <w:pPr>
        <w:pStyle w:val="Standard"/>
        <w:keepNext/>
        <w:widowControl/>
        <w:rPr>
          <w:lang w:val="en-US"/>
        </w:rPr>
      </w:pPr>
      <w:r w:rsidRPr="00294244">
        <w:rPr>
          <w:lang w:val="en-US"/>
        </w:rPr>
        <w:t xml:space="preserve">In the right part are: </w:t>
      </w:r>
    </w:p>
    <w:p w14:paraId="3EE31C60" w14:textId="77777777" w:rsidR="000352E4" w:rsidRPr="00294244" w:rsidRDefault="000352E4" w:rsidP="000352E4">
      <w:pPr>
        <w:pStyle w:val="StandardDense"/>
        <w:widowControl/>
        <w:numPr>
          <w:ilvl w:val="0"/>
          <w:numId w:val="22"/>
        </w:numPr>
        <w:rPr>
          <w:lang w:val="en-US"/>
        </w:rPr>
      </w:pPr>
      <w:r w:rsidRPr="00294244">
        <w:rPr>
          <w:lang w:val="en-US"/>
        </w:rPr>
        <w:t xml:space="preserve">Position X and Y: display and input capability for the X and Y position of the upper left corner of the detail of the selected image displayed here </w:t>
      </w:r>
    </w:p>
    <w:p w14:paraId="29C4717B" w14:textId="77777777" w:rsidR="000352E4" w:rsidRDefault="000352E4" w:rsidP="000352E4">
      <w:pPr>
        <w:pStyle w:val="StandardDense"/>
        <w:widowControl/>
        <w:numPr>
          <w:ilvl w:val="0"/>
          <w:numId w:val="22"/>
        </w:numPr>
      </w:pPr>
      <w:r>
        <w:t>Zoom: Shortlist for magnification</w:t>
      </w:r>
    </w:p>
    <w:p w14:paraId="70425705" w14:textId="77777777" w:rsidR="000352E4" w:rsidRPr="00294244" w:rsidRDefault="000352E4" w:rsidP="000352E4">
      <w:pPr>
        <w:pStyle w:val="StandardDense"/>
        <w:widowControl/>
        <w:ind w:left="360"/>
        <w:rPr>
          <w:lang w:val="en-US"/>
        </w:rPr>
      </w:pPr>
      <w:r w:rsidRPr="00294244">
        <w:rPr>
          <w:lang w:val="en-US"/>
        </w:rPr>
        <w:t xml:space="preserve">By selecting "variable" the slider below the selection list for setting the magnification factor is enabled. </w:t>
      </w:r>
    </w:p>
    <w:p w14:paraId="3C1144C4" w14:textId="77777777" w:rsidR="000352E4" w:rsidRPr="00294244" w:rsidRDefault="000352E4" w:rsidP="000352E4">
      <w:pPr>
        <w:pStyle w:val="StandardDense"/>
        <w:widowControl/>
        <w:ind w:left="360"/>
        <w:rPr>
          <w:lang w:val="en-US"/>
        </w:rPr>
      </w:pPr>
      <w:r w:rsidRPr="00294244">
        <w:rPr>
          <w:lang w:val="en-US"/>
        </w:rPr>
        <w:t xml:space="preserve">Various fixed magnifications of 4:1 to 1:5 can be selected directly. </w:t>
      </w:r>
    </w:p>
    <w:p w14:paraId="7D87E70B" w14:textId="77777777" w:rsidR="000352E4" w:rsidRPr="00294244" w:rsidRDefault="000352E4" w:rsidP="000352E4">
      <w:pPr>
        <w:pStyle w:val="StandardDense"/>
        <w:widowControl/>
        <w:ind w:left="360"/>
        <w:rPr>
          <w:lang w:val="en-US"/>
        </w:rPr>
      </w:pPr>
      <w:r w:rsidRPr="00294244">
        <w:rPr>
          <w:lang w:val="en-US"/>
        </w:rPr>
        <w:t xml:space="preserve">With the "1:3 grid" and "1:5 grid", the pixels of the image are represented by 3x3 or 5x5 pixels. A grid line is placed centrally over the pixels in order to align the pixels exactly to their values in the graphs. </w:t>
      </w:r>
    </w:p>
    <w:p w14:paraId="61B79B03" w14:textId="77777777" w:rsidR="000352E4" w:rsidRPr="00294244" w:rsidRDefault="000352E4" w:rsidP="000352E4">
      <w:pPr>
        <w:pStyle w:val="StandardDense"/>
        <w:keepNext/>
        <w:widowControl/>
        <w:numPr>
          <w:ilvl w:val="0"/>
          <w:numId w:val="22"/>
        </w:numPr>
        <w:rPr>
          <w:lang w:val="en-US"/>
        </w:rPr>
      </w:pPr>
      <w:r w:rsidRPr="00294244">
        <w:rPr>
          <w:lang w:val="en-US"/>
        </w:rPr>
        <w:t xml:space="preserve">A table shows the brightness value and the values for red, green and blue for: </w:t>
      </w:r>
    </w:p>
    <w:p w14:paraId="5BC2B268" w14:textId="77777777" w:rsidR="000352E4" w:rsidRDefault="000352E4" w:rsidP="000352E4">
      <w:pPr>
        <w:pStyle w:val="StandardDense"/>
        <w:widowControl/>
        <w:numPr>
          <w:ilvl w:val="1"/>
          <w:numId w:val="22"/>
        </w:numPr>
      </w:pPr>
      <w:r>
        <w:t xml:space="preserve">Pixel under the mouse pointer </w:t>
      </w:r>
    </w:p>
    <w:p w14:paraId="57432455" w14:textId="77777777" w:rsidR="000352E4" w:rsidRPr="00294244" w:rsidRDefault="000352E4" w:rsidP="000352E4">
      <w:pPr>
        <w:pStyle w:val="StandardDense"/>
        <w:widowControl/>
        <w:numPr>
          <w:ilvl w:val="1"/>
          <w:numId w:val="22"/>
        </w:numPr>
        <w:rPr>
          <w:lang w:val="en-US"/>
        </w:rPr>
      </w:pPr>
      <w:r w:rsidRPr="00294244">
        <w:rPr>
          <w:lang w:val="en-US"/>
        </w:rPr>
        <w:t xml:space="preserve">minimum value in the horizontal centerline </w:t>
      </w:r>
    </w:p>
    <w:p w14:paraId="45D5C7F1" w14:textId="77777777" w:rsidR="000352E4" w:rsidRPr="00294244" w:rsidRDefault="000352E4" w:rsidP="000352E4">
      <w:pPr>
        <w:pStyle w:val="StandardDense"/>
        <w:widowControl/>
        <w:numPr>
          <w:ilvl w:val="1"/>
          <w:numId w:val="22"/>
        </w:numPr>
        <w:rPr>
          <w:lang w:val="en-US"/>
        </w:rPr>
      </w:pPr>
      <w:r w:rsidRPr="00294244">
        <w:rPr>
          <w:lang w:val="en-US"/>
        </w:rPr>
        <w:t xml:space="preserve">maximum value in the horizontal centerline </w:t>
      </w:r>
    </w:p>
    <w:p w14:paraId="35643414" w14:textId="77777777" w:rsidR="000352E4" w:rsidRPr="00294244" w:rsidRDefault="000352E4" w:rsidP="000352E4">
      <w:pPr>
        <w:pStyle w:val="StandardDense"/>
        <w:widowControl/>
        <w:numPr>
          <w:ilvl w:val="1"/>
          <w:numId w:val="22"/>
        </w:numPr>
        <w:rPr>
          <w:lang w:val="en-US"/>
        </w:rPr>
      </w:pPr>
      <w:r w:rsidRPr="00294244">
        <w:rPr>
          <w:lang w:val="en-US"/>
        </w:rPr>
        <w:t xml:space="preserve">minimum value in the vertical centerline </w:t>
      </w:r>
    </w:p>
    <w:p w14:paraId="602EC0B3" w14:textId="77777777" w:rsidR="000352E4" w:rsidRPr="00294244" w:rsidRDefault="000352E4" w:rsidP="000352E4">
      <w:pPr>
        <w:pStyle w:val="StandardDense"/>
        <w:widowControl/>
        <w:numPr>
          <w:ilvl w:val="1"/>
          <w:numId w:val="22"/>
        </w:numPr>
        <w:rPr>
          <w:lang w:val="en-US"/>
        </w:rPr>
      </w:pPr>
      <w:r w:rsidRPr="00294244">
        <w:rPr>
          <w:lang w:val="en-US"/>
        </w:rPr>
        <w:t xml:space="preserve">maximum value in the vertical centerline </w:t>
      </w:r>
    </w:p>
    <w:p w14:paraId="7CA38045" w14:textId="77777777" w:rsidR="000352E4" w:rsidRPr="00294244" w:rsidRDefault="000352E4" w:rsidP="000352E4">
      <w:pPr>
        <w:pStyle w:val="StandardDense"/>
        <w:widowControl/>
        <w:numPr>
          <w:ilvl w:val="0"/>
          <w:numId w:val="22"/>
        </w:numPr>
        <w:rPr>
          <w:lang w:val="en-US"/>
        </w:rPr>
      </w:pPr>
      <w:r w:rsidRPr="00294244">
        <w:rPr>
          <w:lang w:val="en-US"/>
        </w:rPr>
        <w:t xml:space="preserve">Graphics: In the selection list it can be selected if both, none, only the horizontal or only the vertical graph are displayed. </w:t>
      </w:r>
    </w:p>
    <w:p w14:paraId="277CD0D4" w14:textId="77777777" w:rsidR="000352E4" w:rsidRPr="00294244" w:rsidRDefault="000352E4" w:rsidP="000352E4">
      <w:pPr>
        <w:pStyle w:val="StandardDense"/>
        <w:widowControl/>
        <w:numPr>
          <w:ilvl w:val="0"/>
          <w:numId w:val="22"/>
        </w:numPr>
        <w:rPr>
          <w:lang w:val="en-US"/>
        </w:rPr>
      </w:pPr>
      <w:r w:rsidRPr="00294244">
        <w:rPr>
          <w:lang w:val="en-US"/>
        </w:rPr>
        <w:t xml:space="preserve">R, G, B: Using these checkboxes it can be selected individually, whether in addition to the brightness, curves for red, green and blue are displayed. </w:t>
      </w:r>
    </w:p>
    <w:p w14:paraId="7A640EEF" w14:textId="77777777" w:rsidR="000352E4" w:rsidRPr="00294244" w:rsidRDefault="000352E4" w:rsidP="000352E4">
      <w:pPr>
        <w:pStyle w:val="StandardDense"/>
        <w:widowControl/>
        <w:numPr>
          <w:ilvl w:val="0"/>
          <w:numId w:val="22"/>
        </w:numPr>
        <w:rPr>
          <w:lang w:val="en-US"/>
        </w:rPr>
      </w:pPr>
      <w:r w:rsidRPr="00294244">
        <w:rPr>
          <w:lang w:val="en-US"/>
        </w:rPr>
        <w:t xml:space="preserve">Grid Size: The setting for grid size is only relevant for the zoom settings "1: 3 grid" and "1: 5 grid". The value 20 indicates here that every 20 pixels of the image a grid line is drawn. </w:t>
      </w:r>
    </w:p>
    <w:p w14:paraId="6B9DD052" w14:textId="77777777" w:rsidR="000352E4" w:rsidRPr="00294244" w:rsidRDefault="000352E4" w:rsidP="000352E4">
      <w:pPr>
        <w:pStyle w:val="StandardDense"/>
        <w:widowControl/>
        <w:numPr>
          <w:ilvl w:val="0"/>
          <w:numId w:val="22"/>
        </w:numPr>
        <w:rPr>
          <w:lang w:val="en-US"/>
        </w:rPr>
      </w:pPr>
      <w:r w:rsidRPr="00294244">
        <w:rPr>
          <w:lang w:val="en-US"/>
        </w:rPr>
        <w:t xml:space="preserve">Scale lines: The value of 4 indicates that 4 scale lines are shown in the graphs. </w:t>
      </w:r>
    </w:p>
    <w:p w14:paraId="204DD067" w14:textId="77777777" w:rsidR="000352E4" w:rsidRPr="00294244" w:rsidRDefault="000352E4" w:rsidP="000352E4">
      <w:pPr>
        <w:pStyle w:val="StandardDense"/>
        <w:widowControl/>
        <w:numPr>
          <w:ilvl w:val="0"/>
          <w:numId w:val="22"/>
        </w:numPr>
        <w:rPr>
          <w:lang w:val="en-US"/>
        </w:rPr>
      </w:pPr>
      <w:r w:rsidRPr="00294244">
        <w:rPr>
          <w:lang w:val="en-US"/>
        </w:rPr>
        <w:t xml:space="preserve">Frame color: Using this button, the color of the frame can be defined, which highlights the displayed detail section in the main picture box. </w:t>
      </w:r>
    </w:p>
    <w:p w14:paraId="6440C792" w14:textId="77777777" w:rsidR="000352E4" w:rsidRPr="00294244" w:rsidRDefault="000352E4" w:rsidP="000352E4">
      <w:pPr>
        <w:pStyle w:val="StandardDense"/>
        <w:widowControl/>
        <w:numPr>
          <w:ilvl w:val="0"/>
          <w:numId w:val="22"/>
        </w:numPr>
        <w:rPr>
          <w:lang w:val="en-US"/>
        </w:rPr>
      </w:pPr>
      <w:r w:rsidRPr="00294244">
        <w:rPr>
          <w:lang w:val="en-US"/>
        </w:rPr>
        <w:t>Grid color: Using this button the color of the grid and scale lines can be defined.</w:t>
      </w:r>
    </w:p>
    <w:p w14:paraId="2435292C" w14:textId="77777777" w:rsidR="000352E4" w:rsidRPr="00294244" w:rsidRDefault="000352E4" w:rsidP="000352E4">
      <w:pPr>
        <w:pStyle w:val="Standard"/>
        <w:widowControl/>
        <w:rPr>
          <w:lang w:val="en-US"/>
        </w:rPr>
      </w:pPr>
      <w:r w:rsidRPr="00294244">
        <w:rPr>
          <w:lang w:val="en-US"/>
        </w:rPr>
        <w:t xml:space="preserve">In the main picture box, the displayed detail section is marked by a frame with horizontal and vertical centerline. When the mouse pointer is within the frame, the detail section can be shifted by moving the mouse while holding the right mouse button. </w:t>
      </w:r>
    </w:p>
    <w:p w14:paraId="26793D80" w14:textId="77777777" w:rsidR="000352E4" w:rsidRPr="00294244" w:rsidRDefault="000352E4" w:rsidP="000352E4">
      <w:pPr>
        <w:pStyle w:val="Standard"/>
        <w:widowControl/>
        <w:rPr>
          <w:lang w:val="en-US"/>
        </w:rPr>
      </w:pPr>
      <w:r w:rsidRPr="00294244">
        <w:rPr>
          <w:lang w:val="en-US"/>
        </w:rPr>
        <w:t xml:space="preserve">The information for image details is preferably displayed in a region which is in landscape mode. If the area is in portrait mode (taller than wide), the graphics are displayed in the upper part, the other controls are shown below. </w:t>
      </w:r>
    </w:p>
    <w:p w14:paraId="14391A0A" w14:textId="77777777" w:rsidR="000352E4" w:rsidRPr="00294244" w:rsidRDefault="000352E4" w:rsidP="000352E4">
      <w:pPr>
        <w:pStyle w:val="Heading6"/>
        <w:widowControl/>
        <w:rPr>
          <w:lang w:val="en-US"/>
        </w:rPr>
      </w:pPr>
      <w:r w:rsidRPr="00294244">
        <w:rPr>
          <w:lang w:val="en-US"/>
        </w:rPr>
        <w:lastRenderedPageBreak/>
        <w:t xml:space="preserve">Examples of use: </w:t>
      </w:r>
    </w:p>
    <w:p w14:paraId="6DA8B07F" w14:textId="77777777" w:rsidR="000352E4" w:rsidRPr="00294244" w:rsidRDefault="000352E4" w:rsidP="000352E4">
      <w:pPr>
        <w:pStyle w:val="Standard"/>
        <w:keepNext/>
        <w:widowControl/>
        <w:rPr>
          <w:lang w:val="en-US"/>
        </w:rPr>
      </w:pPr>
      <w:r w:rsidRPr="00294244">
        <w:rPr>
          <w:lang w:val="en-US"/>
        </w:rPr>
        <w:t xml:space="preserve">Examination of vignetting: </w:t>
      </w:r>
    </w:p>
    <w:p w14:paraId="7B87E12F" w14:textId="77777777" w:rsidR="000352E4" w:rsidRDefault="000352E4" w:rsidP="000352E4">
      <w:pPr>
        <w:widowControl/>
      </w:pPr>
      <w:r>
        <w:rPr>
          <w:noProof/>
        </w:rPr>
        <w:drawing>
          <wp:inline distT="0" distB="0" distL="0" distR="0" wp14:anchorId="2434B611" wp14:editId="15397555">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rId23" cstate="print"/>
                    <a:stretch>
                      <a:fillRect/>
                    </a:stretch>
                  </pic:blipFill>
                  <pic:spPr>
                    <a:xfrm>
                      <a:off x="0" y="0"/>
                      <a:ext cx="5991225" cy="3067050"/>
                    </a:xfrm>
                    <a:prstGeom prst="rect">
                      <a:avLst/>
                    </a:prstGeom>
                  </pic:spPr>
                </pic:pic>
              </a:graphicData>
            </a:graphic>
          </wp:inline>
        </w:drawing>
      </w:r>
    </w:p>
    <w:p w14:paraId="26D6BB64" w14:textId="77777777" w:rsidR="000352E4" w:rsidRPr="00294244" w:rsidRDefault="000352E4" w:rsidP="000352E4">
      <w:pPr>
        <w:pStyle w:val="Standard"/>
        <w:keepNext/>
        <w:widowControl/>
        <w:rPr>
          <w:lang w:val="en-US"/>
        </w:rPr>
      </w:pPr>
      <w:r w:rsidRPr="00294244">
        <w:rPr>
          <w:lang w:val="en-US"/>
        </w:rPr>
        <w:t>Testing of color noise of an image taken with compact camera and ISO-setting:</w:t>
      </w:r>
    </w:p>
    <w:p w14:paraId="16DFB3C9" w14:textId="77777777" w:rsidR="000352E4" w:rsidRDefault="000352E4" w:rsidP="000352E4">
      <w:pPr>
        <w:widowControl/>
      </w:pPr>
      <w:r>
        <w:rPr>
          <w:noProof/>
        </w:rPr>
        <w:drawing>
          <wp:inline distT="0" distB="0" distL="0" distR="0" wp14:anchorId="5856F879" wp14:editId="1B871572">
            <wp:extent cx="5991225" cy="30670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rId24" cstate="print"/>
                    <a:stretch>
                      <a:fillRect/>
                    </a:stretch>
                  </pic:blipFill>
                  <pic:spPr>
                    <a:xfrm>
                      <a:off x="0" y="0"/>
                      <a:ext cx="5991225" cy="3067050"/>
                    </a:xfrm>
                    <a:prstGeom prst="rect">
                      <a:avLst/>
                    </a:prstGeom>
                  </pic:spPr>
                </pic:pic>
              </a:graphicData>
            </a:graphic>
          </wp:inline>
        </w:drawing>
      </w:r>
    </w:p>
    <w:p w14:paraId="1F00F24D" w14:textId="77777777" w:rsidR="000352E4" w:rsidRPr="00294244" w:rsidRDefault="000352E4" w:rsidP="000352E4">
      <w:pPr>
        <w:pStyle w:val="Standard"/>
        <w:keepNext/>
        <w:widowControl/>
        <w:rPr>
          <w:lang w:val="en-US"/>
        </w:rPr>
      </w:pPr>
      <w:r w:rsidRPr="00294244">
        <w:rPr>
          <w:lang w:val="en-US"/>
        </w:rPr>
        <w:lastRenderedPageBreak/>
        <w:t>In the following picture you can clearly see that although the narrow lines on the right-hand side can be seen separated, the difference between light and dark line becomes increasingly much smaller:</w:t>
      </w:r>
    </w:p>
    <w:p w14:paraId="025C2401" w14:textId="77777777" w:rsidR="000352E4" w:rsidRDefault="000352E4" w:rsidP="000352E4">
      <w:pPr>
        <w:widowControl/>
      </w:pPr>
      <w:r>
        <w:rPr>
          <w:noProof/>
        </w:rPr>
        <w:drawing>
          <wp:inline distT="0" distB="0" distL="0" distR="0" wp14:anchorId="284E87F0" wp14:editId="67C1CDA3">
            <wp:extent cx="5991225" cy="30575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25" cstate="print"/>
                    <a:stretch>
                      <a:fillRect/>
                    </a:stretch>
                  </pic:blipFill>
                  <pic:spPr>
                    <a:xfrm>
                      <a:off x="0" y="0"/>
                      <a:ext cx="5991225" cy="3057525"/>
                    </a:xfrm>
                    <a:prstGeom prst="rect">
                      <a:avLst/>
                    </a:prstGeom>
                  </pic:spPr>
                </pic:pic>
              </a:graphicData>
            </a:graphic>
          </wp:inline>
        </w:drawing>
      </w:r>
    </w:p>
    <w:p w14:paraId="23DDFE66"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26">
        <w:r w:rsidRPr="00294244">
          <w:rPr>
            <w:rFonts w:ascii="Tahoma" w:eastAsia="Tahoma" w:hAnsi="Tahoma" w:cs="Tahoma"/>
            <w:i/>
            <w:color w:val="6666FF"/>
            <w:lang w:val="en-US"/>
          </w:rPr>
          <w:t>Write eBooks for the Kindle</w:t>
        </w:r>
      </w:hyperlink>
    </w:p>
    <w:p w14:paraId="16756634" w14:textId="77777777" w:rsidR="000352E4" w:rsidRDefault="000352E4" w:rsidP="000352E4">
      <w:pPr>
        <w:pStyle w:val="Heading2"/>
        <w:widowControl/>
      </w:pPr>
      <w:bookmarkStart w:id="8" w:name="_Toc65156431"/>
      <w:r>
        <w:t>Recording location on map</w:t>
      </w:r>
      <w:bookmarkEnd w:id="8"/>
    </w:p>
    <w:p w14:paraId="30DE8686" w14:textId="77777777" w:rsidR="000352E4" w:rsidRPr="00294244" w:rsidRDefault="000352E4" w:rsidP="000352E4">
      <w:pPr>
        <w:pStyle w:val="Standard"/>
        <w:keepNext/>
        <w:widowControl/>
        <w:rPr>
          <w:lang w:val="en-US"/>
        </w:rPr>
      </w:pPr>
      <w:r w:rsidRPr="00294244">
        <w:rPr>
          <w:lang w:val="en-US"/>
        </w:rPr>
        <w:t>The recording location on map can be shown in two ways:</w:t>
      </w:r>
    </w:p>
    <w:p w14:paraId="63DB8DE8" w14:textId="77777777" w:rsidR="000352E4" w:rsidRPr="00294244" w:rsidRDefault="000352E4" w:rsidP="000352E4">
      <w:pPr>
        <w:pStyle w:val="StandardDense"/>
        <w:widowControl/>
        <w:numPr>
          <w:ilvl w:val="0"/>
          <w:numId w:val="22"/>
        </w:numPr>
        <w:rPr>
          <w:lang w:val="en-US"/>
        </w:rPr>
      </w:pPr>
      <w:r w:rsidRPr="00294244">
        <w:rPr>
          <w:lang w:val="en-US"/>
        </w:rPr>
        <w:t xml:space="preserve">In main mask: Use </w:t>
      </w:r>
      <w:hyperlink w:anchor="_topic_FormView">
        <w:r w:rsidRPr="00294244">
          <w:rPr>
            <w:rStyle w:val="Hyperlink"/>
            <w:lang w:val="en-US"/>
          </w:rPr>
          <w:t>Mask "Adjust view"</w:t>
        </w:r>
      </w:hyperlink>
      <w:r w:rsidRPr="00294244">
        <w:rPr>
          <w:lang w:val="en-US"/>
        </w:rPr>
        <w:t xml:space="preserve"> to adjust the main mask so that "map" is displayed in one of the areas.</w:t>
      </w:r>
    </w:p>
    <w:p w14:paraId="78DFE534" w14:textId="77777777" w:rsidR="000352E4" w:rsidRPr="00294244" w:rsidRDefault="000352E4" w:rsidP="000352E4">
      <w:pPr>
        <w:pStyle w:val="StandardDense"/>
        <w:widowControl/>
        <w:numPr>
          <w:ilvl w:val="0"/>
          <w:numId w:val="22"/>
        </w:numPr>
        <w:rPr>
          <w:lang w:val="en-US"/>
        </w:rPr>
      </w:pPr>
      <w:r w:rsidRPr="00294244">
        <w:rPr>
          <w:lang w:val="en-US"/>
        </w:rPr>
        <w:t>In own window: Open own window via menu entry "Tools - Map in own window".</w:t>
      </w:r>
    </w:p>
    <w:p w14:paraId="4068F99F" w14:textId="77777777" w:rsidR="000352E4" w:rsidRPr="00294244" w:rsidRDefault="000352E4" w:rsidP="000352E4">
      <w:pPr>
        <w:pStyle w:val="Standard"/>
        <w:widowControl/>
        <w:rPr>
          <w:lang w:val="en-US"/>
        </w:rPr>
      </w:pPr>
      <w:r w:rsidRPr="00294244">
        <w:rPr>
          <w:lang w:val="en-US"/>
        </w:rPr>
        <w:t>For display of recording location on a map OpenStreetMap is used. The license conditions of OpenStreetMap have to be considered:</w:t>
      </w:r>
      <w:hyperlink r:id="rId27">
        <w:r w:rsidRPr="00294244">
          <w:rPr>
            <w:lang w:val="en-US"/>
          </w:rPr>
          <w:br/>
        </w:r>
        <w:r w:rsidRPr="00294244">
          <w:rPr>
            <w:rStyle w:val="Hyperlink"/>
            <w:lang w:val="en-US"/>
          </w:rPr>
          <w:t>https://www.openstreetmap.org/copyright</w:t>
        </w:r>
      </w:hyperlink>
    </w:p>
    <w:p w14:paraId="163D1AD0" w14:textId="77777777" w:rsidR="000352E4" w:rsidRPr="00294244" w:rsidRDefault="000352E4" w:rsidP="000352E4">
      <w:pPr>
        <w:pStyle w:val="Standard"/>
        <w:widowControl/>
        <w:rPr>
          <w:lang w:val="en-US"/>
        </w:rPr>
      </w:pPr>
      <w:r w:rsidRPr="00294244">
        <w:rPr>
          <w:lang w:val="en-US"/>
        </w:rPr>
        <w:t xml:space="preserve">Hint: Technically it would also be possible to use Google Maps, but this would require a fee-based account. Due to that, this functionality is only offered with OpenStreetMap. However, there is a possibility to show a map from Google Maps in Standard Browser, see </w:t>
      </w:r>
      <w:hyperlink w:anchor="_topic_SonstigeFunktionaliaetten">
        <w:r w:rsidRPr="00294244">
          <w:rPr>
            <w:rStyle w:val="Hyperlink"/>
            <w:lang w:val="en-US"/>
          </w:rPr>
          <w:t>Other features</w:t>
        </w:r>
      </w:hyperlink>
      <w:r w:rsidRPr="00294244">
        <w:rPr>
          <w:lang w:val="en-US"/>
        </w:rPr>
        <w:t>.</w:t>
      </w:r>
    </w:p>
    <w:p w14:paraId="413A4D11" w14:textId="77777777" w:rsidR="000352E4" w:rsidRDefault="000352E4" w:rsidP="000352E4">
      <w:pPr>
        <w:pStyle w:val="Standard"/>
        <w:widowControl/>
      </w:pPr>
      <w:r>
        <w:rPr>
          <w:noProof/>
        </w:rPr>
        <w:lastRenderedPageBreak/>
        <w:drawing>
          <wp:inline distT="0" distB="0" distL="0" distR="0" wp14:anchorId="10FAE30C" wp14:editId="03E50E5E">
            <wp:extent cx="5991225" cy="32194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rId28" cstate="print"/>
                    <a:stretch>
                      <a:fillRect/>
                    </a:stretch>
                  </pic:blipFill>
                  <pic:spPr>
                    <a:xfrm>
                      <a:off x="0" y="0"/>
                      <a:ext cx="5991225" cy="3219450"/>
                    </a:xfrm>
                    <a:prstGeom prst="rect">
                      <a:avLst/>
                    </a:prstGeom>
                  </pic:spPr>
                </pic:pic>
              </a:graphicData>
            </a:graphic>
          </wp:inline>
        </w:drawing>
      </w:r>
    </w:p>
    <w:p w14:paraId="74AB6528" w14:textId="77777777" w:rsidR="000352E4" w:rsidRPr="00294244" w:rsidRDefault="000352E4" w:rsidP="000352E4">
      <w:pPr>
        <w:pStyle w:val="Standard"/>
        <w:widowControl/>
        <w:rPr>
          <w:lang w:val="en-US"/>
        </w:rPr>
      </w:pPr>
      <w:r w:rsidRPr="00294244">
        <w:rPr>
          <w:lang w:val="en-US"/>
        </w:rPr>
        <w:t>In the displayed map section two buttons "+" and "-" are shown in the upper left corner to select the zoom factor. Zoom factor can be changed via mouse wheel as well. With pressed left mouse button und mouse pointer an area can be marked which then is shown enlarged.</w:t>
      </w:r>
    </w:p>
    <w:p w14:paraId="6E54A385" w14:textId="77777777" w:rsidR="000352E4" w:rsidRPr="00294244" w:rsidRDefault="000352E4" w:rsidP="000352E4">
      <w:pPr>
        <w:pStyle w:val="Standard"/>
        <w:widowControl/>
        <w:rPr>
          <w:lang w:val="en-US"/>
        </w:rPr>
      </w:pPr>
      <w:r w:rsidRPr="00294244">
        <w:rPr>
          <w:lang w:val="en-US"/>
        </w:rPr>
        <w:t>In case the selected image contains GPS-coordinates, the corresponding map section is displayed and the recording location is marked. The map section can be moved with the mouse. Via moving the marker, a new position can be set, which then can be stored in the image together with the other changed data (e.g., comment).</w:t>
      </w:r>
    </w:p>
    <w:p w14:paraId="4012060D" w14:textId="77777777" w:rsidR="000352E4" w:rsidRPr="00294244" w:rsidRDefault="000352E4" w:rsidP="000352E4">
      <w:pPr>
        <w:pStyle w:val="Standard"/>
        <w:widowControl/>
        <w:rPr>
          <w:lang w:val="en-US"/>
        </w:rPr>
      </w:pPr>
      <w:r w:rsidRPr="00294244">
        <w:rPr>
          <w:lang w:val="en-US"/>
        </w:rPr>
        <w:t>In case the selected image does not contain GPS-coordinates, the map section around the last used position will be displayed without marker. By using the right mouse button, a marker can be set, which also can be moved later. An existing marker can be removed with the right mouse button.</w:t>
      </w:r>
    </w:p>
    <w:p w14:paraId="0E7EE762" w14:textId="77777777" w:rsidR="000352E4" w:rsidRPr="00294244" w:rsidRDefault="000352E4" w:rsidP="000352E4">
      <w:pPr>
        <w:pStyle w:val="Standard"/>
        <w:keepNext/>
        <w:widowControl/>
        <w:rPr>
          <w:lang w:val="en-US"/>
        </w:rPr>
      </w:pPr>
      <w:r w:rsidRPr="00294244">
        <w:rPr>
          <w:lang w:val="en-US"/>
        </w:rPr>
        <w:t>Below the map section you find:</w:t>
      </w:r>
    </w:p>
    <w:p w14:paraId="357F5918" w14:textId="77777777" w:rsidR="000352E4" w:rsidRPr="00294244" w:rsidRDefault="000352E4" w:rsidP="000352E4">
      <w:pPr>
        <w:pStyle w:val="Standard"/>
        <w:widowControl/>
        <w:numPr>
          <w:ilvl w:val="0"/>
          <w:numId w:val="22"/>
        </w:numPr>
        <w:rPr>
          <w:lang w:val="en-US"/>
        </w:rPr>
      </w:pPr>
      <w:r w:rsidRPr="00294244">
        <w:rPr>
          <w:lang w:val="en-US"/>
        </w:rPr>
        <w:t>Combo box for search and selection of a position</w:t>
      </w:r>
      <w:r w:rsidRPr="00294244">
        <w:rPr>
          <w:lang w:val="en-US"/>
        </w:rPr>
        <w:br/>
        <w:t xml:space="preserve">Here you can enter addresses or other search criteria (e.g., "New York, central station") to find the corresponding location on the map. The search is started via Return-key or button "OK". Alternatively, coordinates such as </w:t>
      </w:r>
      <w:r w:rsidRPr="00294244">
        <w:rPr>
          <w:lang w:val="en-US"/>
        </w:rPr>
        <w:br/>
        <w:t xml:space="preserve">52.432N 8.345E </w:t>
      </w:r>
      <w:r w:rsidRPr="00294244">
        <w:rPr>
          <w:lang w:val="en-US"/>
        </w:rPr>
        <w:br/>
        <w:t xml:space="preserve">or </w:t>
      </w:r>
      <w:r w:rsidRPr="00294244">
        <w:rPr>
          <w:lang w:val="en-US"/>
        </w:rPr>
        <w:br/>
        <w:t>52°30'18.4"S 8°42'32.9"W</w:t>
      </w:r>
      <w:r w:rsidRPr="00294244">
        <w:rPr>
          <w:lang w:val="en-US"/>
        </w:rPr>
        <w:br/>
        <w:t>can be entered. Point or comma can be used as decimal separator. The last search results as well as the last positions saved in an image are shown when the combo box is opened and can be selected there. After selection, the corresponding map section is shown and the position is marked there.</w:t>
      </w:r>
    </w:p>
    <w:p w14:paraId="7189B3ED" w14:textId="77777777" w:rsidR="000352E4" w:rsidRPr="00294244" w:rsidRDefault="000352E4" w:rsidP="000352E4">
      <w:pPr>
        <w:pStyle w:val="Standard"/>
        <w:widowControl/>
        <w:numPr>
          <w:ilvl w:val="0"/>
          <w:numId w:val="22"/>
        </w:numPr>
        <w:rPr>
          <w:lang w:val="en-US"/>
        </w:rPr>
      </w:pPr>
      <w:r w:rsidRPr="00294244">
        <w:rPr>
          <w:lang w:val="en-US"/>
        </w:rPr>
        <w:t>Button "OK"</w:t>
      </w:r>
      <w:r w:rsidRPr="00294244">
        <w:rPr>
          <w:lang w:val="en-US"/>
        </w:rPr>
        <w:br/>
        <w:t>After pressing this button, the search for a position is started. When the position is found, corresponding map section is shown and the position is marked there.</w:t>
      </w:r>
    </w:p>
    <w:p w14:paraId="4AC86C81" w14:textId="77777777" w:rsidR="000352E4" w:rsidRPr="00294244" w:rsidRDefault="000352E4" w:rsidP="000352E4">
      <w:pPr>
        <w:pStyle w:val="Standard"/>
        <w:widowControl/>
        <w:numPr>
          <w:ilvl w:val="0"/>
          <w:numId w:val="22"/>
        </w:numPr>
        <w:rPr>
          <w:lang w:val="en-US"/>
        </w:rPr>
      </w:pPr>
      <w:r w:rsidRPr="00294244">
        <w:rPr>
          <w:lang w:val="en-US"/>
        </w:rPr>
        <w:t>Button "Centre"</w:t>
      </w:r>
      <w:r w:rsidRPr="00294244">
        <w:rPr>
          <w:lang w:val="en-US"/>
        </w:rPr>
        <w:br/>
        <w:t>After pressing this button, the map is moved in a way that the marker is shown in the center.</w:t>
      </w:r>
    </w:p>
    <w:p w14:paraId="05F76FCD" w14:textId="77777777" w:rsidR="000352E4" w:rsidRPr="00294244" w:rsidRDefault="000352E4" w:rsidP="000352E4">
      <w:pPr>
        <w:pStyle w:val="Standard"/>
        <w:widowControl/>
        <w:numPr>
          <w:ilvl w:val="0"/>
          <w:numId w:val="22"/>
        </w:numPr>
        <w:rPr>
          <w:lang w:val="en-US"/>
        </w:rPr>
      </w:pPr>
      <w:r w:rsidRPr="00294244">
        <w:rPr>
          <w:lang w:val="en-US"/>
        </w:rPr>
        <w:t>Button "Reset"</w:t>
      </w:r>
      <w:r w:rsidRPr="00294244">
        <w:rPr>
          <w:lang w:val="en-US"/>
        </w:rPr>
        <w:br/>
        <w:t xml:space="preserve">In case coordinates were already stored in the image and the marker was moved, the </w:t>
      </w:r>
      <w:r w:rsidRPr="00294244">
        <w:rPr>
          <w:lang w:val="en-US"/>
        </w:rPr>
        <w:lastRenderedPageBreak/>
        <w:t>marker will be moved back to the stored position.</w:t>
      </w:r>
      <w:r w:rsidRPr="00294244">
        <w:rPr>
          <w:lang w:val="en-US"/>
        </w:rPr>
        <w:br/>
        <w:t>In case no coordinates were stored in the image and a marker was set, the marker will be removed.</w:t>
      </w:r>
    </w:p>
    <w:p w14:paraId="0088C446" w14:textId="77777777" w:rsidR="000352E4" w:rsidRPr="00294244" w:rsidRDefault="000352E4" w:rsidP="000352E4">
      <w:pPr>
        <w:pStyle w:val="Standard"/>
        <w:widowControl/>
        <w:numPr>
          <w:ilvl w:val="0"/>
          <w:numId w:val="22"/>
        </w:numPr>
        <w:rPr>
          <w:lang w:val="en-US"/>
        </w:rPr>
      </w:pPr>
      <w:r w:rsidRPr="00294244">
        <w:rPr>
          <w:lang w:val="en-US"/>
        </w:rPr>
        <w:t>Display of position and zoom</w:t>
      </w:r>
      <w:r w:rsidRPr="00294244">
        <w:rPr>
          <w:lang w:val="en-US"/>
        </w:rPr>
        <w:br/>
        <w:t>On the right hand-side the latitude and longitude of the marked position are displayed as well as the zoom factor selected in the map.</w:t>
      </w:r>
    </w:p>
    <w:p w14:paraId="19DE58C5" w14:textId="77777777" w:rsidR="000352E4" w:rsidRPr="00294244" w:rsidRDefault="000352E4" w:rsidP="000352E4">
      <w:pPr>
        <w:pStyle w:val="Standard"/>
        <w:keepNext/>
        <w:widowControl/>
        <w:numPr>
          <w:ilvl w:val="0"/>
          <w:numId w:val="22"/>
        </w:numPr>
        <w:rPr>
          <w:lang w:val="en-US"/>
        </w:rPr>
      </w:pPr>
      <w:r w:rsidRPr="00294244">
        <w:rPr>
          <w:lang w:val="en-US"/>
        </w:rPr>
        <w:t>Selection list for map source</w:t>
      </w:r>
      <w:r w:rsidRPr="00294244">
        <w:rPr>
          <w:lang w:val="en-US"/>
        </w:rPr>
        <w:br/>
        <w:t>One of the following sources can be selected:</w:t>
      </w:r>
    </w:p>
    <w:tbl>
      <w:tblPr>
        <w:tblW w:w="5000" w:type="pct"/>
        <w:tblCellSpacing w:w="15"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603"/>
        <w:gridCol w:w="1332"/>
        <w:gridCol w:w="792"/>
        <w:gridCol w:w="4762"/>
      </w:tblGrid>
      <w:tr w:rsidR="000352E4" w14:paraId="0D06886F" w14:textId="77777777" w:rsidTr="00914CF8">
        <w:trPr>
          <w:cantSplit/>
          <w:tblHeader/>
          <w:tblCellSpacing w:w="15" w:type="dxa"/>
        </w:trPr>
        <w:tc>
          <w:tcPr>
            <w:tcW w:w="2415" w:type="dxa"/>
          </w:tcPr>
          <w:p w14:paraId="02003EE9" w14:textId="77777777" w:rsidR="000352E4" w:rsidRDefault="000352E4" w:rsidP="000352E4">
            <w:pPr>
              <w:widowControl/>
            </w:pPr>
            <w:r>
              <w:rPr>
                <w:b/>
              </w:rPr>
              <w:t>Name</w:t>
            </w:r>
          </w:p>
        </w:tc>
        <w:tc>
          <w:tcPr>
            <w:tcW w:w="1230" w:type="dxa"/>
          </w:tcPr>
          <w:p w14:paraId="5E7A183E" w14:textId="77777777" w:rsidR="000352E4" w:rsidRDefault="000352E4" w:rsidP="000352E4">
            <w:pPr>
              <w:widowControl/>
            </w:pPr>
            <w:r>
              <w:rPr>
                <w:b/>
              </w:rPr>
              <w:t>Type</w:t>
            </w:r>
          </w:p>
        </w:tc>
        <w:tc>
          <w:tcPr>
            <w:tcW w:w="720" w:type="dxa"/>
          </w:tcPr>
          <w:p w14:paraId="0D00EF70" w14:textId="77777777" w:rsidR="000352E4" w:rsidRDefault="000352E4" w:rsidP="000352E4">
            <w:pPr>
              <w:widowControl/>
            </w:pPr>
            <w:r>
              <w:rPr>
                <w:b/>
              </w:rPr>
              <w:t>Max. Zoom</w:t>
            </w:r>
          </w:p>
        </w:tc>
        <w:tc>
          <w:tcPr>
            <w:tcW w:w="4455" w:type="dxa"/>
          </w:tcPr>
          <w:p w14:paraId="77EE5382" w14:textId="77777777" w:rsidR="000352E4" w:rsidRDefault="000352E4" w:rsidP="000352E4">
            <w:pPr>
              <w:widowControl/>
            </w:pPr>
            <w:r>
              <w:rPr>
                <w:b/>
              </w:rPr>
              <w:t>Copyright</w:t>
            </w:r>
          </w:p>
        </w:tc>
      </w:tr>
      <w:tr w:rsidR="000352E4" w14:paraId="7DF06C4D" w14:textId="77777777" w:rsidTr="00914CF8">
        <w:trPr>
          <w:cantSplit/>
          <w:tblCellSpacing w:w="15" w:type="dxa"/>
        </w:trPr>
        <w:tc>
          <w:tcPr>
            <w:tcW w:w="2415" w:type="dxa"/>
          </w:tcPr>
          <w:p w14:paraId="4EACB482" w14:textId="77777777" w:rsidR="000352E4" w:rsidRDefault="000352E4" w:rsidP="000352E4">
            <w:pPr>
              <w:widowControl/>
            </w:pPr>
            <w:r>
              <w:t>CartoDB.Voyager</w:t>
            </w:r>
          </w:p>
        </w:tc>
        <w:tc>
          <w:tcPr>
            <w:tcW w:w="1230" w:type="dxa"/>
          </w:tcPr>
          <w:p w14:paraId="5295C32E" w14:textId="77777777" w:rsidR="000352E4" w:rsidRDefault="000352E4" w:rsidP="000352E4">
            <w:pPr>
              <w:widowControl/>
            </w:pPr>
            <w:r>
              <w:t>Street</w:t>
            </w:r>
          </w:p>
        </w:tc>
        <w:tc>
          <w:tcPr>
            <w:tcW w:w="720" w:type="dxa"/>
          </w:tcPr>
          <w:p w14:paraId="566DA163" w14:textId="77777777" w:rsidR="000352E4" w:rsidRDefault="000352E4" w:rsidP="000352E4">
            <w:pPr>
              <w:widowControl/>
              <w:jc w:val="right"/>
            </w:pPr>
            <w:r>
              <w:t>19</w:t>
            </w:r>
          </w:p>
        </w:tc>
        <w:tc>
          <w:tcPr>
            <w:tcW w:w="4455" w:type="dxa"/>
          </w:tcPr>
          <w:p w14:paraId="46D53F76" w14:textId="77777777" w:rsidR="000352E4" w:rsidRDefault="000352E4" w:rsidP="000352E4">
            <w:pPr>
              <w:widowControl/>
            </w:pPr>
            <w:r>
              <w:t xml:space="preserve">© </w:t>
            </w:r>
            <w:hyperlink r:id="rId29">
              <w:r>
                <w:rPr>
                  <w:rStyle w:val="Hyperlink"/>
                </w:rPr>
                <w:t>OpenStreetMap</w:t>
              </w:r>
            </w:hyperlink>
            <w:r>
              <w:t xml:space="preserve"> contributors © </w:t>
            </w:r>
            <w:hyperlink r:id="rId30">
              <w:r>
                <w:rPr>
                  <w:rStyle w:val="Hyperlink"/>
                </w:rPr>
                <w:t>CartoDB</w:t>
              </w:r>
            </w:hyperlink>
          </w:p>
        </w:tc>
      </w:tr>
      <w:tr w:rsidR="000352E4" w14:paraId="77D94F4D" w14:textId="77777777" w:rsidTr="00914CF8">
        <w:trPr>
          <w:cantSplit/>
          <w:tblCellSpacing w:w="15" w:type="dxa"/>
        </w:trPr>
        <w:tc>
          <w:tcPr>
            <w:tcW w:w="2415" w:type="dxa"/>
          </w:tcPr>
          <w:p w14:paraId="0B77CF65" w14:textId="77777777" w:rsidR="000352E4" w:rsidRDefault="000352E4" w:rsidP="000352E4">
            <w:pPr>
              <w:widowControl/>
            </w:pPr>
            <w:r>
              <w:t>CartoDB.VoyagerLabelsUnder</w:t>
            </w:r>
          </w:p>
        </w:tc>
        <w:tc>
          <w:tcPr>
            <w:tcW w:w="1230" w:type="dxa"/>
          </w:tcPr>
          <w:p w14:paraId="0E5C0E44" w14:textId="77777777" w:rsidR="000352E4" w:rsidRDefault="000352E4" w:rsidP="000352E4">
            <w:pPr>
              <w:widowControl/>
            </w:pPr>
            <w:r>
              <w:t>Street</w:t>
            </w:r>
          </w:p>
        </w:tc>
        <w:tc>
          <w:tcPr>
            <w:tcW w:w="720" w:type="dxa"/>
          </w:tcPr>
          <w:p w14:paraId="7C9BFF7F" w14:textId="77777777" w:rsidR="000352E4" w:rsidRDefault="000352E4" w:rsidP="000352E4">
            <w:pPr>
              <w:widowControl/>
              <w:jc w:val="right"/>
            </w:pPr>
            <w:r>
              <w:rPr>
                <w:color w:val="000000"/>
              </w:rPr>
              <w:t>19</w:t>
            </w:r>
          </w:p>
        </w:tc>
        <w:tc>
          <w:tcPr>
            <w:tcW w:w="4455" w:type="dxa"/>
          </w:tcPr>
          <w:p w14:paraId="07A59F34" w14:textId="77777777" w:rsidR="000352E4" w:rsidRDefault="000352E4" w:rsidP="000352E4">
            <w:pPr>
              <w:widowControl/>
            </w:pPr>
            <w:r>
              <w:t xml:space="preserve">© </w:t>
            </w:r>
            <w:hyperlink r:id="rId31">
              <w:r>
                <w:rPr>
                  <w:rStyle w:val="Hyperlink"/>
                </w:rPr>
                <w:t>OpenStreetMap</w:t>
              </w:r>
            </w:hyperlink>
            <w:r>
              <w:t xml:space="preserve"> contributors © </w:t>
            </w:r>
            <w:hyperlink r:id="rId32">
              <w:r>
                <w:rPr>
                  <w:rStyle w:val="Hyperlink"/>
                </w:rPr>
                <w:t>CartoDB</w:t>
              </w:r>
            </w:hyperlink>
          </w:p>
        </w:tc>
      </w:tr>
      <w:tr w:rsidR="000352E4" w:rsidRPr="00294244" w14:paraId="43AF1DA0" w14:textId="77777777" w:rsidTr="00914CF8">
        <w:trPr>
          <w:cantSplit/>
          <w:tblCellSpacing w:w="15" w:type="dxa"/>
        </w:trPr>
        <w:tc>
          <w:tcPr>
            <w:tcW w:w="2415" w:type="dxa"/>
          </w:tcPr>
          <w:p w14:paraId="66C42CC3" w14:textId="77777777" w:rsidR="000352E4" w:rsidRDefault="000352E4" w:rsidP="000352E4">
            <w:pPr>
              <w:widowControl/>
            </w:pPr>
            <w:r>
              <w:t>Esri.WorldImagenery</w:t>
            </w:r>
          </w:p>
        </w:tc>
        <w:tc>
          <w:tcPr>
            <w:tcW w:w="1230" w:type="dxa"/>
          </w:tcPr>
          <w:p w14:paraId="0EF63558" w14:textId="77777777" w:rsidR="000352E4" w:rsidRDefault="000352E4" w:rsidP="000352E4">
            <w:pPr>
              <w:widowControl/>
            </w:pPr>
            <w:r>
              <w:t>Satellite</w:t>
            </w:r>
          </w:p>
        </w:tc>
        <w:tc>
          <w:tcPr>
            <w:tcW w:w="720" w:type="dxa"/>
          </w:tcPr>
          <w:p w14:paraId="16693827" w14:textId="77777777" w:rsidR="000352E4" w:rsidRDefault="000352E4" w:rsidP="000352E4">
            <w:pPr>
              <w:widowControl/>
              <w:jc w:val="right"/>
            </w:pPr>
            <w:r>
              <w:t>20</w:t>
            </w:r>
          </w:p>
        </w:tc>
        <w:tc>
          <w:tcPr>
            <w:tcW w:w="4455" w:type="dxa"/>
          </w:tcPr>
          <w:p w14:paraId="5D9BF912" w14:textId="77777777" w:rsidR="000352E4" w:rsidRPr="00294244" w:rsidRDefault="000352E4" w:rsidP="000352E4">
            <w:pPr>
              <w:widowControl/>
              <w:rPr>
                <w:lang w:val="en-US"/>
              </w:rPr>
            </w:pPr>
            <w:r w:rsidRPr="00294244">
              <w:rPr>
                <w:lang w:val="en-US"/>
              </w:rPr>
              <w:t>Tiles © Esri — Source: Esri, i-cubed, USDA, USGS, AEX, GeoEye, Getmapping, Aerogrid, IGN, IGP, UPR-EGP, and the GIS User Community</w:t>
            </w:r>
          </w:p>
        </w:tc>
      </w:tr>
      <w:tr w:rsidR="000352E4" w:rsidRPr="00294244" w14:paraId="4024DC1F" w14:textId="77777777" w:rsidTr="00914CF8">
        <w:trPr>
          <w:cantSplit/>
          <w:tblCellSpacing w:w="15" w:type="dxa"/>
        </w:trPr>
        <w:tc>
          <w:tcPr>
            <w:tcW w:w="2415" w:type="dxa"/>
          </w:tcPr>
          <w:p w14:paraId="30106728" w14:textId="77777777" w:rsidR="000352E4" w:rsidRDefault="000352E4" w:rsidP="000352E4">
            <w:pPr>
              <w:widowControl/>
            </w:pPr>
            <w:r>
              <w:t>Esri.WorldImagenery+Hydda.RoadsAndLabels</w:t>
            </w:r>
          </w:p>
        </w:tc>
        <w:tc>
          <w:tcPr>
            <w:tcW w:w="1230" w:type="dxa"/>
          </w:tcPr>
          <w:p w14:paraId="00522FD1" w14:textId="77777777" w:rsidR="000352E4" w:rsidRPr="00294244" w:rsidRDefault="000352E4" w:rsidP="000352E4">
            <w:pPr>
              <w:widowControl/>
              <w:rPr>
                <w:lang w:val="en-US"/>
              </w:rPr>
            </w:pPr>
            <w:r w:rsidRPr="00294244">
              <w:rPr>
                <w:lang w:val="en-US"/>
              </w:rPr>
              <w:t xml:space="preserve">hybrid </w:t>
            </w:r>
          </w:p>
          <w:p w14:paraId="6C0126EF" w14:textId="77777777" w:rsidR="000352E4" w:rsidRPr="00294244" w:rsidRDefault="000352E4" w:rsidP="000352E4">
            <w:pPr>
              <w:widowControl/>
              <w:rPr>
                <w:lang w:val="en-US"/>
              </w:rPr>
            </w:pPr>
            <w:r w:rsidRPr="00294244">
              <w:rPr>
                <w:lang w:val="en-US"/>
              </w:rPr>
              <w:t>(Satellite + Street up to Zoom 17)</w:t>
            </w:r>
          </w:p>
        </w:tc>
        <w:tc>
          <w:tcPr>
            <w:tcW w:w="720" w:type="dxa"/>
          </w:tcPr>
          <w:p w14:paraId="033FA002" w14:textId="77777777" w:rsidR="000352E4" w:rsidRDefault="000352E4" w:rsidP="000352E4">
            <w:pPr>
              <w:widowControl/>
              <w:jc w:val="right"/>
            </w:pPr>
            <w:r>
              <w:t>20</w:t>
            </w:r>
          </w:p>
        </w:tc>
        <w:tc>
          <w:tcPr>
            <w:tcW w:w="4455" w:type="dxa"/>
          </w:tcPr>
          <w:p w14:paraId="3AEA0DEC" w14:textId="77777777" w:rsidR="000352E4" w:rsidRPr="00294244" w:rsidRDefault="000352E4" w:rsidP="000352E4">
            <w:pPr>
              <w:widowControl/>
              <w:rPr>
                <w:lang w:val="en-US"/>
              </w:rPr>
            </w:pPr>
            <w:r w:rsidRPr="00294244">
              <w:rPr>
                <w:lang w:val="en-US"/>
              </w:rPr>
              <w:t xml:space="preserve">Tiles © Esri — Source: Esri, i-cubed, USDA, USGS, AEX, GeoEye, Getmapping, Aerogrid, IGN, IGP, UPR-EGP, and the GIS User Community, Tiles courtesy of </w:t>
            </w:r>
            <w:hyperlink r:id="rId33">
              <w:r w:rsidRPr="00294244">
                <w:rPr>
                  <w:rStyle w:val="Hyperlink"/>
                  <w:lang w:val="en-US"/>
                </w:rPr>
                <w:t>OpenStreetMap Sweden</w:t>
              </w:r>
            </w:hyperlink>
            <w:r w:rsidRPr="00294244">
              <w:rPr>
                <w:lang w:val="en-US"/>
              </w:rPr>
              <w:t xml:space="preserve"> — Map data © </w:t>
            </w:r>
            <w:hyperlink r:id="rId34">
              <w:r w:rsidRPr="00294244">
                <w:rPr>
                  <w:rStyle w:val="Hyperlink"/>
                  <w:lang w:val="en-US"/>
                </w:rPr>
                <w:t>OpenStreetMap</w:t>
              </w:r>
            </w:hyperlink>
            <w:r w:rsidRPr="00294244">
              <w:rPr>
                <w:lang w:val="en-US"/>
              </w:rPr>
              <w:t xml:space="preserve"> contributors</w:t>
            </w:r>
          </w:p>
        </w:tc>
      </w:tr>
      <w:tr w:rsidR="000352E4" w:rsidRPr="00294244" w14:paraId="24C648B7" w14:textId="77777777" w:rsidTr="00914CF8">
        <w:trPr>
          <w:cantSplit/>
          <w:tblCellSpacing w:w="15" w:type="dxa"/>
        </w:trPr>
        <w:tc>
          <w:tcPr>
            <w:tcW w:w="2415" w:type="dxa"/>
          </w:tcPr>
          <w:p w14:paraId="611D6362" w14:textId="77777777" w:rsidR="000352E4" w:rsidRDefault="000352E4" w:rsidP="000352E4">
            <w:pPr>
              <w:widowControl/>
            </w:pPr>
            <w:r>
              <w:t>Esri.WorldImagenery+Stamen.TonerHybrid</w:t>
            </w:r>
          </w:p>
        </w:tc>
        <w:tc>
          <w:tcPr>
            <w:tcW w:w="1230" w:type="dxa"/>
          </w:tcPr>
          <w:p w14:paraId="3F7A8370" w14:textId="77777777" w:rsidR="000352E4" w:rsidRDefault="000352E4" w:rsidP="000352E4">
            <w:pPr>
              <w:widowControl/>
            </w:pPr>
            <w:r>
              <w:t xml:space="preserve">hybrid </w:t>
            </w:r>
          </w:p>
          <w:p w14:paraId="5A113B8C" w14:textId="77777777" w:rsidR="000352E4" w:rsidRDefault="000352E4" w:rsidP="000352E4">
            <w:pPr>
              <w:widowControl/>
            </w:pPr>
            <w:r>
              <w:t>(Satellite + Street)</w:t>
            </w:r>
          </w:p>
        </w:tc>
        <w:tc>
          <w:tcPr>
            <w:tcW w:w="720" w:type="dxa"/>
          </w:tcPr>
          <w:p w14:paraId="62265E39" w14:textId="77777777" w:rsidR="000352E4" w:rsidRDefault="000352E4" w:rsidP="000352E4">
            <w:pPr>
              <w:widowControl/>
              <w:jc w:val="right"/>
            </w:pPr>
            <w:r>
              <w:t>20</w:t>
            </w:r>
          </w:p>
        </w:tc>
        <w:tc>
          <w:tcPr>
            <w:tcW w:w="4455" w:type="dxa"/>
          </w:tcPr>
          <w:p w14:paraId="74F98DEA" w14:textId="77777777" w:rsidR="000352E4" w:rsidRPr="00294244" w:rsidRDefault="000352E4" w:rsidP="000352E4">
            <w:pPr>
              <w:widowControl/>
              <w:rPr>
                <w:lang w:val="en-US"/>
              </w:rPr>
            </w:pPr>
            <w:r w:rsidRPr="00294244">
              <w:rPr>
                <w:lang w:val="en-US"/>
              </w:rPr>
              <w:t xml:space="preserve">Tiles © Esri — Source: Esri, i-cubed, USDA, USGS, AEX, GeoEye, Getmapping, Aerogrid, IGN, IGP, UPR-EGP, and the GIS User Community, Map tiles by </w:t>
            </w:r>
            <w:hyperlink r:id="rId35">
              <w:r w:rsidRPr="00294244">
                <w:rPr>
                  <w:rStyle w:val="Hyperlink"/>
                  <w:lang w:val="en-US"/>
                </w:rPr>
                <w:t>Stamen Design</w:t>
              </w:r>
            </w:hyperlink>
            <w:r w:rsidRPr="00294244">
              <w:rPr>
                <w:lang w:val="en-US"/>
              </w:rPr>
              <w:t xml:space="preserve">, </w:t>
            </w:r>
            <w:hyperlink r:id="rId36">
              <w:r w:rsidRPr="00294244">
                <w:rPr>
                  <w:rStyle w:val="Hyperlink"/>
                  <w:lang w:val="en-US"/>
                </w:rPr>
                <w:t>CC BY 3.0</w:t>
              </w:r>
            </w:hyperlink>
            <w:r w:rsidRPr="00294244">
              <w:rPr>
                <w:lang w:val="en-US"/>
              </w:rPr>
              <w:t xml:space="preserve"> — Map data © </w:t>
            </w:r>
            <w:hyperlink r:id="rId37">
              <w:r w:rsidRPr="00294244">
                <w:rPr>
                  <w:rStyle w:val="Hyperlink"/>
                  <w:lang w:val="en-US"/>
                </w:rPr>
                <w:t>OpenStreetMap</w:t>
              </w:r>
            </w:hyperlink>
            <w:r w:rsidRPr="00294244">
              <w:rPr>
                <w:lang w:val="en-US"/>
              </w:rPr>
              <w:t xml:space="preserve"> contributors</w:t>
            </w:r>
          </w:p>
        </w:tc>
      </w:tr>
      <w:tr w:rsidR="000352E4" w14:paraId="0CC5EE3E" w14:textId="77777777" w:rsidTr="00914CF8">
        <w:trPr>
          <w:cantSplit/>
          <w:tblCellSpacing w:w="15" w:type="dxa"/>
        </w:trPr>
        <w:tc>
          <w:tcPr>
            <w:tcW w:w="2415" w:type="dxa"/>
          </w:tcPr>
          <w:p w14:paraId="65E04DF3" w14:textId="77777777" w:rsidR="000352E4" w:rsidRDefault="000352E4" w:rsidP="000352E4">
            <w:pPr>
              <w:widowControl/>
            </w:pPr>
            <w:r>
              <w:t>Esri.WorldStreetMap</w:t>
            </w:r>
          </w:p>
        </w:tc>
        <w:tc>
          <w:tcPr>
            <w:tcW w:w="1230" w:type="dxa"/>
          </w:tcPr>
          <w:p w14:paraId="691B4954" w14:textId="77777777" w:rsidR="000352E4" w:rsidRDefault="000352E4" w:rsidP="000352E4">
            <w:pPr>
              <w:widowControl/>
            </w:pPr>
            <w:r>
              <w:t>Street</w:t>
            </w:r>
          </w:p>
        </w:tc>
        <w:tc>
          <w:tcPr>
            <w:tcW w:w="720" w:type="dxa"/>
          </w:tcPr>
          <w:p w14:paraId="56D9047D" w14:textId="77777777" w:rsidR="000352E4" w:rsidRDefault="000352E4" w:rsidP="000352E4">
            <w:pPr>
              <w:widowControl/>
              <w:jc w:val="right"/>
            </w:pPr>
            <w:r>
              <w:t>19</w:t>
            </w:r>
          </w:p>
        </w:tc>
        <w:tc>
          <w:tcPr>
            <w:tcW w:w="4455" w:type="dxa"/>
          </w:tcPr>
          <w:p w14:paraId="5E8E1B9B" w14:textId="77777777" w:rsidR="000352E4" w:rsidRDefault="000352E4" w:rsidP="000352E4">
            <w:pPr>
              <w:widowControl/>
            </w:pPr>
            <w:r>
              <w:t>Tiles © Esri — Source: Esri, DeLorme, NAVTEQ, USGS, Intermap, iPC, NRCAN, Esri Japan, METI, Esri China (Hong Kong), Esri (Thailand), TomTom, 2012</w:t>
            </w:r>
          </w:p>
        </w:tc>
      </w:tr>
      <w:tr w:rsidR="000352E4" w:rsidRPr="00294244" w14:paraId="6851D556" w14:textId="77777777" w:rsidTr="00914CF8">
        <w:trPr>
          <w:cantSplit/>
          <w:tblCellSpacing w:w="15" w:type="dxa"/>
        </w:trPr>
        <w:tc>
          <w:tcPr>
            <w:tcW w:w="2415" w:type="dxa"/>
          </w:tcPr>
          <w:p w14:paraId="20516757" w14:textId="77777777" w:rsidR="000352E4" w:rsidRDefault="000352E4" w:rsidP="000352E4">
            <w:pPr>
              <w:widowControl/>
            </w:pPr>
            <w:r>
              <w:t>Esri.WorldTopoMap</w:t>
            </w:r>
          </w:p>
        </w:tc>
        <w:tc>
          <w:tcPr>
            <w:tcW w:w="1230" w:type="dxa"/>
          </w:tcPr>
          <w:p w14:paraId="6DF62B87" w14:textId="77777777" w:rsidR="000352E4" w:rsidRDefault="000352E4" w:rsidP="000352E4">
            <w:pPr>
              <w:widowControl/>
            </w:pPr>
            <w:r>
              <w:t>topografic</w:t>
            </w:r>
          </w:p>
        </w:tc>
        <w:tc>
          <w:tcPr>
            <w:tcW w:w="720" w:type="dxa"/>
          </w:tcPr>
          <w:p w14:paraId="17F0B95B" w14:textId="77777777" w:rsidR="000352E4" w:rsidRDefault="000352E4" w:rsidP="000352E4">
            <w:pPr>
              <w:widowControl/>
              <w:jc w:val="right"/>
            </w:pPr>
            <w:r>
              <w:t>19</w:t>
            </w:r>
          </w:p>
        </w:tc>
        <w:tc>
          <w:tcPr>
            <w:tcW w:w="4455" w:type="dxa"/>
          </w:tcPr>
          <w:p w14:paraId="09038D56" w14:textId="77777777" w:rsidR="000352E4" w:rsidRPr="00294244" w:rsidRDefault="000352E4" w:rsidP="000352E4">
            <w:pPr>
              <w:widowControl/>
              <w:rPr>
                <w:lang w:val="en-US"/>
              </w:rPr>
            </w:pPr>
            <w:r w:rsidRPr="00294244">
              <w:rPr>
                <w:lang w:val="en-US"/>
              </w:rPr>
              <w:t>Tiles © Esri — Esri, DeLorme, NAVTEQ, TomTom, Intermap, iPC, USGS, FAO, NPS, NRCAN, GeoBase, Kadaster NL, Ordnance Survey, Esri Japan, METI, Esri China (Hong Kong), and the GIS User Community</w:t>
            </w:r>
          </w:p>
        </w:tc>
      </w:tr>
      <w:tr w:rsidR="000352E4" w14:paraId="22A9FC55" w14:textId="77777777" w:rsidTr="00914CF8">
        <w:trPr>
          <w:cantSplit/>
          <w:tblCellSpacing w:w="15" w:type="dxa"/>
        </w:trPr>
        <w:tc>
          <w:tcPr>
            <w:tcW w:w="2415" w:type="dxa"/>
          </w:tcPr>
          <w:p w14:paraId="26722DD1" w14:textId="77777777" w:rsidR="000352E4" w:rsidRDefault="000352E4" w:rsidP="000352E4">
            <w:pPr>
              <w:widowControl/>
            </w:pPr>
            <w:r>
              <w:t>HikeBike.HikeBike</w:t>
            </w:r>
          </w:p>
        </w:tc>
        <w:tc>
          <w:tcPr>
            <w:tcW w:w="1230" w:type="dxa"/>
          </w:tcPr>
          <w:p w14:paraId="05548225" w14:textId="77777777" w:rsidR="000352E4" w:rsidRDefault="000352E4" w:rsidP="000352E4">
            <w:pPr>
              <w:widowControl/>
            </w:pPr>
            <w:r>
              <w:t>Street</w:t>
            </w:r>
          </w:p>
        </w:tc>
        <w:tc>
          <w:tcPr>
            <w:tcW w:w="720" w:type="dxa"/>
          </w:tcPr>
          <w:p w14:paraId="16118967" w14:textId="77777777" w:rsidR="000352E4" w:rsidRDefault="000352E4" w:rsidP="000352E4">
            <w:pPr>
              <w:widowControl/>
              <w:jc w:val="right"/>
            </w:pPr>
            <w:r>
              <w:t>18</w:t>
            </w:r>
          </w:p>
        </w:tc>
        <w:tc>
          <w:tcPr>
            <w:tcW w:w="4455" w:type="dxa"/>
          </w:tcPr>
          <w:p w14:paraId="39D10498" w14:textId="77777777" w:rsidR="000352E4" w:rsidRDefault="000352E4" w:rsidP="000352E4">
            <w:pPr>
              <w:widowControl/>
            </w:pPr>
            <w:r>
              <w:t xml:space="preserve">© </w:t>
            </w:r>
            <w:hyperlink r:id="rId38">
              <w:r>
                <w:rPr>
                  <w:rStyle w:val="Hyperlink"/>
                </w:rPr>
                <w:t>OpenStreetMap</w:t>
              </w:r>
            </w:hyperlink>
            <w:r>
              <w:t xml:space="preserve"> contributors</w:t>
            </w:r>
          </w:p>
        </w:tc>
      </w:tr>
      <w:tr w:rsidR="000352E4" w:rsidRPr="00294244" w14:paraId="15F18288" w14:textId="77777777" w:rsidTr="00914CF8">
        <w:trPr>
          <w:cantSplit/>
          <w:tblCellSpacing w:w="15" w:type="dxa"/>
        </w:trPr>
        <w:tc>
          <w:tcPr>
            <w:tcW w:w="2415" w:type="dxa"/>
          </w:tcPr>
          <w:p w14:paraId="6E421CCC" w14:textId="77777777" w:rsidR="000352E4" w:rsidRDefault="000352E4" w:rsidP="000352E4">
            <w:pPr>
              <w:widowControl/>
            </w:pPr>
            <w:r>
              <w:t>OpenMapSurfer.Roads</w:t>
            </w:r>
          </w:p>
        </w:tc>
        <w:tc>
          <w:tcPr>
            <w:tcW w:w="1230" w:type="dxa"/>
          </w:tcPr>
          <w:p w14:paraId="7957A8BB" w14:textId="77777777" w:rsidR="000352E4" w:rsidRDefault="000352E4" w:rsidP="000352E4">
            <w:pPr>
              <w:widowControl/>
            </w:pPr>
            <w:r>
              <w:t>Street</w:t>
            </w:r>
          </w:p>
        </w:tc>
        <w:tc>
          <w:tcPr>
            <w:tcW w:w="720" w:type="dxa"/>
          </w:tcPr>
          <w:p w14:paraId="32F0FA0E" w14:textId="77777777" w:rsidR="000352E4" w:rsidRDefault="000352E4" w:rsidP="000352E4">
            <w:pPr>
              <w:widowControl/>
              <w:jc w:val="right"/>
            </w:pPr>
            <w:r>
              <w:t>19</w:t>
            </w:r>
          </w:p>
        </w:tc>
        <w:tc>
          <w:tcPr>
            <w:tcW w:w="4455" w:type="dxa"/>
          </w:tcPr>
          <w:p w14:paraId="61B5C91F" w14:textId="77777777" w:rsidR="000352E4" w:rsidRPr="00294244" w:rsidRDefault="000352E4" w:rsidP="000352E4">
            <w:pPr>
              <w:widowControl/>
              <w:rPr>
                <w:lang w:val="en-US"/>
              </w:rPr>
            </w:pPr>
            <w:r w:rsidRPr="00294244">
              <w:rPr>
                <w:lang w:val="en-US"/>
              </w:rPr>
              <w:t xml:space="preserve">Imagery from </w:t>
            </w:r>
            <w:hyperlink r:id="rId39">
              <w:r w:rsidRPr="00294244">
                <w:rPr>
                  <w:rStyle w:val="Hyperlink"/>
                  <w:lang w:val="en-US"/>
                </w:rPr>
                <w:t>GIScience Research Group @ University of Heidelberg</w:t>
              </w:r>
            </w:hyperlink>
            <w:r w:rsidRPr="00294244">
              <w:rPr>
                <w:lang w:val="en-US"/>
              </w:rPr>
              <w:t xml:space="preserve"> — Map data © </w:t>
            </w:r>
            <w:hyperlink r:id="rId40">
              <w:r w:rsidRPr="00294244">
                <w:rPr>
                  <w:rStyle w:val="Hyperlink"/>
                  <w:lang w:val="en-US"/>
                </w:rPr>
                <w:t>OpenStreetMap</w:t>
              </w:r>
            </w:hyperlink>
            <w:r w:rsidRPr="00294244">
              <w:rPr>
                <w:lang w:val="en-US"/>
              </w:rPr>
              <w:t xml:space="preserve"> contributors</w:t>
            </w:r>
          </w:p>
        </w:tc>
      </w:tr>
      <w:tr w:rsidR="000352E4" w14:paraId="7E3EDC09" w14:textId="77777777" w:rsidTr="00914CF8">
        <w:trPr>
          <w:cantSplit/>
          <w:tblCellSpacing w:w="15" w:type="dxa"/>
        </w:trPr>
        <w:tc>
          <w:tcPr>
            <w:tcW w:w="2415" w:type="dxa"/>
          </w:tcPr>
          <w:p w14:paraId="6D294DD5" w14:textId="77777777" w:rsidR="000352E4" w:rsidRDefault="000352E4" w:rsidP="000352E4">
            <w:pPr>
              <w:widowControl/>
            </w:pPr>
            <w:r>
              <w:t>OpenStreetMap.Mapnik</w:t>
            </w:r>
          </w:p>
        </w:tc>
        <w:tc>
          <w:tcPr>
            <w:tcW w:w="1230" w:type="dxa"/>
          </w:tcPr>
          <w:p w14:paraId="649BC795" w14:textId="77777777" w:rsidR="000352E4" w:rsidRDefault="000352E4" w:rsidP="000352E4">
            <w:pPr>
              <w:widowControl/>
            </w:pPr>
            <w:r>
              <w:t>Street</w:t>
            </w:r>
          </w:p>
        </w:tc>
        <w:tc>
          <w:tcPr>
            <w:tcW w:w="720" w:type="dxa"/>
          </w:tcPr>
          <w:p w14:paraId="47448BDA" w14:textId="77777777" w:rsidR="000352E4" w:rsidRDefault="000352E4" w:rsidP="000352E4">
            <w:pPr>
              <w:widowControl/>
              <w:jc w:val="right"/>
            </w:pPr>
            <w:r>
              <w:t>18</w:t>
            </w:r>
          </w:p>
        </w:tc>
        <w:tc>
          <w:tcPr>
            <w:tcW w:w="4455" w:type="dxa"/>
          </w:tcPr>
          <w:p w14:paraId="2BB5F32D" w14:textId="77777777" w:rsidR="000352E4" w:rsidRDefault="000352E4" w:rsidP="000352E4">
            <w:pPr>
              <w:widowControl/>
            </w:pPr>
            <w:r>
              <w:t xml:space="preserve">© </w:t>
            </w:r>
            <w:hyperlink r:id="rId41">
              <w:r>
                <w:rPr>
                  <w:rStyle w:val="Hyperlink"/>
                </w:rPr>
                <w:t>OpenStreetMap</w:t>
              </w:r>
            </w:hyperlink>
            <w:r>
              <w:t xml:space="preserve"> contributors</w:t>
            </w:r>
          </w:p>
        </w:tc>
      </w:tr>
      <w:tr w:rsidR="000352E4" w14:paraId="6B50DA5F" w14:textId="77777777" w:rsidTr="00914CF8">
        <w:trPr>
          <w:cantSplit/>
          <w:tblCellSpacing w:w="15" w:type="dxa"/>
        </w:trPr>
        <w:tc>
          <w:tcPr>
            <w:tcW w:w="2415" w:type="dxa"/>
          </w:tcPr>
          <w:p w14:paraId="4C8C4B8A" w14:textId="77777777" w:rsidR="000352E4" w:rsidRDefault="000352E4" w:rsidP="000352E4">
            <w:pPr>
              <w:widowControl/>
            </w:pPr>
            <w:r>
              <w:t>OpenStreetMapDE</w:t>
            </w:r>
          </w:p>
        </w:tc>
        <w:tc>
          <w:tcPr>
            <w:tcW w:w="1230" w:type="dxa"/>
          </w:tcPr>
          <w:p w14:paraId="3D3ADA27" w14:textId="77777777" w:rsidR="000352E4" w:rsidRDefault="000352E4" w:rsidP="000352E4">
            <w:pPr>
              <w:widowControl/>
            </w:pPr>
            <w:r>
              <w:t>Street</w:t>
            </w:r>
          </w:p>
        </w:tc>
        <w:tc>
          <w:tcPr>
            <w:tcW w:w="720" w:type="dxa"/>
          </w:tcPr>
          <w:p w14:paraId="15CFEF06" w14:textId="77777777" w:rsidR="000352E4" w:rsidRDefault="000352E4" w:rsidP="000352E4">
            <w:pPr>
              <w:widowControl/>
              <w:jc w:val="right"/>
            </w:pPr>
            <w:r>
              <w:t>18</w:t>
            </w:r>
          </w:p>
        </w:tc>
        <w:tc>
          <w:tcPr>
            <w:tcW w:w="4455" w:type="dxa"/>
          </w:tcPr>
          <w:p w14:paraId="65117F63" w14:textId="77777777" w:rsidR="000352E4" w:rsidRDefault="000352E4" w:rsidP="000352E4">
            <w:pPr>
              <w:widowControl/>
            </w:pPr>
            <w:r>
              <w:t xml:space="preserve">© </w:t>
            </w:r>
            <w:hyperlink r:id="rId42">
              <w:r>
                <w:rPr>
                  <w:rStyle w:val="Hyperlink"/>
                </w:rPr>
                <w:t>OpenStreetMap</w:t>
              </w:r>
            </w:hyperlink>
            <w:r>
              <w:t xml:space="preserve"> contributors</w:t>
            </w:r>
          </w:p>
        </w:tc>
      </w:tr>
      <w:tr w:rsidR="000352E4" w:rsidRPr="00294244" w14:paraId="3BA71B78" w14:textId="77777777" w:rsidTr="00914CF8">
        <w:trPr>
          <w:cantSplit/>
          <w:tblCellSpacing w:w="15" w:type="dxa"/>
        </w:trPr>
        <w:tc>
          <w:tcPr>
            <w:tcW w:w="2415" w:type="dxa"/>
          </w:tcPr>
          <w:p w14:paraId="17D64D73" w14:textId="77777777" w:rsidR="000352E4" w:rsidRDefault="000352E4" w:rsidP="000352E4">
            <w:pPr>
              <w:widowControl/>
            </w:pPr>
            <w:r>
              <w:t>OpenTopoMap</w:t>
            </w:r>
          </w:p>
        </w:tc>
        <w:tc>
          <w:tcPr>
            <w:tcW w:w="1230" w:type="dxa"/>
          </w:tcPr>
          <w:p w14:paraId="1365EDA7" w14:textId="77777777" w:rsidR="000352E4" w:rsidRDefault="000352E4" w:rsidP="000352E4">
            <w:pPr>
              <w:widowControl/>
            </w:pPr>
            <w:r>
              <w:t>topografic</w:t>
            </w:r>
          </w:p>
        </w:tc>
        <w:tc>
          <w:tcPr>
            <w:tcW w:w="720" w:type="dxa"/>
          </w:tcPr>
          <w:p w14:paraId="485ACDF9" w14:textId="77777777" w:rsidR="000352E4" w:rsidRDefault="000352E4" w:rsidP="000352E4">
            <w:pPr>
              <w:widowControl/>
              <w:jc w:val="right"/>
            </w:pPr>
            <w:r>
              <w:t>17</w:t>
            </w:r>
          </w:p>
        </w:tc>
        <w:tc>
          <w:tcPr>
            <w:tcW w:w="4455" w:type="dxa"/>
          </w:tcPr>
          <w:p w14:paraId="5E9CAD09" w14:textId="77777777" w:rsidR="000352E4" w:rsidRPr="00294244" w:rsidRDefault="000352E4" w:rsidP="000352E4">
            <w:pPr>
              <w:widowControl/>
              <w:rPr>
                <w:lang w:val="en-US"/>
              </w:rPr>
            </w:pPr>
            <w:r w:rsidRPr="00294244">
              <w:rPr>
                <w:lang w:val="en-US"/>
              </w:rPr>
              <w:t xml:space="preserve">Map data: © </w:t>
            </w:r>
            <w:hyperlink r:id="rId43">
              <w:r w:rsidRPr="00294244">
                <w:rPr>
                  <w:rStyle w:val="Hyperlink"/>
                  <w:lang w:val="en-US"/>
                </w:rPr>
                <w:t>OpenStreetMap</w:t>
              </w:r>
            </w:hyperlink>
            <w:r w:rsidRPr="00294244">
              <w:rPr>
                <w:lang w:val="en-US"/>
              </w:rPr>
              <w:t xml:space="preserve"> contributors, </w:t>
            </w:r>
            <w:hyperlink r:id="rId44">
              <w:r w:rsidRPr="00294244">
                <w:rPr>
                  <w:rStyle w:val="Hyperlink"/>
                  <w:lang w:val="en-US"/>
                </w:rPr>
                <w:t>SRTM</w:t>
              </w:r>
            </w:hyperlink>
            <w:r w:rsidRPr="00294244">
              <w:rPr>
                <w:lang w:val="en-US"/>
              </w:rPr>
              <w:t xml:space="preserve"> | Map style: © </w:t>
            </w:r>
            <w:hyperlink r:id="rId45">
              <w:r w:rsidRPr="00294244">
                <w:rPr>
                  <w:rStyle w:val="Hyperlink"/>
                  <w:lang w:val="en-US"/>
                </w:rPr>
                <w:t>OpenTopoMap</w:t>
              </w:r>
            </w:hyperlink>
            <w:r w:rsidRPr="00294244">
              <w:rPr>
                <w:lang w:val="en-US"/>
              </w:rPr>
              <w:t xml:space="preserve"> (</w:t>
            </w:r>
            <w:hyperlink r:id="rId46">
              <w:r w:rsidRPr="00294244">
                <w:rPr>
                  <w:rStyle w:val="Hyperlink"/>
                  <w:lang w:val="en-US"/>
                </w:rPr>
                <w:t>CC-BY-SA</w:t>
              </w:r>
            </w:hyperlink>
            <w:r w:rsidRPr="00294244">
              <w:rPr>
                <w:lang w:val="en-US"/>
              </w:rPr>
              <w:t>)</w:t>
            </w:r>
          </w:p>
        </w:tc>
      </w:tr>
      <w:tr w:rsidR="000352E4" w:rsidRPr="00294244" w14:paraId="14D24EC0" w14:textId="77777777" w:rsidTr="00914CF8">
        <w:trPr>
          <w:cantSplit/>
          <w:tblCellSpacing w:w="15" w:type="dxa"/>
        </w:trPr>
        <w:tc>
          <w:tcPr>
            <w:tcW w:w="2415" w:type="dxa"/>
          </w:tcPr>
          <w:p w14:paraId="14D5A556" w14:textId="77777777" w:rsidR="000352E4" w:rsidRDefault="000352E4" w:rsidP="000352E4">
            <w:pPr>
              <w:widowControl/>
            </w:pPr>
            <w:r>
              <w:t>Stamen.Terrain</w:t>
            </w:r>
          </w:p>
        </w:tc>
        <w:tc>
          <w:tcPr>
            <w:tcW w:w="1230" w:type="dxa"/>
          </w:tcPr>
          <w:p w14:paraId="63348671" w14:textId="77777777" w:rsidR="000352E4" w:rsidRDefault="000352E4" w:rsidP="000352E4">
            <w:pPr>
              <w:widowControl/>
            </w:pPr>
            <w:r>
              <w:t>Terrain</w:t>
            </w:r>
          </w:p>
        </w:tc>
        <w:tc>
          <w:tcPr>
            <w:tcW w:w="720" w:type="dxa"/>
          </w:tcPr>
          <w:p w14:paraId="711691B6" w14:textId="77777777" w:rsidR="000352E4" w:rsidRDefault="000352E4" w:rsidP="000352E4">
            <w:pPr>
              <w:widowControl/>
              <w:jc w:val="right"/>
            </w:pPr>
            <w:r>
              <w:t>17</w:t>
            </w:r>
          </w:p>
        </w:tc>
        <w:tc>
          <w:tcPr>
            <w:tcW w:w="4455" w:type="dxa"/>
          </w:tcPr>
          <w:p w14:paraId="09E0EC34" w14:textId="77777777" w:rsidR="000352E4" w:rsidRPr="00294244" w:rsidRDefault="000352E4" w:rsidP="000352E4">
            <w:pPr>
              <w:widowControl/>
              <w:rPr>
                <w:lang w:val="en-US"/>
              </w:rPr>
            </w:pPr>
            <w:r w:rsidRPr="00294244">
              <w:rPr>
                <w:lang w:val="en-US"/>
              </w:rPr>
              <w:t xml:space="preserve">Map tiles by </w:t>
            </w:r>
            <w:hyperlink r:id="rId47">
              <w:r w:rsidRPr="00294244">
                <w:rPr>
                  <w:rStyle w:val="Hyperlink"/>
                  <w:lang w:val="en-US"/>
                </w:rPr>
                <w:t>Stamen Design</w:t>
              </w:r>
            </w:hyperlink>
            <w:r w:rsidRPr="00294244">
              <w:rPr>
                <w:lang w:val="en-US"/>
              </w:rPr>
              <w:t xml:space="preserve">, </w:t>
            </w:r>
            <w:hyperlink r:id="rId48">
              <w:r w:rsidRPr="00294244">
                <w:rPr>
                  <w:rStyle w:val="Hyperlink"/>
                  <w:lang w:val="en-US"/>
                </w:rPr>
                <w:t>CC BY 3.0</w:t>
              </w:r>
            </w:hyperlink>
            <w:r w:rsidRPr="00294244">
              <w:rPr>
                <w:lang w:val="en-US"/>
              </w:rPr>
              <w:t xml:space="preserve"> — Map data © </w:t>
            </w:r>
            <w:hyperlink r:id="rId49">
              <w:r w:rsidRPr="00294244">
                <w:rPr>
                  <w:rStyle w:val="Hyperlink"/>
                  <w:lang w:val="en-US"/>
                </w:rPr>
                <w:t>OpenStreetMap</w:t>
              </w:r>
            </w:hyperlink>
            <w:r w:rsidRPr="00294244">
              <w:rPr>
                <w:lang w:val="en-US"/>
              </w:rPr>
              <w:t xml:space="preserve"> contributors</w:t>
            </w:r>
          </w:p>
        </w:tc>
      </w:tr>
      <w:tr w:rsidR="000352E4" w14:paraId="7D641C94" w14:textId="77777777" w:rsidTr="00914CF8">
        <w:trPr>
          <w:cantSplit/>
          <w:tblCellSpacing w:w="15" w:type="dxa"/>
        </w:trPr>
        <w:tc>
          <w:tcPr>
            <w:tcW w:w="2415" w:type="dxa"/>
          </w:tcPr>
          <w:p w14:paraId="6323D6A4" w14:textId="77777777" w:rsidR="000352E4" w:rsidRDefault="000352E4" w:rsidP="000352E4">
            <w:pPr>
              <w:widowControl/>
            </w:pPr>
            <w:r>
              <w:t>Wikimedia</w:t>
            </w:r>
          </w:p>
        </w:tc>
        <w:tc>
          <w:tcPr>
            <w:tcW w:w="1230" w:type="dxa"/>
          </w:tcPr>
          <w:p w14:paraId="70EE48F0" w14:textId="77777777" w:rsidR="000352E4" w:rsidRDefault="000352E4" w:rsidP="000352E4">
            <w:pPr>
              <w:widowControl/>
            </w:pPr>
            <w:r>
              <w:t>Street</w:t>
            </w:r>
          </w:p>
        </w:tc>
        <w:tc>
          <w:tcPr>
            <w:tcW w:w="720" w:type="dxa"/>
          </w:tcPr>
          <w:p w14:paraId="00710698" w14:textId="77777777" w:rsidR="000352E4" w:rsidRDefault="000352E4" w:rsidP="000352E4">
            <w:pPr>
              <w:widowControl/>
              <w:jc w:val="right"/>
            </w:pPr>
            <w:r>
              <w:t>19</w:t>
            </w:r>
          </w:p>
        </w:tc>
        <w:tc>
          <w:tcPr>
            <w:tcW w:w="4455" w:type="dxa"/>
          </w:tcPr>
          <w:p w14:paraId="0B169BCF" w14:textId="77777777" w:rsidR="000352E4" w:rsidRDefault="000352E4" w:rsidP="000352E4">
            <w:pPr>
              <w:widowControl/>
            </w:pPr>
            <w:hyperlink r:id="rId50">
              <w:r>
                <w:rPr>
                  <w:rStyle w:val="Hyperlink"/>
                </w:rPr>
                <w:t>Wikimedia</w:t>
              </w:r>
            </w:hyperlink>
          </w:p>
        </w:tc>
      </w:tr>
    </w:tbl>
    <w:p w14:paraId="04A950F1" w14:textId="77777777" w:rsidR="000352E4" w:rsidRPr="00294244" w:rsidRDefault="000352E4" w:rsidP="000352E4">
      <w:pPr>
        <w:pStyle w:val="Standard"/>
        <w:widowControl/>
        <w:rPr>
          <w:lang w:val="en-US"/>
        </w:rPr>
      </w:pPr>
      <w:r w:rsidRPr="00294244">
        <w:rPr>
          <w:lang w:val="en-US"/>
        </w:rPr>
        <w:lastRenderedPageBreak/>
        <w:t>The bottom right corner of the map contains links to "Leaflet" (this component is used to display the map) and links to the sources for showing maps, which are opened in standard browser.</w:t>
      </w:r>
    </w:p>
    <w:p w14:paraId="6E92F076" w14:textId="77777777" w:rsidR="000352E4" w:rsidRPr="00294244" w:rsidRDefault="000352E4" w:rsidP="000352E4">
      <w:pPr>
        <w:pStyle w:val="Standard"/>
        <w:widowControl/>
        <w:rPr>
          <w:lang w:val="en-US"/>
        </w:rPr>
      </w:pPr>
      <w:r w:rsidRPr="00294244">
        <w:rPr>
          <w:lang w:val="en-US"/>
        </w:rPr>
        <w:t xml:space="preserve">The configuration of maps is based on: </w:t>
      </w:r>
      <w:hyperlink r:id="rId51">
        <w:r w:rsidRPr="00294244">
          <w:rPr>
            <w:rStyle w:val="Hyperlink"/>
            <w:lang w:val="en-US"/>
          </w:rPr>
          <w:t>http://leaflet-extras.github.io/leaflet-providers/preview/</w:t>
        </w:r>
      </w:hyperlink>
    </w:p>
    <w:p w14:paraId="161FC094"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52">
        <w:r w:rsidRPr="00294244">
          <w:rPr>
            <w:rFonts w:ascii="Tahoma" w:eastAsia="Tahoma" w:hAnsi="Tahoma" w:cs="Tahoma"/>
            <w:i/>
            <w:color w:val="6666FF"/>
            <w:lang w:val="en-US"/>
          </w:rPr>
          <w:t>Full-featured EBook editor</w:t>
        </w:r>
      </w:hyperlink>
    </w:p>
    <w:p w14:paraId="5B2B9BD8" w14:textId="77777777" w:rsidR="000352E4" w:rsidRDefault="000352E4" w:rsidP="000352E4">
      <w:pPr>
        <w:pStyle w:val="Heading2"/>
        <w:widowControl/>
      </w:pPr>
      <w:bookmarkStart w:id="9" w:name="_Toc65156432"/>
      <w:r>
        <w:t>Single image edit</w:t>
      </w:r>
      <w:bookmarkEnd w:id="9"/>
    </w:p>
    <w:p w14:paraId="3306A282" w14:textId="77777777" w:rsidR="000352E4" w:rsidRPr="00294244" w:rsidRDefault="000352E4" w:rsidP="000352E4">
      <w:pPr>
        <w:pStyle w:val="Standard"/>
        <w:widowControl/>
        <w:rPr>
          <w:lang w:val="en-US"/>
        </w:rPr>
      </w:pPr>
      <w:r w:rsidRPr="00294244">
        <w:rPr>
          <w:lang w:val="en-US"/>
        </w:rPr>
        <w:t xml:space="preserve">For the editing of single images, the tab "single image edit" has to be selected. </w:t>
      </w:r>
    </w:p>
    <w:p w14:paraId="2095246E" w14:textId="77777777" w:rsidR="000352E4" w:rsidRDefault="000352E4" w:rsidP="000352E4">
      <w:pPr>
        <w:pStyle w:val="Standard"/>
        <w:keepNext/>
        <w:widowControl/>
      </w:pPr>
      <w:r>
        <w:t xml:space="preserve">Below the picture are: </w:t>
      </w:r>
    </w:p>
    <w:p w14:paraId="14A34337" w14:textId="77777777" w:rsidR="000352E4" w:rsidRPr="00294244" w:rsidRDefault="000352E4" w:rsidP="000352E4">
      <w:pPr>
        <w:pStyle w:val="StandardDense"/>
        <w:widowControl/>
        <w:numPr>
          <w:ilvl w:val="0"/>
          <w:numId w:val="25"/>
        </w:numPr>
        <w:rPr>
          <w:lang w:val="en-US"/>
        </w:rPr>
      </w:pPr>
      <w:r w:rsidRPr="00294244">
        <w:rPr>
          <w:lang w:val="en-US"/>
        </w:rPr>
        <w:t xml:space="preserve">Combo box for the name of the artist (author) </w:t>
      </w:r>
    </w:p>
    <w:p w14:paraId="565651BF" w14:textId="77777777" w:rsidR="000352E4" w:rsidRPr="00294244" w:rsidRDefault="000352E4" w:rsidP="000352E4">
      <w:pPr>
        <w:widowControl/>
        <w:ind w:left="360"/>
        <w:rPr>
          <w:lang w:val="en-US"/>
        </w:rPr>
      </w:pPr>
      <w:r w:rsidRPr="00294244">
        <w:rPr>
          <w:lang w:val="en-US"/>
        </w:rPr>
        <w:t xml:space="preserve">The name can be entered directly. When you save the name, it will be entered in a list so that the name later can be selected from the list or is completed after entering the first letters. </w:t>
      </w:r>
      <w:r w:rsidRPr="00294244">
        <w:rPr>
          <w:lang w:val="en-US"/>
        </w:rPr>
        <w:br/>
        <w:t xml:space="preserve">If no artist was entered for the image, a default can be used (defined in the </w:t>
      </w:r>
      <w:hyperlink w:anchor="_topic_FormSettings">
        <w:r w:rsidRPr="00294244">
          <w:rPr>
            <w:rStyle w:val="Hyperlink"/>
            <w:lang w:val="en-US"/>
          </w:rPr>
          <w:t>Mask "Settings"</w:t>
        </w:r>
      </w:hyperlink>
      <w:r w:rsidRPr="00294244">
        <w:rPr>
          <w:lang w:val="en-US"/>
        </w:rPr>
        <w:t xml:space="preserve">). If the default is used, this is indicated by a note behind the combo box. </w:t>
      </w:r>
    </w:p>
    <w:p w14:paraId="488AF224" w14:textId="77777777" w:rsidR="000352E4" w:rsidRPr="00294244" w:rsidRDefault="000352E4" w:rsidP="000352E4">
      <w:pPr>
        <w:widowControl/>
        <w:ind w:left="360"/>
        <w:rPr>
          <w:lang w:val="en-US"/>
        </w:rPr>
      </w:pPr>
      <w:r w:rsidRPr="00294244">
        <w:rPr>
          <w:lang w:val="en-US"/>
        </w:rPr>
        <w:t xml:space="preserve">The label of the input field is dynamic. If in the </w:t>
      </w:r>
      <w:hyperlink w:anchor="_topic_FormSettings">
        <w:r w:rsidRPr="00294244">
          <w:rPr>
            <w:rStyle w:val="Hyperlink"/>
            <w:lang w:val="en-US"/>
          </w:rPr>
          <w:t>Mask "Settings"</w:t>
        </w:r>
      </w:hyperlink>
      <w:r w:rsidRPr="00294244">
        <w:rPr>
          <w:lang w:val="en-US"/>
        </w:rPr>
        <w:t xml:space="preserve"> no field (tag) has been configured to store the name, "not configured" is displayed as the label and the input field is not active. If exactly one field is configured to store the name, this field will be displayed. If more than one value is configured, the input field is labelled with "Artist (author)".</w:t>
      </w:r>
    </w:p>
    <w:p w14:paraId="15781C2F" w14:textId="77777777" w:rsidR="000352E4" w:rsidRPr="00294244" w:rsidRDefault="000352E4" w:rsidP="000352E4">
      <w:pPr>
        <w:pStyle w:val="StandardDense"/>
        <w:widowControl/>
        <w:numPr>
          <w:ilvl w:val="0"/>
          <w:numId w:val="25"/>
        </w:numPr>
        <w:rPr>
          <w:lang w:val="en-US"/>
        </w:rPr>
      </w:pPr>
      <w:r w:rsidRPr="00294244">
        <w:rPr>
          <w:lang w:val="en-US"/>
        </w:rPr>
        <w:t xml:space="preserve">Text field for comment </w:t>
      </w:r>
      <w:r w:rsidRPr="00294244">
        <w:rPr>
          <w:lang w:val="en-US"/>
        </w:rPr>
        <w:br/>
        <w:t>The comment can be freely entered or taken from the lists "Recent comments" or "Predefined comments" and then can be changed. Once the input begins, the input is used as filter for the list "Recent comments", i.e., the list displays the entries in which the text entered in the text field for comment is included. However, this requires that the tab "Recent comments" is in front, not "Predefined comments".</w:t>
      </w:r>
      <w:r w:rsidRPr="00294244">
        <w:rPr>
          <w:lang w:val="en-US"/>
        </w:rPr>
        <w:br/>
        <w:t xml:space="preserve">When you save the comment it will be added to the list of recent comments. </w:t>
      </w:r>
      <w:r w:rsidRPr="00294244">
        <w:rPr>
          <w:lang w:val="en-US"/>
        </w:rPr>
        <w:br/>
        <w:t xml:space="preserve">If it is configured (see </w:t>
      </w:r>
      <w:hyperlink w:anchor="_topic_FormSettings">
        <w:r w:rsidRPr="00294244">
          <w:rPr>
            <w:rStyle w:val="Hyperlink"/>
            <w:lang w:val="en-US"/>
          </w:rPr>
          <w:t>Mask "Settings"</w:t>
        </w:r>
      </w:hyperlink>
      <w:r w:rsidRPr="00294244">
        <w:rPr>
          <w:lang w:val="en-US"/>
        </w:rPr>
        <w:t xml:space="preserve">) you can jump directly into the list of "Recent comments" using the cursor down key. In this case, if necessary, it is automatically switched from the tab "Predefined comments" to tab "Recent comments". </w:t>
      </w:r>
    </w:p>
    <w:p w14:paraId="3BDDE707" w14:textId="77777777" w:rsidR="000352E4" w:rsidRPr="00294244" w:rsidRDefault="000352E4" w:rsidP="000352E4">
      <w:pPr>
        <w:pStyle w:val="StandardDense"/>
        <w:widowControl/>
        <w:ind w:left="360"/>
        <w:rPr>
          <w:lang w:val="en-US"/>
        </w:rPr>
      </w:pPr>
      <w:r w:rsidRPr="00294244">
        <w:rPr>
          <w:lang w:val="en-US"/>
        </w:rPr>
        <w:t xml:space="preserve">The label of the input field is dynamic. If in the </w:t>
      </w:r>
      <w:hyperlink w:anchor="_topic_FormSettings">
        <w:r w:rsidRPr="00294244">
          <w:rPr>
            <w:rStyle w:val="Hyperlink"/>
            <w:lang w:val="en-US"/>
          </w:rPr>
          <w:t>Mask "Settings"</w:t>
        </w:r>
      </w:hyperlink>
      <w:r w:rsidRPr="00294244">
        <w:rPr>
          <w:lang w:val="en-US"/>
        </w:rPr>
        <w:t xml:space="preserve"> no field (tag) has been configured to store the comment, "not configured" is displayed as the label and the input field is not active. If exactly one field is configured to store the comment, this field will be displayed. If more than one value is configured, the input field is labelled with "Comment". </w:t>
      </w:r>
    </w:p>
    <w:p w14:paraId="4AF4DAF9" w14:textId="77777777" w:rsidR="000352E4" w:rsidRPr="00294244" w:rsidRDefault="000352E4" w:rsidP="000352E4">
      <w:pPr>
        <w:pStyle w:val="Standard"/>
        <w:keepNext/>
        <w:widowControl/>
        <w:rPr>
          <w:lang w:val="en-US"/>
        </w:rPr>
      </w:pPr>
      <w:r w:rsidRPr="00294244">
        <w:rPr>
          <w:lang w:val="en-US"/>
        </w:rPr>
        <w:t xml:space="preserve">Two lists are available for an easier entry of the comment: </w:t>
      </w:r>
    </w:p>
    <w:p w14:paraId="2E815DB9" w14:textId="77777777" w:rsidR="000352E4" w:rsidRPr="00294244" w:rsidRDefault="000352E4" w:rsidP="000352E4">
      <w:pPr>
        <w:pStyle w:val="StandardDense"/>
        <w:widowControl/>
        <w:numPr>
          <w:ilvl w:val="0"/>
          <w:numId w:val="25"/>
        </w:numPr>
        <w:rPr>
          <w:lang w:val="en-US"/>
        </w:rPr>
      </w:pPr>
      <w:r w:rsidRPr="00294244">
        <w:rPr>
          <w:lang w:val="en-US"/>
        </w:rPr>
        <w:t xml:space="preserve">Recent comments </w:t>
      </w:r>
      <w:r w:rsidRPr="00294244">
        <w:rPr>
          <w:lang w:val="en-US"/>
        </w:rPr>
        <w:br/>
        <w:t>This list displays the most recent comments saved. Above the list there is a text box for entering a filter. If, for example, "Smith" is entered there, all comments are displayed in the list that contains "Smith". Also, after an input in the text field for comment the list is filtered accordingly.</w:t>
      </w:r>
    </w:p>
    <w:p w14:paraId="33F53ED3" w14:textId="77777777" w:rsidR="000352E4" w:rsidRDefault="000352E4" w:rsidP="000352E4">
      <w:pPr>
        <w:pStyle w:val="StandardDense"/>
        <w:widowControl/>
        <w:numPr>
          <w:ilvl w:val="0"/>
          <w:numId w:val="25"/>
        </w:numPr>
      </w:pPr>
      <w:r w:rsidRPr="00294244">
        <w:rPr>
          <w:lang w:val="en-US"/>
        </w:rPr>
        <w:t xml:space="preserve">Predefined comments </w:t>
      </w:r>
      <w:r w:rsidRPr="00294244">
        <w:rPr>
          <w:lang w:val="en-US"/>
        </w:rPr>
        <w:br/>
        <w:t xml:space="preserve">This list displays comments, which have been predefined in </w:t>
      </w:r>
      <w:hyperlink w:anchor="_topic_FormPredefinedComments">
        <w:r w:rsidRPr="00294244">
          <w:rPr>
            <w:rStyle w:val="Hyperlink"/>
            <w:lang w:val="en-US"/>
          </w:rPr>
          <w:t>Mask "Predefined comments"</w:t>
        </w:r>
      </w:hyperlink>
      <w:r w:rsidRPr="00294244">
        <w:rPr>
          <w:lang w:val="en-US"/>
        </w:rPr>
        <w:t xml:space="preserve">. In that mask predefined comments are assigned to a category (e.g., city, Last Name). Above the list is a selection list for these categories. </w:t>
      </w:r>
      <w:r>
        <w:t xml:space="preserve">With "*", all entries are displayed. </w:t>
      </w:r>
    </w:p>
    <w:p w14:paraId="6277FC77" w14:textId="77777777" w:rsidR="000352E4" w:rsidRPr="00294244" w:rsidRDefault="000352E4" w:rsidP="000352E4">
      <w:pPr>
        <w:pStyle w:val="Standard"/>
        <w:keepNext/>
        <w:widowControl/>
        <w:rPr>
          <w:lang w:val="en-US"/>
        </w:rPr>
      </w:pPr>
      <w:r w:rsidRPr="00294244">
        <w:rPr>
          <w:lang w:val="en-US"/>
        </w:rPr>
        <w:t>Entries from the two lists can be transferred into the text field for comment via the context menu of the list (right mouse button) or via a keyboard shortcut:</w:t>
      </w:r>
    </w:p>
    <w:p w14:paraId="301D5CF0" w14:textId="77777777" w:rsidR="000352E4" w:rsidRPr="00294244" w:rsidRDefault="000352E4" w:rsidP="000352E4">
      <w:pPr>
        <w:pStyle w:val="Standard"/>
        <w:widowControl/>
        <w:numPr>
          <w:ilvl w:val="0"/>
          <w:numId w:val="25"/>
        </w:numPr>
        <w:rPr>
          <w:lang w:val="en-US"/>
        </w:rPr>
      </w:pPr>
      <w:r w:rsidRPr="00294244">
        <w:rPr>
          <w:lang w:val="en-US"/>
        </w:rPr>
        <w:t xml:space="preserve">Transfer (overwriting the text field for comment) </w:t>
      </w:r>
      <w:r w:rsidRPr="00294244">
        <w:rPr>
          <w:lang w:val="en-US"/>
        </w:rPr>
        <w:br/>
        <w:t xml:space="preserve">Keyboard shortcut: Return key </w:t>
      </w:r>
    </w:p>
    <w:p w14:paraId="718338C1" w14:textId="77777777" w:rsidR="000352E4" w:rsidRPr="00294244" w:rsidRDefault="000352E4" w:rsidP="000352E4">
      <w:pPr>
        <w:pStyle w:val="StandardDense"/>
        <w:widowControl/>
        <w:numPr>
          <w:ilvl w:val="0"/>
          <w:numId w:val="25"/>
        </w:numPr>
        <w:rPr>
          <w:lang w:val="en-US"/>
        </w:rPr>
      </w:pPr>
      <w:r w:rsidRPr="00294244">
        <w:rPr>
          <w:lang w:val="en-US"/>
        </w:rPr>
        <w:t xml:space="preserve">Append with space </w:t>
      </w:r>
      <w:r w:rsidRPr="00294244">
        <w:rPr>
          <w:lang w:val="en-US"/>
        </w:rPr>
        <w:br/>
        <w:t xml:space="preserve">Keyboard shortcut: Spacebar </w:t>
      </w:r>
    </w:p>
    <w:p w14:paraId="52252E96" w14:textId="77777777" w:rsidR="000352E4" w:rsidRPr="00294244" w:rsidRDefault="000352E4" w:rsidP="000352E4">
      <w:pPr>
        <w:pStyle w:val="StandardDense"/>
        <w:widowControl/>
        <w:numPr>
          <w:ilvl w:val="0"/>
          <w:numId w:val="25"/>
        </w:numPr>
        <w:rPr>
          <w:lang w:val="en-US"/>
        </w:rPr>
      </w:pPr>
      <w:r w:rsidRPr="00294244">
        <w:rPr>
          <w:lang w:val="en-US"/>
        </w:rPr>
        <w:lastRenderedPageBreak/>
        <w:t xml:space="preserve">Append with comma </w:t>
      </w:r>
      <w:r w:rsidRPr="00294244">
        <w:rPr>
          <w:lang w:val="en-US"/>
        </w:rPr>
        <w:br/>
        <w:t xml:space="preserve">Keyboard shortcuts: Comma </w:t>
      </w:r>
    </w:p>
    <w:p w14:paraId="77790EAD" w14:textId="77777777" w:rsidR="000352E4" w:rsidRPr="00294244" w:rsidRDefault="000352E4" w:rsidP="000352E4">
      <w:pPr>
        <w:pStyle w:val="StandardDense"/>
        <w:widowControl/>
        <w:numPr>
          <w:ilvl w:val="0"/>
          <w:numId w:val="25"/>
        </w:numPr>
        <w:rPr>
          <w:lang w:val="en-US"/>
        </w:rPr>
      </w:pPr>
      <w:r w:rsidRPr="00294244">
        <w:rPr>
          <w:lang w:val="en-US"/>
        </w:rPr>
        <w:t xml:space="preserve">Append with semicolon </w:t>
      </w:r>
      <w:r w:rsidRPr="00294244">
        <w:rPr>
          <w:lang w:val="en-US"/>
        </w:rPr>
        <w:br/>
        <w:t xml:space="preserve">Keyboard shortcut: Semicolon </w:t>
      </w:r>
    </w:p>
    <w:p w14:paraId="7A34E90C" w14:textId="77777777" w:rsidR="000352E4" w:rsidRPr="00294244" w:rsidRDefault="000352E4" w:rsidP="000352E4">
      <w:pPr>
        <w:pStyle w:val="Standard"/>
        <w:keepNext/>
        <w:widowControl/>
        <w:rPr>
          <w:lang w:val="en-US"/>
        </w:rPr>
      </w:pPr>
      <w:r w:rsidRPr="00294244">
        <w:rPr>
          <w:lang w:val="en-US"/>
        </w:rPr>
        <w:t xml:space="preserve">For the assignment of IPTC keywords there are two options in the input area on the far right: </w:t>
      </w:r>
    </w:p>
    <w:p w14:paraId="5ADD6845" w14:textId="77777777" w:rsidR="000352E4" w:rsidRPr="00294244" w:rsidRDefault="000352E4" w:rsidP="000352E4">
      <w:pPr>
        <w:pStyle w:val="StandardDense"/>
        <w:widowControl/>
        <w:numPr>
          <w:ilvl w:val="0"/>
          <w:numId w:val="25"/>
        </w:numPr>
        <w:rPr>
          <w:lang w:val="en-US"/>
        </w:rPr>
      </w:pPr>
      <w:r w:rsidRPr="00294244">
        <w:rPr>
          <w:lang w:val="en-US"/>
        </w:rPr>
        <w:t xml:space="preserve">Text box for free key words </w:t>
      </w:r>
      <w:r w:rsidRPr="00294244">
        <w:rPr>
          <w:lang w:val="en-US"/>
        </w:rPr>
        <w:br/>
        <w:t xml:space="preserve">In the text box on top several key words can be entered. Each line is regarded as a keyword. Keywords can include spaces. </w:t>
      </w:r>
    </w:p>
    <w:p w14:paraId="7AF60318" w14:textId="77777777" w:rsidR="000352E4" w:rsidRPr="00294244" w:rsidRDefault="000352E4" w:rsidP="000352E4">
      <w:pPr>
        <w:pStyle w:val="StandardDense"/>
        <w:widowControl/>
        <w:numPr>
          <w:ilvl w:val="0"/>
          <w:numId w:val="25"/>
        </w:numPr>
        <w:rPr>
          <w:lang w:val="en-US"/>
        </w:rPr>
      </w:pPr>
      <w:r w:rsidRPr="00294244">
        <w:rPr>
          <w:lang w:val="en-US"/>
        </w:rPr>
        <w:t xml:space="preserve">Check boxes for predefined keywords </w:t>
      </w:r>
      <w:r w:rsidRPr="00294244">
        <w:rPr>
          <w:lang w:val="en-US"/>
        </w:rPr>
        <w:br/>
        <w:t xml:space="preserve">In the </w:t>
      </w:r>
      <w:hyperlink w:anchor="_topic_FormPredefinedKeyWords">
        <w:r w:rsidRPr="00294244">
          <w:rPr>
            <w:rStyle w:val="Hyperlink"/>
            <w:lang w:val="en-US"/>
          </w:rPr>
          <w:t>Mask "Predefined IPTC key words"</w:t>
        </w:r>
      </w:hyperlink>
      <w:r w:rsidRPr="00294244">
        <w:rPr>
          <w:lang w:val="en-US"/>
        </w:rPr>
        <w:t xml:space="preserve"> predefined keywords can be defined. For each of these keywords a check box is displayed. </w:t>
      </w:r>
    </w:p>
    <w:p w14:paraId="4AE19C5D" w14:textId="77777777" w:rsidR="000352E4" w:rsidRPr="00294244" w:rsidRDefault="000352E4" w:rsidP="000352E4">
      <w:pPr>
        <w:pStyle w:val="Heading6"/>
        <w:widowControl/>
        <w:rPr>
          <w:lang w:val="en-US"/>
        </w:rPr>
      </w:pPr>
      <w:r w:rsidRPr="00294244">
        <w:rPr>
          <w:lang w:val="en-US"/>
        </w:rPr>
        <w:t xml:space="preserve">Configurable input area </w:t>
      </w:r>
    </w:p>
    <w:p w14:paraId="4C38844F" w14:textId="77777777" w:rsidR="000352E4" w:rsidRPr="00294244" w:rsidRDefault="000352E4" w:rsidP="000352E4">
      <w:pPr>
        <w:pStyle w:val="Standard"/>
        <w:widowControl/>
        <w:rPr>
          <w:lang w:val="en-US"/>
        </w:rPr>
      </w:pPr>
      <w:r w:rsidRPr="00294244">
        <w:rPr>
          <w:lang w:val="en-US"/>
        </w:rPr>
        <w:t xml:space="preserve">On the bottom right is a configurable area in which additional properties can be changed. The configuration is done in the </w:t>
      </w:r>
      <w:hyperlink w:anchor="_topic_FormMetaDataDefinition">
        <w:r w:rsidRPr="00294244">
          <w:rPr>
            <w:rStyle w:val="Hyperlink"/>
            <w:lang w:val="en-US"/>
          </w:rPr>
          <w:t>Mask "Field definitions"</w:t>
        </w:r>
      </w:hyperlink>
      <w:r w:rsidRPr="00294244">
        <w:rPr>
          <w:lang w:val="en-US"/>
        </w:rPr>
        <w:t>, group "Change of properties". The mask can be opened via context menu in this area (in this case directly with selection of group) or via menu.</w:t>
      </w:r>
    </w:p>
    <w:p w14:paraId="2F38B373" w14:textId="77777777" w:rsidR="000352E4" w:rsidRPr="00294244" w:rsidRDefault="000352E4" w:rsidP="000352E4">
      <w:pPr>
        <w:pStyle w:val="Standard"/>
        <w:widowControl/>
        <w:rPr>
          <w:lang w:val="en-US"/>
        </w:rPr>
      </w:pPr>
      <w:r w:rsidRPr="00294244">
        <w:rPr>
          <w:lang w:val="en-US"/>
        </w:rPr>
        <w:t xml:space="preserve">On the left-hand side of each input field is the description, supplemented by the data type of the field. If multiple values are allowed for a property by the program, the text box is displayed with vertical scroll bar. The number of rows displayed is configured in </w:t>
      </w:r>
      <w:hyperlink w:anchor="_topic_FormMetaDataDefinition">
        <w:r w:rsidRPr="00294244">
          <w:rPr>
            <w:rStyle w:val="Hyperlink"/>
            <w:lang w:val="en-US"/>
          </w:rPr>
          <w:t>Mask "Field definitions"</w:t>
        </w:r>
      </w:hyperlink>
      <w:r w:rsidRPr="00294244">
        <w:rPr>
          <w:lang w:val="en-US"/>
        </w:rPr>
        <w:t xml:space="preserve">. One row corresponds to one value. Properties, for which only one value is allowed, are displayed in a combo box. This makes it possible to select recently entered values for this property. </w:t>
      </w:r>
    </w:p>
    <w:p w14:paraId="2D491A12" w14:textId="77777777" w:rsidR="000352E4" w:rsidRPr="00294244" w:rsidRDefault="000352E4" w:rsidP="000352E4">
      <w:pPr>
        <w:pStyle w:val="Standard"/>
        <w:keepNext/>
        <w:widowControl/>
        <w:rPr>
          <w:lang w:val="en-US"/>
        </w:rPr>
      </w:pPr>
      <w:r w:rsidRPr="00294244">
        <w:rPr>
          <w:lang w:val="en-US"/>
        </w:rPr>
        <w:t>For properties of type "date" is a small button on the right-hand side of the input field:</w:t>
      </w:r>
    </w:p>
    <w:p w14:paraId="6879EF77" w14:textId="77777777" w:rsidR="000352E4" w:rsidRDefault="000352E4" w:rsidP="000352E4">
      <w:pPr>
        <w:pStyle w:val="StandardDense"/>
        <w:widowControl/>
      </w:pPr>
      <w:r>
        <w:rPr>
          <w:noProof/>
        </w:rPr>
        <w:drawing>
          <wp:inline distT="0" distB="0" distL="0" distR="0" wp14:anchorId="0564D8CF" wp14:editId="08DE3A92">
            <wp:extent cx="1362075" cy="2190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rId53" cstate="print"/>
                    <a:stretch>
                      <a:fillRect/>
                    </a:stretch>
                  </pic:blipFill>
                  <pic:spPr>
                    <a:xfrm>
                      <a:off x="0" y="0"/>
                      <a:ext cx="1362075" cy="219075"/>
                    </a:xfrm>
                    <a:prstGeom prst="rect">
                      <a:avLst/>
                    </a:prstGeom>
                  </pic:spPr>
                </pic:pic>
              </a:graphicData>
            </a:graphic>
          </wp:inline>
        </w:drawing>
      </w:r>
    </w:p>
    <w:p w14:paraId="28E49AA6" w14:textId="77777777" w:rsidR="000352E4" w:rsidRPr="00294244" w:rsidRDefault="000352E4" w:rsidP="000352E4">
      <w:pPr>
        <w:pStyle w:val="Standard"/>
        <w:widowControl/>
        <w:rPr>
          <w:lang w:val="en-US"/>
        </w:rPr>
      </w:pPr>
      <w:r w:rsidRPr="00294244">
        <w:rPr>
          <w:lang w:val="en-US"/>
        </w:rPr>
        <w:t>With this button a calendar is opened to select a date. For properties, which can have several values, only the first date can be set via the calendar.</w:t>
      </w:r>
    </w:p>
    <w:p w14:paraId="650D93CA" w14:textId="77777777" w:rsidR="000352E4" w:rsidRPr="00294244" w:rsidRDefault="000352E4" w:rsidP="000352E4">
      <w:pPr>
        <w:pStyle w:val="StandardDense"/>
        <w:widowControl/>
        <w:rPr>
          <w:lang w:val="en-US"/>
        </w:rPr>
      </w:pPr>
    </w:p>
    <w:p w14:paraId="54EBA325" w14:textId="77777777" w:rsidR="000352E4" w:rsidRPr="00294244" w:rsidRDefault="000352E4" w:rsidP="000352E4">
      <w:pPr>
        <w:pStyle w:val="StandardDense"/>
        <w:widowControl/>
        <w:rPr>
          <w:lang w:val="en-US"/>
        </w:rPr>
      </w:pPr>
      <w:r w:rsidRPr="00294244">
        <w:rPr>
          <w:lang w:val="en-US"/>
        </w:rPr>
        <w:t>For property "Exif.Image.Orientation" (type: Short), a drop down list shows the valid (numeric) values together with an explanation (e.g., "bottom, left (180° + horiz.flip)"). After saving changes of Exif.Image.Orientation, image will be rotated accordingly.</w:t>
      </w:r>
    </w:p>
    <w:p w14:paraId="6EDE9875" w14:textId="77777777" w:rsidR="000352E4" w:rsidRPr="00294244" w:rsidRDefault="000352E4" w:rsidP="000352E4">
      <w:pPr>
        <w:pStyle w:val="Standard"/>
        <w:widowControl/>
        <w:rPr>
          <w:lang w:val="en-US"/>
        </w:rPr>
      </w:pPr>
      <w:r w:rsidRPr="00294244">
        <w:rPr>
          <w:lang w:val="en-US"/>
        </w:rPr>
        <w:t xml:space="preserve">For Exif properties the program allows only one value. For IPTC and XMP properties it depends on the particular property or the data type. According to the Exif specification, it seems permissible to assign several values to each property and the library exiv2 used in the program allows it too. However, there is (almost) no Exif property for which multiple values are meaningful and also other programs usually do not support it. Therefore, this program allows only one value per Exif property. If multiple values were assigned to an Exif property with another program, these values will be shown as one string in the input box, separated by vertical bar ("|"). This string can be changed. Only one value is stored then. </w:t>
      </w:r>
    </w:p>
    <w:p w14:paraId="6C8BAE6C" w14:textId="77777777" w:rsidR="000352E4" w:rsidRPr="00294244" w:rsidRDefault="000352E4" w:rsidP="000352E4">
      <w:pPr>
        <w:pStyle w:val="Standard"/>
        <w:widowControl/>
        <w:rPr>
          <w:lang w:val="en-US"/>
        </w:rPr>
      </w:pPr>
      <w:r w:rsidRPr="00294244">
        <w:rPr>
          <w:lang w:val="en-US"/>
        </w:rPr>
        <w:t xml:space="preserve">Special features are XMP properties of the data type "LangAlt". For them multiple values can be defined, with one value for the default language and one value for each additional language. The mask contains a corresponding number of input boxes for each property. The languages can be selected in the </w:t>
      </w:r>
      <w:hyperlink w:anchor="_topic_FormSettings">
        <w:r w:rsidRPr="00294244">
          <w:rPr>
            <w:rStyle w:val="Hyperlink"/>
            <w:lang w:val="en-US"/>
          </w:rPr>
          <w:t>Mask "Settings"</w:t>
        </w:r>
      </w:hyperlink>
      <w:r w:rsidRPr="00294244">
        <w:rPr>
          <w:lang w:val="en-US"/>
        </w:rPr>
        <w:t xml:space="preserve">. </w:t>
      </w:r>
    </w:p>
    <w:p w14:paraId="45AF510E" w14:textId="77777777" w:rsidR="000352E4" w:rsidRPr="00294244" w:rsidRDefault="000352E4" w:rsidP="000352E4">
      <w:pPr>
        <w:pStyle w:val="Standard"/>
        <w:keepNext/>
        <w:widowControl/>
        <w:rPr>
          <w:lang w:val="en-US"/>
        </w:rPr>
      </w:pPr>
      <w:r w:rsidRPr="00294244">
        <w:rPr>
          <w:lang w:val="en-US"/>
        </w:rPr>
        <w:t xml:space="preserve">In the following example, the input fields for the XMP property Xmp.dc.title are shown. As a description "XMP title" was configured. The text box directly on the right-hand side of this label is used for the value of the default language, below fields for English (Great Britain) and French (France): </w:t>
      </w:r>
    </w:p>
    <w:p w14:paraId="71C56E9C" w14:textId="77777777" w:rsidR="000352E4" w:rsidRDefault="000352E4" w:rsidP="000352E4">
      <w:pPr>
        <w:pStyle w:val="StandardDense"/>
        <w:widowControl/>
      </w:pPr>
      <w:r>
        <w:rPr>
          <w:noProof/>
        </w:rPr>
        <w:drawing>
          <wp:inline distT="0" distB="0" distL="0" distR="0" wp14:anchorId="50799D73" wp14:editId="649A1746">
            <wp:extent cx="1790700" cy="619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rId54" cstate="print"/>
                    <a:stretch>
                      <a:fillRect/>
                    </a:stretch>
                  </pic:blipFill>
                  <pic:spPr>
                    <a:xfrm>
                      <a:off x="0" y="0"/>
                      <a:ext cx="1790700" cy="619125"/>
                    </a:xfrm>
                    <a:prstGeom prst="rect">
                      <a:avLst/>
                    </a:prstGeom>
                  </pic:spPr>
                </pic:pic>
              </a:graphicData>
            </a:graphic>
          </wp:inline>
        </w:drawing>
      </w:r>
    </w:p>
    <w:p w14:paraId="3E313F6C" w14:textId="77777777" w:rsidR="000352E4" w:rsidRPr="00294244" w:rsidRDefault="000352E4" w:rsidP="000352E4">
      <w:pPr>
        <w:pStyle w:val="Standard"/>
        <w:widowControl/>
        <w:rPr>
          <w:lang w:val="en-US"/>
        </w:rPr>
      </w:pPr>
      <w:r w:rsidRPr="00294244">
        <w:rPr>
          <w:lang w:val="en-US"/>
        </w:rPr>
        <w:lastRenderedPageBreak/>
        <w:t xml:space="preserve">In case in the image a value is defined for a language that is not selected in </w:t>
      </w:r>
      <w:hyperlink w:anchor="_topic_FormSettings">
        <w:r w:rsidRPr="00294244">
          <w:rPr>
            <w:rStyle w:val="Hyperlink"/>
            <w:lang w:val="en-US"/>
          </w:rPr>
          <w:t>Mask "Settings"</w:t>
        </w:r>
      </w:hyperlink>
      <w:r w:rsidRPr="00294244">
        <w:rPr>
          <w:lang w:val="en-US"/>
        </w:rPr>
        <w:t xml:space="preserve">, it is displayed additionally and the value for this language can be changed too. </w:t>
      </w:r>
    </w:p>
    <w:p w14:paraId="025AE9AE" w14:textId="77777777" w:rsidR="000352E4" w:rsidRPr="00294244" w:rsidRDefault="000352E4" w:rsidP="000352E4">
      <w:pPr>
        <w:pStyle w:val="Standard"/>
        <w:keepNext/>
        <w:widowControl/>
        <w:rPr>
          <w:lang w:val="en-US"/>
        </w:rPr>
      </w:pPr>
      <w:r w:rsidRPr="00294244">
        <w:rPr>
          <w:lang w:val="en-US"/>
        </w:rPr>
        <w:t xml:space="preserve">XMP properties of the data type "XmpText" can have very complex values, such as the following value, which was added by Windows Live Photo Gallery as information about people displayed in the image: </w:t>
      </w:r>
    </w:p>
    <w:p w14:paraId="74C36AB6" w14:textId="77777777" w:rsidR="000352E4" w:rsidRPr="00294244" w:rsidRDefault="000352E4" w:rsidP="000352E4">
      <w:pPr>
        <w:pStyle w:val="StandardDense"/>
        <w:widowControl/>
        <w:rPr>
          <w:lang w:val="en-US"/>
        </w:rPr>
      </w:pPr>
      <w:r w:rsidRPr="00294244">
        <w:rPr>
          <w:lang w:val="en-US"/>
        </w:rPr>
        <w:t>/MPRI:Regions[1]/MPReg:Rectangle=0.210938, 0.477372, 0.079102, 0.119708</w:t>
      </w:r>
    </w:p>
    <w:p w14:paraId="07E1B24C" w14:textId="77777777" w:rsidR="000352E4" w:rsidRPr="00294244" w:rsidRDefault="000352E4" w:rsidP="000352E4">
      <w:pPr>
        <w:pStyle w:val="StandardDense"/>
        <w:widowControl/>
        <w:rPr>
          <w:lang w:val="en-US"/>
        </w:rPr>
      </w:pPr>
      <w:r w:rsidRPr="00294244">
        <w:rPr>
          <w:lang w:val="en-US"/>
        </w:rPr>
        <w:t>/MPRI:Regions[1]/MPReg:PersonDisplayName=Max Mustermann</w:t>
      </w:r>
    </w:p>
    <w:p w14:paraId="7881C07C" w14:textId="77777777" w:rsidR="000352E4" w:rsidRPr="00294244" w:rsidRDefault="000352E4" w:rsidP="000352E4">
      <w:pPr>
        <w:pStyle w:val="StandardDense"/>
        <w:widowControl/>
        <w:rPr>
          <w:lang w:val="en-US"/>
        </w:rPr>
      </w:pPr>
      <w:r w:rsidRPr="00294244">
        <w:rPr>
          <w:lang w:val="en-US"/>
        </w:rPr>
        <w:t>/MPRI:Regions[2]/MPReg:Rectangle=0.498047, 0.421898, 0.084961, 0.125547</w:t>
      </w:r>
    </w:p>
    <w:p w14:paraId="24C23BB3" w14:textId="77777777" w:rsidR="000352E4" w:rsidRPr="00294244" w:rsidRDefault="000352E4" w:rsidP="000352E4">
      <w:pPr>
        <w:pStyle w:val="StandardDense"/>
        <w:widowControl/>
        <w:rPr>
          <w:lang w:val="en-US"/>
        </w:rPr>
      </w:pPr>
      <w:r w:rsidRPr="00294244">
        <w:rPr>
          <w:lang w:val="en-US"/>
        </w:rPr>
        <w:t>/MPRI:Regions[2]/MPReg:PersonDisplayName=Barbara Beispielfrau</w:t>
      </w:r>
    </w:p>
    <w:p w14:paraId="4A79162C" w14:textId="77777777" w:rsidR="000352E4" w:rsidRPr="00294244" w:rsidRDefault="000352E4" w:rsidP="000352E4">
      <w:pPr>
        <w:pStyle w:val="StandardDense"/>
        <w:widowControl/>
        <w:rPr>
          <w:lang w:val="en-US"/>
        </w:rPr>
      </w:pPr>
      <w:r w:rsidRPr="00294244">
        <w:rPr>
          <w:lang w:val="en-US"/>
        </w:rPr>
        <w:t>/MPRI:Regions[2]/MPReg:PersonEmailDigest=1234567890ABCDEF1234567890ABCDEF12345678</w:t>
      </w:r>
    </w:p>
    <w:p w14:paraId="22546F27" w14:textId="77777777" w:rsidR="000352E4" w:rsidRPr="00294244" w:rsidRDefault="000352E4" w:rsidP="000352E4">
      <w:pPr>
        <w:pStyle w:val="StandardDense"/>
        <w:widowControl/>
        <w:rPr>
          <w:lang w:val="en-US"/>
        </w:rPr>
      </w:pPr>
      <w:r w:rsidRPr="00294244">
        <w:rPr>
          <w:lang w:val="en-US"/>
        </w:rPr>
        <w:t>/MPRI:Regions[2]/MPReg:PersonLiveIdCID=1234567890123456789</w:t>
      </w:r>
    </w:p>
    <w:p w14:paraId="1C38E47E" w14:textId="77777777" w:rsidR="000352E4" w:rsidRPr="00294244" w:rsidRDefault="000352E4" w:rsidP="000352E4">
      <w:pPr>
        <w:pStyle w:val="StandardDense"/>
        <w:widowControl/>
        <w:rPr>
          <w:lang w:val="en-US"/>
        </w:rPr>
      </w:pPr>
      <w:r w:rsidRPr="00294244">
        <w:rPr>
          <w:lang w:val="en-US"/>
        </w:rPr>
        <w:t>/MPRI:Regions[2]/MPReg:PersonSourceID=WL:1234567890123456789</w:t>
      </w:r>
    </w:p>
    <w:p w14:paraId="4DA26786" w14:textId="77777777" w:rsidR="000352E4" w:rsidRPr="00294244" w:rsidRDefault="000352E4" w:rsidP="000352E4">
      <w:pPr>
        <w:pStyle w:val="Standard"/>
        <w:widowControl/>
        <w:rPr>
          <w:lang w:val="en-US"/>
        </w:rPr>
      </w:pPr>
      <w:r w:rsidRPr="00294244">
        <w:rPr>
          <w:lang w:val="en-US"/>
        </w:rPr>
        <w:t xml:space="preserve">This program can not verify the validity of those values. On the other hand, usually you will change such complex values also with the program, with which the values originally were assigned. But in this particular example, you could delete the values for PersonEmailDigest, PersonLiveIdCID and PersonSourceID for reasons of data protection before distributing the image. For the same reason you might also just save the first name instead of the full name. In this way not the whole information is lost, who is displayed in the picture. </w:t>
      </w:r>
    </w:p>
    <w:p w14:paraId="6A6A70E5" w14:textId="77777777" w:rsidR="000352E4" w:rsidRPr="00294244" w:rsidRDefault="000352E4" w:rsidP="000352E4">
      <w:pPr>
        <w:pStyle w:val="Heading6"/>
        <w:widowControl/>
        <w:rPr>
          <w:lang w:val="en-US"/>
        </w:rPr>
      </w:pPr>
      <w:r w:rsidRPr="00294244">
        <w:rPr>
          <w:lang w:val="en-US"/>
        </w:rPr>
        <w:t>Separate mask for data input</w:t>
      </w:r>
    </w:p>
    <w:p w14:paraId="1079ECA4" w14:textId="77777777" w:rsidR="000352E4" w:rsidRPr="00294244" w:rsidRDefault="000352E4" w:rsidP="000352E4">
      <w:pPr>
        <w:pStyle w:val="Standard"/>
        <w:widowControl/>
        <w:rPr>
          <w:lang w:val="en-US"/>
        </w:rPr>
      </w:pPr>
      <w:r w:rsidRPr="00294244">
        <w:rPr>
          <w:lang w:val="en-US"/>
        </w:rPr>
        <w:t xml:space="preserve">With the F10 key or double-click in input fields for artist (author), comment or in configurable input area, a </w:t>
      </w:r>
      <w:hyperlink w:anchor="_topic_FormTagValueInput">
        <w:r w:rsidRPr="00294244">
          <w:rPr>
            <w:rStyle w:val="Hyperlink"/>
            <w:lang w:val="en-US"/>
          </w:rPr>
          <w:t>Mask for input of data</w:t>
        </w:r>
      </w:hyperlink>
      <w:r w:rsidRPr="00294244">
        <w:rPr>
          <w:lang w:val="en-US"/>
        </w:rPr>
        <w:t xml:space="preserve"> is opened to have a larger and variable input range for long and/or multi-line values. Via this mask also the </w:t>
      </w:r>
      <w:hyperlink w:anchor="_topic_FormPlaceholder">
        <w:r w:rsidRPr="00294244">
          <w:rPr>
            <w:rStyle w:val="Hyperlink"/>
            <w:lang w:val="en-US"/>
          </w:rPr>
          <w:t>Mask "Edit / insert placeholder"</w:t>
        </w:r>
      </w:hyperlink>
      <w:r w:rsidRPr="00294244">
        <w:rPr>
          <w:lang w:val="en-US"/>
        </w:rPr>
        <w:t xml:space="preserve"> can be opened.</w:t>
      </w:r>
    </w:p>
    <w:p w14:paraId="30781530" w14:textId="77777777" w:rsidR="000352E4" w:rsidRPr="00294244" w:rsidRDefault="000352E4" w:rsidP="000352E4">
      <w:pPr>
        <w:pStyle w:val="Heading6"/>
        <w:widowControl/>
        <w:rPr>
          <w:lang w:val="en-US"/>
        </w:rPr>
      </w:pPr>
      <w:r w:rsidRPr="00294244">
        <w:rPr>
          <w:lang w:val="en-US"/>
        </w:rPr>
        <w:t>Mask to insert and edit placeholders</w:t>
      </w:r>
    </w:p>
    <w:p w14:paraId="09D1A277" w14:textId="77777777" w:rsidR="000352E4" w:rsidRPr="00294244" w:rsidRDefault="000352E4" w:rsidP="000352E4">
      <w:pPr>
        <w:pStyle w:val="Standard"/>
        <w:widowControl/>
        <w:rPr>
          <w:lang w:val="en-US"/>
        </w:rPr>
      </w:pPr>
      <w:r w:rsidRPr="00294244">
        <w:rPr>
          <w:lang w:val="en-US"/>
        </w:rPr>
        <w:t xml:space="preserve">With the Shift-F10 key or double-click with Shift-key in input fields for artist (author), comment or in configurable input area the </w:t>
      </w:r>
      <w:hyperlink w:anchor="_topic_FormPlaceholder">
        <w:r w:rsidRPr="00294244">
          <w:rPr>
            <w:rStyle w:val="Hyperlink"/>
            <w:lang w:val="en-US"/>
          </w:rPr>
          <w:t>Mask "Edit / insert placeholder"</w:t>
        </w:r>
      </w:hyperlink>
      <w:r w:rsidRPr="00294244">
        <w:rPr>
          <w:lang w:val="en-US"/>
        </w:rPr>
        <w:t xml:space="preserve"> is opened. Placeholders are replaced with the value of the referenced property during saving and thus allow copying values from one property to another.</w:t>
      </w:r>
    </w:p>
    <w:p w14:paraId="4A526268" w14:textId="77777777" w:rsidR="000352E4" w:rsidRPr="00294244" w:rsidRDefault="000352E4" w:rsidP="000352E4">
      <w:pPr>
        <w:pStyle w:val="Heading6"/>
        <w:widowControl/>
        <w:rPr>
          <w:lang w:val="en-US"/>
        </w:rPr>
      </w:pPr>
      <w:r w:rsidRPr="00294244">
        <w:rPr>
          <w:lang w:val="en-US"/>
        </w:rPr>
        <w:t>Reset entries</w:t>
      </w:r>
    </w:p>
    <w:p w14:paraId="55960BF1" w14:textId="77777777" w:rsidR="000352E4" w:rsidRPr="00294244" w:rsidRDefault="000352E4" w:rsidP="000352E4">
      <w:pPr>
        <w:pStyle w:val="Standard"/>
        <w:widowControl/>
        <w:rPr>
          <w:lang w:val="en-US"/>
        </w:rPr>
      </w:pPr>
      <w:r w:rsidRPr="00294244">
        <w:rPr>
          <w:lang w:val="en-US"/>
        </w:rPr>
        <w:t xml:space="preserve">By pressing the Esc key, the inputs for artists, comment and IPTC keywords as well as in the configurable input range are reset and the corresponding values from the image are displayed again. With the menu item "Image - Reset" or the corresponding icon (see </w:t>
      </w:r>
      <w:hyperlink w:anchor="_topic_Symbolleiste">
        <w:r w:rsidRPr="00294244">
          <w:rPr>
            <w:rStyle w:val="Hyperlink"/>
            <w:lang w:val="en-US"/>
          </w:rPr>
          <w:t>Tool bar</w:t>
        </w:r>
      </w:hyperlink>
      <w:r w:rsidRPr="00294244">
        <w:rPr>
          <w:lang w:val="en-US"/>
        </w:rPr>
        <w:t xml:space="preserve">), all inputs to the image are reset. </w:t>
      </w:r>
    </w:p>
    <w:p w14:paraId="7855066C" w14:textId="77777777" w:rsidR="000352E4" w:rsidRPr="00294244" w:rsidRDefault="000352E4" w:rsidP="000352E4">
      <w:pPr>
        <w:pStyle w:val="Heading6"/>
        <w:widowControl/>
        <w:rPr>
          <w:lang w:val="en-US"/>
        </w:rPr>
      </w:pPr>
      <w:r w:rsidRPr="00294244">
        <w:rPr>
          <w:lang w:val="en-US"/>
        </w:rPr>
        <w:t xml:space="preserve">Restrictions </w:t>
      </w:r>
    </w:p>
    <w:p w14:paraId="70E45052" w14:textId="77777777" w:rsidR="000352E4" w:rsidRPr="00294244" w:rsidRDefault="000352E4" w:rsidP="000352E4">
      <w:pPr>
        <w:pStyle w:val="Standard"/>
        <w:widowControl/>
        <w:rPr>
          <w:lang w:val="en-US"/>
        </w:rPr>
      </w:pPr>
      <w:r w:rsidRPr="00294244">
        <w:rPr>
          <w:lang w:val="en-US"/>
        </w:rPr>
        <w:t xml:space="preserve">Some properties can be changed, but cannot be added. This is especially true for vendor-specific EXIF information and for the more complex XMP data structures. If properties could not be added, a message is displayed after saving. </w:t>
      </w:r>
    </w:p>
    <w:p w14:paraId="01EA59FF" w14:textId="77777777" w:rsidR="000352E4" w:rsidRPr="00294244" w:rsidRDefault="000352E4" w:rsidP="000352E4">
      <w:pPr>
        <w:pStyle w:val="Heading6"/>
        <w:widowControl/>
        <w:rPr>
          <w:lang w:val="en-US"/>
        </w:rPr>
      </w:pPr>
      <w:r w:rsidRPr="00294244">
        <w:rPr>
          <w:lang w:val="en-US"/>
        </w:rPr>
        <w:t xml:space="preserve">Save changes </w:t>
      </w:r>
    </w:p>
    <w:p w14:paraId="168B3706" w14:textId="77777777" w:rsidR="000352E4" w:rsidRPr="00294244" w:rsidRDefault="000352E4" w:rsidP="000352E4">
      <w:pPr>
        <w:pStyle w:val="Standard"/>
        <w:keepNext/>
        <w:widowControl/>
        <w:rPr>
          <w:lang w:val="en-US"/>
        </w:rPr>
      </w:pPr>
      <w:r w:rsidRPr="00294244">
        <w:rPr>
          <w:lang w:val="en-US"/>
        </w:rPr>
        <w:t xml:space="preserve">The changes can be saved by: </w:t>
      </w:r>
    </w:p>
    <w:p w14:paraId="75CA9B2C" w14:textId="77777777" w:rsidR="000352E4" w:rsidRDefault="000352E4" w:rsidP="000352E4">
      <w:pPr>
        <w:pStyle w:val="StandardDense"/>
        <w:widowControl/>
        <w:numPr>
          <w:ilvl w:val="0"/>
          <w:numId w:val="25"/>
        </w:numPr>
      </w:pPr>
      <w:r>
        <w:t xml:space="preserve">Menu item "Image - Save" </w:t>
      </w:r>
    </w:p>
    <w:p w14:paraId="78AFEE74" w14:textId="77777777" w:rsidR="000352E4" w:rsidRPr="00294244" w:rsidRDefault="000352E4" w:rsidP="000352E4">
      <w:pPr>
        <w:pStyle w:val="StandardDense"/>
        <w:widowControl/>
        <w:numPr>
          <w:ilvl w:val="0"/>
          <w:numId w:val="25"/>
        </w:numPr>
        <w:rPr>
          <w:lang w:val="en-US"/>
        </w:rPr>
      </w:pPr>
      <w:r w:rsidRPr="00294244">
        <w:rPr>
          <w:lang w:val="en-US"/>
        </w:rPr>
        <w:t xml:space="preserve">Menu item "Image - Previous" (after saving the previous image is displayed) </w:t>
      </w:r>
    </w:p>
    <w:p w14:paraId="105BC191" w14:textId="77777777" w:rsidR="000352E4" w:rsidRPr="00294244" w:rsidRDefault="000352E4" w:rsidP="000352E4">
      <w:pPr>
        <w:pStyle w:val="StandardDense"/>
        <w:widowControl/>
        <w:numPr>
          <w:ilvl w:val="0"/>
          <w:numId w:val="25"/>
        </w:numPr>
        <w:rPr>
          <w:lang w:val="en-US"/>
        </w:rPr>
      </w:pPr>
      <w:r w:rsidRPr="00294244">
        <w:rPr>
          <w:lang w:val="en-US"/>
        </w:rPr>
        <w:t xml:space="preserve">Menu item "Image - Next" (after saving the next image is displayed) </w:t>
      </w:r>
    </w:p>
    <w:p w14:paraId="2B1DA108" w14:textId="77777777" w:rsidR="000352E4" w:rsidRPr="00294244" w:rsidRDefault="000352E4" w:rsidP="000352E4">
      <w:pPr>
        <w:pStyle w:val="StandardDense"/>
        <w:widowControl/>
        <w:numPr>
          <w:ilvl w:val="0"/>
          <w:numId w:val="25"/>
        </w:numPr>
        <w:rPr>
          <w:lang w:val="en-US"/>
        </w:rPr>
      </w:pPr>
      <w:r w:rsidRPr="00294244">
        <w:rPr>
          <w:lang w:val="en-US"/>
        </w:rPr>
        <w:t xml:space="preserve">Return key in the text field for comment (if configured in this way, see </w:t>
      </w:r>
      <w:hyperlink w:anchor="_topic_FormSettings">
        <w:r w:rsidRPr="00294244">
          <w:rPr>
            <w:rStyle w:val="Hyperlink"/>
            <w:lang w:val="en-US"/>
          </w:rPr>
          <w:t>Mask "Settings"</w:t>
        </w:r>
      </w:hyperlink>
      <w:r w:rsidRPr="00294244">
        <w:rPr>
          <w:lang w:val="en-US"/>
        </w:rPr>
        <w:t xml:space="preserve">) </w:t>
      </w:r>
    </w:p>
    <w:p w14:paraId="2AB78314" w14:textId="77777777" w:rsidR="000352E4" w:rsidRPr="00294244" w:rsidRDefault="000352E4" w:rsidP="000352E4">
      <w:pPr>
        <w:pStyle w:val="Standard"/>
        <w:widowControl/>
        <w:rPr>
          <w:lang w:val="en-US"/>
        </w:rPr>
      </w:pPr>
      <w:r w:rsidRPr="00294244">
        <w:rPr>
          <w:lang w:val="en-US"/>
        </w:rPr>
        <w:t xml:space="preserve">For these menu items, there are also icons in the toolbar (see </w:t>
      </w:r>
      <w:hyperlink w:anchor="_topic_Symbolleiste">
        <w:r w:rsidRPr="00294244">
          <w:rPr>
            <w:rStyle w:val="Hyperlink"/>
            <w:lang w:val="en-US"/>
          </w:rPr>
          <w:t>Tool bar</w:t>
        </w:r>
      </w:hyperlink>
      <w:r w:rsidRPr="00294244">
        <w:rPr>
          <w:lang w:val="en-US"/>
        </w:rPr>
        <w:t xml:space="preserve">) and keyboard shortcuts (see </w:t>
      </w:r>
      <w:hyperlink w:anchor="_topic_Tastaturkuerzel">
        <w:r w:rsidRPr="00294244">
          <w:rPr>
            <w:rStyle w:val="Hyperlink"/>
            <w:lang w:val="en-US"/>
          </w:rPr>
          <w:t>Keyboard shortcuts</w:t>
        </w:r>
      </w:hyperlink>
      <w:r w:rsidRPr="00294244">
        <w:rPr>
          <w:lang w:val="en-US"/>
        </w:rPr>
        <w:t>).</w:t>
      </w:r>
    </w:p>
    <w:p w14:paraId="5D2C6191"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lastRenderedPageBreak/>
        <w:br w:type="textWrapping" w:clear="all"/>
      </w:r>
      <w:r w:rsidRPr="00294244">
        <w:rPr>
          <w:rFonts w:ascii="Tahoma" w:eastAsia="Tahoma" w:hAnsi="Tahoma" w:cs="Tahoma"/>
          <w:i/>
          <w:color w:val="C0C0C0"/>
          <w:lang w:val="en-US"/>
        </w:rPr>
        <w:t xml:space="preserve">Created with the Personal Edition of HelpNDoc: </w:t>
      </w:r>
      <w:hyperlink r:id="rId55">
        <w:r w:rsidRPr="00294244">
          <w:rPr>
            <w:rFonts w:ascii="Tahoma" w:eastAsia="Tahoma" w:hAnsi="Tahoma" w:cs="Tahoma"/>
            <w:i/>
            <w:color w:val="6666FF"/>
            <w:lang w:val="en-US"/>
          </w:rPr>
          <w:t>Full-featured multi-format Help generator</w:t>
        </w:r>
      </w:hyperlink>
    </w:p>
    <w:p w14:paraId="0AA7E693" w14:textId="77777777" w:rsidR="000352E4" w:rsidRDefault="000352E4" w:rsidP="000352E4">
      <w:pPr>
        <w:pStyle w:val="Heading2"/>
        <w:widowControl/>
      </w:pPr>
      <w:bookmarkStart w:id="10" w:name="_Toc65156433"/>
      <w:r>
        <w:t>Multiple images edit</w:t>
      </w:r>
      <w:bookmarkEnd w:id="10"/>
    </w:p>
    <w:p w14:paraId="66454248" w14:textId="77777777" w:rsidR="000352E4" w:rsidRPr="00294244" w:rsidRDefault="000352E4" w:rsidP="000352E4">
      <w:pPr>
        <w:pStyle w:val="Standard"/>
        <w:widowControl/>
        <w:rPr>
          <w:lang w:val="en-US"/>
        </w:rPr>
      </w:pPr>
      <w:r w:rsidRPr="00294244">
        <w:rPr>
          <w:color w:val="000000"/>
          <w:shd w:val="clear" w:color="auto" w:fill="FFFFFF"/>
          <w:lang w:val="en-US"/>
        </w:rPr>
        <w:t>In order to edit several images in one batch the tab "Multi image edit" has to be selected.</w:t>
      </w:r>
    </w:p>
    <w:p w14:paraId="0A0CBCCB" w14:textId="77777777" w:rsidR="000352E4" w:rsidRPr="00294244" w:rsidRDefault="000352E4" w:rsidP="000352E4">
      <w:pPr>
        <w:pStyle w:val="Standard"/>
        <w:widowControl/>
        <w:rPr>
          <w:lang w:val="en-US"/>
        </w:rPr>
      </w:pPr>
      <w:r w:rsidRPr="00294244">
        <w:rPr>
          <w:color w:val="000000"/>
          <w:lang w:val="en-US"/>
        </w:rPr>
        <w:t>To change the properties of several images together, these images first have to be selected.</w:t>
      </w:r>
      <w:r w:rsidRPr="00294244">
        <w:rPr>
          <w:rFonts w:ascii="Arial" w:eastAsia="Arial" w:hAnsi="Arial" w:cs="Arial"/>
          <w:color w:val="000000"/>
          <w:lang w:val="en-US"/>
        </w:rPr>
        <w:t xml:space="preserve"> </w:t>
      </w:r>
      <w:r w:rsidRPr="00294244">
        <w:rPr>
          <w:color w:val="000000"/>
          <w:lang w:val="en-US"/>
        </w:rPr>
        <w:t>But you also can add images to the selection later.</w:t>
      </w:r>
      <w:r w:rsidRPr="00294244">
        <w:rPr>
          <w:rFonts w:ascii="Arial" w:eastAsia="Arial" w:hAnsi="Arial" w:cs="Arial"/>
          <w:color w:val="000000"/>
          <w:lang w:val="en-US"/>
        </w:rPr>
        <w:t xml:space="preserve"> If </w:t>
      </w:r>
      <w:r w:rsidRPr="00294244">
        <w:rPr>
          <w:color w:val="000000"/>
          <w:lang w:val="en-US"/>
        </w:rPr>
        <w:t>all images have same value for one property (e.g., all images have the same artist), this value is also displayed.</w:t>
      </w:r>
      <w:r w:rsidRPr="00294244">
        <w:rPr>
          <w:rFonts w:ascii="Arial" w:eastAsia="Arial" w:hAnsi="Arial" w:cs="Arial"/>
          <w:color w:val="000000"/>
          <w:lang w:val="en-US"/>
        </w:rPr>
        <w:t xml:space="preserve">  If they have </w:t>
      </w:r>
      <w:r w:rsidRPr="00294244">
        <w:rPr>
          <w:color w:val="000000"/>
          <w:lang w:val="en-US"/>
        </w:rPr>
        <w:t>different values, the corresponding field is left blank.</w:t>
      </w:r>
      <w:r w:rsidRPr="00294244">
        <w:rPr>
          <w:rFonts w:ascii="Arial" w:eastAsia="Arial" w:hAnsi="Arial" w:cs="Arial"/>
          <w:color w:val="000000"/>
          <w:lang w:val="en-US"/>
        </w:rPr>
        <w:t xml:space="preserve"> </w:t>
      </w:r>
    </w:p>
    <w:p w14:paraId="25B37C28" w14:textId="77777777" w:rsidR="000352E4" w:rsidRPr="00294244" w:rsidRDefault="000352E4" w:rsidP="000352E4">
      <w:pPr>
        <w:pStyle w:val="Standard"/>
        <w:widowControl/>
        <w:rPr>
          <w:lang w:val="en-US"/>
        </w:rPr>
      </w:pPr>
      <w:r w:rsidRPr="00294244">
        <w:rPr>
          <w:color w:val="000000"/>
          <w:lang w:val="en-US"/>
        </w:rPr>
        <w:t>On the right-hand side in the tab "</w:t>
      </w:r>
      <w:r w:rsidRPr="00294244">
        <w:rPr>
          <w:color w:val="000000"/>
          <w:shd w:val="clear" w:color="auto" w:fill="FFFFFF"/>
          <w:lang w:val="en-US"/>
        </w:rPr>
        <w:t>Multi image edit</w:t>
      </w:r>
      <w:r w:rsidRPr="00294244">
        <w:rPr>
          <w:color w:val="000000"/>
          <w:lang w:val="en-US"/>
        </w:rPr>
        <w:t xml:space="preserve">" a table with the selected images and their current values will be displayed for the chosen properties. The properties can be defined in </w:t>
      </w:r>
      <w:hyperlink w:anchor="_topic_FormMetaDataDefinition">
        <w:r w:rsidRPr="00294244">
          <w:rPr>
            <w:rStyle w:val="Hyperlink"/>
            <w:lang w:val="en-US"/>
          </w:rPr>
          <w:t>Mask "Field definitions"</w:t>
        </w:r>
        <w:r w:rsidRPr="00294244">
          <w:rPr>
            <w:lang w:val="en-US"/>
          </w:rPr>
          <w:t xml:space="preserve">, </w:t>
        </w:r>
      </w:hyperlink>
      <w:r w:rsidRPr="00294244">
        <w:rPr>
          <w:color w:val="000000"/>
          <w:lang w:val="en-US"/>
        </w:rPr>
        <w:t xml:space="preserve">group "Table view during multiple editing". </w:t>
      </w:r>
      <w:r w:rsidRPr="00294244">
        <w:rPr>
          <w:lang w:val="en-US"/>
        </w:rPr>
        <w:t xml:space="preserve">The mask can be opened via context menu in the table (in this case directly with selection of group) or via menu. </w:t>
      </w:r>
      <w:r w:rsidRPr="00294244">
        <w:rPr>
          <w:color w:val="000000"/>
          <w:lang w:val="en-US"/>
        </w:rPr>
        <w:t>By clicking on the column header, the images are sorted by the column. By clicking on a line, the corresponding image will be selected and will be displayed when you switch to tab "Single image edit".</w:t>
      </w:r>
      <w:r w:rsidRPr="00294244">
        <w:rPr>
          <w:rFonts w:ascii="Arial" w:eastAsia="Arial" w:hAnsi="Arial" w:cs="Arial"/>
          <w:color w:val="000000"/>
          <w:lang w:val="en-US"/>
        </w:rPr>
        <w:t xml:space="preserve"> </w:t>
      </w:r>
    </w:p>
    <w:p w14:paraId="71AEDE26" w14:textId="77777777" w:rsidR="000352E4" w:rsidRPr="00294244" w:rsidRDefault="000352E4" w:rsidP="000352E4">
      <w:pPr>
        <w:pStyle w:val="Standard"/>
        <w:widowControl/>
        <w:rPr>
          <w:lang w:val="en-US"/>
        </w:rPr>
      </w:pPr>
      <w:r w:rsidRPr="00294244">
        <w:rPr>
          <w:color w:val="000000"/>
          <w:lang w:val="en-US"/>
        </w:rPr>
        <w:t xml:space="preserve">The values for properties are input in the appropriate fields as described in </w:t>
      </w:r>
      <w:hyperlink w:anchor="_topic_EinzelBildBearbeitung">
        <w:r w:rsidRPr="00294244">
          <w:rPr>
            <w:rStyle w:val="Hyperlink"/>
            <w:lang w:val="en-US"/>
          </w:rPr>
          <w:t>Single image edit</w:t>
        </w:r>
        <w:r w:rsidRPr="00294244">
          <w:rPr>
            <w:lang w:val="en-US"/>
          </w:rPr>
          <w:t>.</w:t>
        </w:r>
      </w:hyperlink>
    </w:p>
    <w:p w14:paraId="5C8D4CEB" w14:textId="77777777" w:rsidR="000352E4" w:rsidRDefault="000352E4" w:rsidP="000352E4">
      <w:pPr>
        <w:pStyle w:val="Standard"/>
        <w:keepNext/>
        <w:widowControl/>
      </w:pPr>
      <w:r w:rsidRPr="00294244">
        <w:rPr>
          <w:color w:val="000000"/>
          <w:lang w:val="en-US"/>
        </w:rPr>
        <w:t xml:space="preserve">For each property you can decide whether they are to be taken over for all images. </w:t>
      </w:r>
      <w:r>
        <w:rPr>
          <w:color w:val="000000"/>
        </w:rPr>
        <w:t>For the comment you have following possibilities:</w:t>
      </w:r>
      <w:r>
        <w:rPr>
          <w:rFonts w:ascii="Arial" w:eastAsia="Arial" w:hAnsi="Arial" w:cs="Arial"/>
          <w:color w:val="000000"/>
        </w:rPr>
        <w:t xml:space="preserve"> </w:t>
      </w:r>
    </w:p>
    <w:p w14:paraId="33CCA99D" w14:textId="77777777" w:rsidR="000352E4" w:rsidRDefault="000352E4" w:rsidP="000352E4">
      <w:pPr>
        <w:pStyle w:val="StandardDense"/>
        <w:widowControl/>
        <w:numPr>
          <w:ilvl w:val="0"/>
          <w:numId w:val="26"/>
        </w:numPr>
      </w:pPr>
      <w:r>
        <w:rPr>
          <w:color w:val="000000"/>
        </w:rPr>
        <w:t>No change of existing comment</w:t>
      </w:r>
    </w:p>
    <w:p w14:paraId="4D93C87F" w14:textId="77777777" w:rsidR="000352E4" w:rsidRDefault="000352E4" w:rsidP="000352E4">
      <w:pPr>
        <w:pStyle w:val="StandardDense"/>
        <w:widowControl/>
        <w:numPr>
          <w:ilvl w:val="0"/>
          <w:numId w:val="26"/>
        </w:numPr>
      </w:pPr>
      <w:r>
        <w:rPr>
          <w:color w:val="000000"/>
        </w:rPr>
        <w:t>Overwrite existing comment</w:t>
      </w:r>
      <w:r>
        <w:rPr>
          <w:rFonts w:ascii="Arial" w:eastAsia="Arial" w:hAnsi="Arial" w:cs="Arial"/>
          <w:color w:val="000000"/>
        </w:rPr>
        <w:t xml:space="preserve"> </w:t>
      </w:r>
    </w:p>
    <w:p w14:paraId="397F8F85" w14:textId="77777777" w:rsidR="000352E4" w:rsidRDefault="000352E4" w:rsidP="000352E4">
      <w:pPr>
        <w:pStyle w:val="StandardDense"/>
        <w:widowControl/>
        <w:numPr>
          <w:ilvl w:val="0"/>
          <w:numId w:val="26"/>
        </w:numPr>
      </w:pPr>
      <w:r>
        <w:rPr>
          <w:color w:val="000000"/>
        </w:rPr>
        <w:t>Insert new comment before existing</w:t>
      </w:r>
      <w:r>
        <w:rPr>
          <w:rFonts w:ascii="Arial" w:eastAsia="Arial" w:hAnsi="Arial" w:cs="Arial"/>
          <w:color w:val="000000"/>
        </w:rPr>
        <w:t xml:space="preserve"> </w:t>
      </w:r>
    </w:p>
    <w:p w14:paraId="6DB1C3EB" w14:textId="77777777" w:rsidR="000352E4" w:rsidRDefault="000352E4" w:rsidP="000352E4">
      <w:pPr>
        <w:pStyle w:val="StandardDense"/>
        <w:widowControl/>
        <w:numPr>
          <w:ilvl w:val="0"/>
          <w:numId w:val="26"/>
        </w:numPr>
      </w:pPr>
      <w:r>
        <w:rPr>
          <w:color w:val="000000"/>
        </w:rPr>
        <w:t>Append new comment to existing</w:t>
      </w:r>
      <w:r>
        <w:rPr>
          <w:rFonts w:ascii="Arial" w:eastAsia="Arial" w:hAnsi="Arial" w:cs="Arial"/>
          <w:color w:val="000000"/>
        </w:rPr>
        <w:t xml:space="preserve"> </w:t>
      </w:r>
    </w:p>
    <w:p w14:paraId="57B61012" w14:textId="77777777" w:rsidR="000352E4" w:rsidRPr="00294244" w:rsidRDefault="000352E4" w:rsidP="000352E4">
      <w:pPr>
        <w:pStyle w:val="Standard"/>
        <w:keepNext/>
        <w:widowControl/>
        <w:rPr>
          <w:lang w:val="en-US"/>
        </w:rPr>
      </w:pPr>
      <w:r w:rsidRPr="00294244">
        <w:rPr>
          <w:color w:val="000000"/>
          <w:lang w:val="en-US"/>
        </w:rPr>
        <w:t>For the IPTC key words you have following possibilities:</w:t>
      </w:r>
      <w:r w:rsidRPr="00294244">
        <w:rPr>
          <w:rFonts w:ascii="Arial" w:eastAsia="Arial" w:hAnsi="Arial" w:cs="Arial"/>
          <w:color w:val="000000"/>
          <w:lang w:val="en-US"/>
        </w:rPr>
        <w:t xml:space="preserve"> </w:t>
      </w:r>
    </w:p>
    <w:p w14:paraId="7E936C8F" w14:textId="77777777" w:rsidR="000352E4" w:rsidRPr="00294244" w:rsidRDefault="000352E4" w:rsidP="000352E4">
      <w:pPr>
        <w:pStyle w:val="StandardDense"/>
        <w:widowControl/>
        <w:numPr>
          <w:ilvl w:val="0"/>
          <w:numId w:val="26"/>
        </w:numPr>
        <w:rPr>
          <w:lang w:val="en-US"/>
        </w:rPr>
      </w:pPr>
      <w:r w:rsidRPr="00294244">
        <w:rPr>
          <w:color w:val="000000"/>
          <w:lang w:val="en-US"/>
        </w:rPr>
        <w:t>No change of existing key words</w:t>
      </w:r>
      <w:r w:rsidRPr="00294244">
        <w:rPr>
          <w:rFonts w:ascii="Arial" w:eastAsia="Arial" w:hAnsi="Arial" w:cs="Arial"/>
          <w:color w:val="000000"/>
          <w:lang w:val="en-US"/>
        </w:rPr>
        <w:t xml:space="preserve"> </w:t>
      </w:r>
    </w:p>
    <w:p w14:paraId="78B8AAF9" w14:textId="77777777" w:rsidR="000352E4" w:rsidRDefault="000352E4" w:rsidP="000352E4">
      <w:pPr>
        <w:pStyle w:val="StandardDense"/>
        <w:widowControl/>
        <w:numPr>
          <w:ilvl w:val="0"/>
          <w:numId w:val="26"/>
        </w:numPr>
      </w:pPr>
      <w:r>
        <w:rPr>
          <w:color w:val="000000"/>
        </w:rPr>
        <w:t>Overwrite existing key words</w:t>
      </w:r>
      <w:r>
        <w:rPr>
          <w:rFonts w:ascii="Arial" w:eastAsia="Arial" w:hAnsi="Arial" w:cs="Arial"/>
          <w:color w:val="000000"/>
        </w:rPr>
        <w:t xml:space="preserve"> </w:t>
      </w:r>
    </w:p>
    <w:p w14:paraId="5F840A91" w14:textId="77777777" w:rsidR="000352E4" w:rsidRDefault="000352E4" w:rsidP="000352E4">
      <w:pPr>
        <w:pStyle w:val="StandardDense"/>
        <w:widowControl/>
        <w:numPr>
          <w:ilvl w:val="0"/>
          <w:numId w:val="26"/>
        </w:numPr>
      </w:pPr>
      <w:r>
        <w:rPr>
          <w:color w:val="000000"/>
        </w:rPr>
        <w:t>Append new key words</w:t>
      </w:r>
      <w:r>
        <w:rPr>
          <w:rFonts w:ascii="Arial" w:eastAsia="Arial" w:hAnsi="Arial" w:cs="Arial"/>
          <w:color w:val="000000"/>
        </w:rPr>
        <w:t xml:space="preserve"> </w:t>
      </w:r>
    </w:p>
    <w:p w14:paraId="67963D1B" w14:textId="77777777" w:rsidR="000352E4" w:rsidRPr="00294244" w:rsidRDefault="000352E4" w:rsidP="000352E4">
      <w:pPr>
        <w:pStyle w:val="Standard"/>
        <w:widowControl/>
        <w:rPr>
          <w:lang w:val="en-US"/>
        </w:rPr>
      </w:pPr>
      <w:r w:rsidRPr="00294244">
        <w:rPr>
          <w:color w:val="000000"/>
          <w:lang w:val="en-US"/>
        </w:rPr>
        <w:t>For all other value</w:t>
      </w:r>
      <w:r w:rsidRPr="00294244">
        <w:rPr>
          <w:rFonts w:ascii="Arial" w:eastAsia="Arial" w:hAnsi="Arial" w:cs="Arial"/>
          <w:color w:val="000000"/>
          <w:lang w:val="en-US"/>
        </w:rPr>
        <w:t xml:space="preserve">s you </w:t>
      </w:r>
      <w:r w:rsidRPr="00294244">
        <w:rPr>
          <w:color w:val="000000"/>
          <w:lang w:val="en-US"/>
        </w:rPr>
        <w:t>can define via checkboxes whether the value is taken over or not.</w:t>
      </w:r>
      <w:r w:rsidRPr="00294244">
        <w:rPr>
          <w:rFonts w:ascii="Arial" w:eastAsia="Arial" w:hAnsi="Arial" w:cs="Arial"/>
          <w:color w:val="000000"/>
          <w:lang w:val="en-US"/>
        </w:rPr>
        <w:t xml:space="preserve"> </w:t>
      </w:r>
    </w:p>
    <w:p w14:paraId="09B32C3F" w14:textId="77777777" w:rsidR="000352E4" w:rsidRPr="00294244" w:rsidRDefault="000352E4" w:rsidP="000352E4">
      <w:pPr>
        <w:pStyle w:val="Standard"/>
        <w:widowControl/>
        <w:rPr>
          <w:lang w:val="en-US"/>
        </w:rPr>
      </w:pPr>
      <w:r w:rsidRPr="00294244">
        <w:rPr>
          <w:color w:val="000000"/>
          <w:lang w:val="en-US"/>
        </w:rPr>
        <w:t xml:space="preserve">The changes are saved using the menu entry "Image - Save", the corresponding icon (see </w:t>
      </w:r>
      <w:hyperlink w:anchor="_topic_Symbolleiste">
        <w:r w:rsidRPr="00294244">
          <w:rPr>
            <w:rStyle w:val="Hyperlink"/>
            <w:lang w:val="en-US"/>
          </w:rPr>
          <w:t>Tool bar</w:t>
        </w:r>
      </w:hyperlink>
      <w:r w:rsidRPr="00294244">
        <w:rPr>
          <w:color w:val="000000"/>
          <w:lang w:val="en-US"/>
        </w:rPr>
        <w:t xml:space="preserve">) or the associated keyboard shortcut (see </w:t>
      </w:r>
      <w:hyperlink w:anchor="_topic_Tastaturkuerzel">
        <w:r w:rsidRPr="00294244">
          <w:rPr>
            <w:rStyle w:val="Hyperlink"/>
            <w:lang w:val="en-US"/>
          </w:rPr>
          <w:t>Keyboard shortcuts</w:t>
        </w:r>
      </w:hyperlink>
      <w:r w:rsidRPr="00294244">
        <w:rPr>
          <w:color w:val="000000"/>
          <w:lang w:val="en-US"/>
        </w:rPr>
        <w:t>).</w:t>
      </w:r>
    </w:p>
    <w:p w14:paraId="39B534E5" w14:textId="77777777" w:rsidR="000352E4" w:rsidRPr="00294244" w:rsidRDefault="000352E4" w:rsidP="000352E4">
      <w:pPr>
        <w:pStyle w:val="Heading6"/>
        <w:widowControl/>
        <w:rPr>
          <w:lang w:val="en-US"/>
        </w:rPr>
      </w:pPr>
      <w:r w:rsidRPr="00294244">
        <w:rPr>
          <w:color w:val="000000"/>
          <w:lang w:val="en-US"/>
        </w:rPr>
        <w:t>Note:</w:t>
      </w:r>
      <w:r w:rsidRPr="00294244">
        <w:rPr>
          <w:rFonts w:ascii="Arial" w:eastAsia="Arial" w:hAnsi="Arial" w:cs="Arial"/>
          <w:color w:val="000000"/>
          <w:lang w:val="en-US"/>
        </w:rPr>
        <w:t xml:space="preserve"> </w:t>
      </w:r>
    </w:p>
    <w:p w14:paraId="77BAFE05" w14:textId="77777777" w:rsidR="000352E4" w:rsidRPr="00294244" w:rsidRDefault="000352E4" w:rsidP="000352E4">
      <w:pPr>
        <w:pStyle w:val="Standard"/>
        <w:widowControl/>
        <w:rPr>
          <w:lang w:val="en-US"/>
        </w:rPr>
      </w:pPr>
      <w:r w:rsidRPr="00294244">
        <w:rPr>
          <w:color w:val="000000"/>
          <w:lang w:val="en-US"/>
        </w:rPr>
        <w:t xml:space="preserve">The tab "Multi image edit" can also be used just to see different properties for a selection of images in one table. This is reason why you can select any property in </w:t>
      </w:r>
      <w:hyperlink w:anchor="_topic_FormMetaDataDefinition">
        <w:r w:rsidRPr="00294244">
          <w:rPr>
            <w:rStyle w:val="Hyperlink"/>
            <w:lang w:val="en-US"/>
          </w:rPr>
          <w:t>Mask "Field definitions"</w:t>
        </w:r>
        <w:r w:rsidRPr="00294244">
          <w:rPr>
            <w:lang w:val="en-US"/>
          </w:rPr>
          <w:t xml:space="preserve"> </w:t>
        </w:r>
      </w:hyperlink>
      <w:r w:rsidRPr="00294244">
        <w:rPr>
          <w:color w:val="000000"/>
          <w:lang w:val="en-US"/>
        </w:rPr>
        <w:t>and you are not limited to editable properties there.</w:t>
      </w:r>
    </w:p>
    <w:p w14:paraId="5BAFF4EF"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56">
        <w:r w:rsidRPr="00294244">
          <w:rPr>
            <w:rFonts w:ascii="Tahoma" w:eastAsia="Tahoma" w:hAnsi="Tahoma" w:cs="Tahoma"/>
            <w:i/>
            <w:color w:val="6666FF"/>
            <w:lang w:val="en-US"/>
          </w:rPr>
          <w:t>Produce Kindle eBooks easily</w:t>
        </w:r>
      </w:hyperlink>
    </w:p>
    <w:p w14:paraId="08545D0E" w14:textId="77777777" w:rsidR="000352E4" w:rsidRDefault="000352E4" w:rsidP="000352E4">
      <w:pPr>
        <w:pStyle w:val="Heading2"/>
        <w:widowControl/>
      </w:pPr>
      <w:bookmarkStart w:id="11" w:name="_Toc65156434"/>
      <w:r>
        <w:t>Other features</w:t>
      </w:r>
      <w:bookmarkEnd w:id="11"/>
    </w:p>
    <w:p w14:paraId="2782889A" w14:textId="77777777" w:rsidR="000352E4" w:rsidRDefault="000352E4" w:rsidP="000352E4">
      <w:pPr>
        <w:pStyle w:val="Heading6"/>
        <w:widowControl/>
      </w:pPr>
      <w:r>
        <w:t>Menu "File"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41"/>
        <w:gridCol w:w="6148"/>
      </w:tblGrid>
      <w:tr w:rsidR="000352E4" w:rsidRPr="00294244" w14:paraId="6BB07455" w14:textId="77777777" w:rsidTr="00914CF8">
        <w:trPr>
          <w:tblCellSpacing w:w="15" w:type="dxa"/>
        </w:trPr>
        <w:tc>
          <w:tcPr>
            <w:tcW w:w="3240" w:type="dxa"/>
          </w:tcPr>
          <w:p w14:paraId="55BF3D5B" w14:textId="77777777" w:rsidR="000352E4" w:rsidRDefault="000352E4" w:rsidP="000352E4">
            <w:pPr>
              <w:pStyle w:val="StandardDense"/>
              <w:widowControl/>
            </w:pPr>
            <w:r>
              <w:t>Open ...</w:t>
            </w:r>
          </w:p>
        </w:tc>
        <w:tc>
          <w:tcPr>
            <w:tcW w:w="6000" w:type="dxa"/>
          </w:tcPr>
          <w:p w14:paraId="24A1BBDB" w14:textId="77777777" w:rsidR="000352E4" w:rsidRPr="00294244" w:rsidRDefault="000352E4" w:rsidP="000352E4">
            <w:pPr>
              <w:pStyle w:val="StandardDense"/>
              <w:widowControl/>
              <w:rPr>
                <w:lang w:val="en-US"/>
              </w:rPr>
            </w:pPr>
            <w:r w:rsidRPr="00294244">
              <w:rPr>
                <w:lang w:val="en-US"/>
              </w:rPr>
              <w:t>Opens an input mask to open folders or files via entering the full name (i.e., including complete path). Also, URLs can be entered, the respective file will then be downloaded into folder "Downloads".</w:t>
            </w:r>
          </w:p>
        </w:tc>
      </w:tr>
      <w:tr w:rsidR="000352E4" w:rsidRPr="00294244" w14:paraId="67E88867" w14:textId="77777777" w:rsidTr="00914CF8">
        <w:trPr>
          <w:tblCellSpacing w:w="15" w:type="dxa"/>
        </w:trPr>
        <w:tc>
          <w:tcPr>
            <w:tcW w:w="3240" w:type="dxa"/>
          </w:tcPr>
          <w:p w14:paraId="6B6BCE6C" w14:textId="77777777" w:rsidR="000352E4" w:rsidRDefault="000352E4" w:rsidP="000352E4">
            <w:pPr>
              <w:pStyle w:val="StandardDense"/>
              <w:widowControl/>
            </w:pPr>
            <w:r>
              <w:t>Search via properties</w:t>
            </w:r>
          </w:p>
        </w:tc>
        <w:tc>
          <w:tcPr>
            <w:tcW w:w="6000" w:type="dxa"/>
          </w:tcPr>
          <w:p w14:paraId="21DAF4A8" w14:textId="77777777" w:rsidR="000352E4" w:rsidRPr="00294244" w:rsidRDefault="000352E4" w:rsidP="000352E4">
            <w:pPr>
              <w:pStyle w:val="StandardDense"/>
              <w:widowControl/>
              <w:rPr>
                <w:lang w:val="en-US"/>
              </w:rPr>
            </w:pPr>
            <w:r w:rsidRPr="00294244">
              <w:rPr>
                <w:color w:val="000000"/>
                <w:lang w:val="en-US"/>
              </w:rPr>
              <w:t xml:space="preserve">Opens </w:t>
            </w:r>
            <w:hyperlink w:anchor="_topic_FormFind">
              <w:r w:rsidRPr="00294244">
                <w:rPr>
                  <w:rStyle w:val="Hyperlink"/>
                  <w:lang w:val="en-US"/>
                </w:rPr>
                <w:t>Mask "Search via properties"</w:t>
              </w:r>
            </w:hyperlink>
          </w:p>
        </w:tc>
      </w:tr>
      <w:tr w:rsidR="000352E4" w:rsidRPr="00294244" w14:paraId="7FE3ACAE" w14:textId="77777777" w:rsidTr="00914CF8">
        <w:trPr>
          <w:tblCellSpacing w:w="15" w:type="dxa"/>
        </w:trPr>
        <w:tc>
          <w:tcPr>
            <w:tcW w:w="3240" w:type="dxa"/>
          </w:tcPr>
          <w:p w14:paraId="5EC5BA2C" w14:textId="77777777" w:rsidR="000352E4" w:rsidRDefault="000352E4" w:rsidP="000352E4">
            <w:pPr>
              <w:pStyle w:val="StandardDense"/>
              <w:widowControl/>
            </w:pPr>
            <w:r>
              <w:t>Select all</w:t>
            </w:r>
          </w:p>
        </w:tc>
        <w:tc>
          <w:tcPr>
            <w:tcW w:w="6000" w:type="dxa"/>
          </w:tcPr>
          <w:p w14:paraId="62841342" w14:textId="77777777" w:rsidR="000352E4" w:rsidRPr="00294244" w:rsidRDefault="000352E4" w:rsidP="000352E4">
            <w:pPr>
              <w:pStyle w:val="StandardDense"/>
              <w:widowControl/>
              <w:rPr>
                <w:lang w:val="en-US"/>
              </w:rPr>
            </w:pPr>
            <w:r w:rsidRPr="00294244">
              <w:rPr>
                <w:color w:val="000000"/>
                <w:lang w:val="en-US"/>
              </w:rPr>
              <w:t>All images displayed in the file list are selected, e.g., to rename them.</w:t>
            </w:r>
          </w:p>
        </w:tc>
      </w:tr>
      <w:tr w:rsidR="000352E4" w:rsidRPr="00294244" w14:paraId="615CB3F6" w14:textId="77777777" w:rsidTr="00914CF8">
        <w:trPr>
          <w:tblCellSpacing w:w="15" w:type="dxa"/>
        </w:trPr>
        <w:tc>
          <w:tcPr>
            <w:tcW w:w="3240" w:type="dxa"/>
          </w:tcPr>
          <w:p w14:paraId="5C648A04" w14:textId="77777777" w:rsidR="000352E4" w:rsidRDefault="000352E4" w:rsidP="000352E4">
            <w:pPr>
              <w:pStyle w:val="StandardDense"/>
              <w:widowControl/>
            </w:pPr>
            <w:r>
              <w:lastRenderedPageBreak/>
              <w:t>Refresh folder tree</w:t>
            </w:r>
          </w:p>
        </w:tc>
        <w:tc>
          <w:tcPr>
            <w:tcW w:w="6000" w:type="dxa"/>
          </w:tcPr>
          <w:p w14:paraId="180FB092" w14:textId="77777777" w:rsidR="000352E4" w:rsidRPr="00294244" w:rsidRDefault="000352E4" w:rsidP="000352E4">
            <w:pPr>
              <w:pStyle w:val="StandardDense"/>
              <w:widowControl/>
              <w:rPr>
                <w:lang w:val="en-US"/>
              </w:rPr>
            </w:pPr>
            <w:r w:rsidRPr="00294244">
              <w:rPr>
                <w:color w:val="000000"/>
                <w:lang w:val="en-US"/>
              </w:rPr>
              <w:t>The folder tree is updated.</w:t>
            </w:r>
          </w:p>
          <w:p w14:paraId="2CF580D8" w14:textId="77777777" w:rsidR="000352E4" w:rsidRPr="00294244" w:rsidRDefault="000352E4" w:rsidP="000352E4">
            <w:pPr>
              <w:pStyle w:val="StandardDense"/>
              <w:widowControl/>
              <w:rPr>
                <w:lang w:val="en-US"/>
              </w:rPr>
            </w:pPr>
            <w:r w:rsidRPr="00294244">
              <w:rPr>
                <w:color w:val="000000"/>
                <w:lang w:val="en-US"/>
              </w:rPr>
              <w:t>In general, directory tree is updated automatically, when a folder was added, renamed or deleted by another program. Sometimes the update does not work or is delayed. Then this feature can be used to ensure an update.</w:t>
            </w:r>
          </w:p>
        </w:tc>
      </w:tr>
      <w:tr w:rsidR="000352E4" w:rsidRPr="00294244" w14:paraId="041DC4CC" w14:textId="77777777" w:rsidTr="00914CF8">
        <w:trPr>
          <w:tblCellSpacing w:w="15" w:type="dxa"/>
        </w:trPr>
        <w:tc>
          <w:tcPr>
            <w:tcW w:w="3240" w:type="dxa"/>
          </w:tcPr>
          <w:p w14:paraId="3C70C7DF" w14:textId="77777777" w:rsidR="000352E4" w:rsidRDefault="000352E4" w:rsidP="000352E4">
            <w:pPr>
              <w:pStyle w:val="StandardDense"/>
              <w:widowControl/>
            </w:pPr>
            <w:r>
              <w:t>Refresh file list</w:t>
            </w:r>
          </w:p>
        </w:tc>
        <w:tc>
          <w:tcPr>
            <w:tcW w:w="6000" w:type="dxa"/>
          </w:tcPr>
          <w:p w14:paraId="4DB0983E" w14:textId="77777777" w:rsidR="000352E4" w:rsidRPr="00294244" w:rsidRDefault="000352E4" w:rsidP="000352E4">
            <w:pPr>
              <w:pStyle w:val="StandardDense"/>
              <w:widowControl/>
              <w:rPr>
                <w:lang w:val="en-US"/>
              </w:rPr>
            </w:pPr>
            <w:r w:rsidRPr="00294244">
              <w:rPr>
                <w:color w:val="000000"/>
                <w:lang w:val="en-US"/>
              </w:rPr>
              <w:t xml:space="preserve">The file list is updated. </w:t>
            </w:r>
          </w:p>
          <w:p w14:paraId="0ACD6163" w14:textId="77777777" w:rsidR="000352E4" w:rsidRPr="00294244" w:rsidRDefault="000352E4" w:rsidP="000352E4">
            <w:pPr>
              <w:pStyle w:val="StandardDense"/>
              <w:widowControl/>
              <w:rPr>
                <w:lang w:val="en-US"/>
              </w:rPr>
            </w:pPr>
            <w:r w:rsidRPr="00294244">
              <w:rPr>
                <w:color w:val="000000"/>
                <w:lang w:val="en-US"/>
              </w:rPr>
              <w:t>In general file list is updated automatically, when a file was added, renamed or deleted by another program. Sometimes the update does not work or is delayed. Then this feature can be used to ensure an update.</w:t>
            </w:r>
          </w:p>
        </w:tc>
      </w:tr>
      <w:tr w:rsidR="000352E4" w14:paraId="405E7F59" w14:textId="77777777" w:rsidTr="00914CF8">
        <w:trPr>
          <w:tblCellSpacing w:w="15" w:type="dxa"/>
        </w:trPr>
        <w:tc>
          <w:tcPr>
            <w:tcW w:w="3240" w:type="dxa"/>
          </w:tcPr>
          <w:p w14:paraId="05137192" w14:textId="77777777" w:rsidR="000352E4" w:rsidRDefault="000352E4" w:rsidP="000352E4">
            <w:pPr>
              <w:pStyle w:val="StandardDense"/>
              <w:widowControl/>
            </w:pPr>
            <w:r>
              <w:t>Rename files</w:t>
            </w:r>
          </w:p>
        </w:tc>
        <w:tc>
          <w:tcPr>
            <w:tcW w:w="6000" w:type="dxa"/>
          </w:tcPr>
          <w:p w14:paraId="55F8AF00" w14:textId="77777777" w:rsidR="000352E4" w:rsidRDefault="000352E4" w:rsidP="000352E4">
            <w:pPr>
              <w:pStyle w:val="StandardDense"/>
              <w:widowControl/>
            </w:pPr>
            <w:r>
              <w:t xml:space="preserve">Opens </w:t>
            </w:r>
            <w:hyperlink w:anchor="_topic_FormRename">
              <w:r>
                <w:rPr>
                  <w:rStyle w:val="Hyperlink"/>
                </w:rPr>
                <w:t>Mask "Rename files"</w:t>
              </w:r>
            </w:hyperlink>
          </w:p>
        </w:tc>
      </w:tr>
      <w:tr w:rsidR="000352E4" w14:paraId="54E3B5E2" w14:textId="77777777" w:rsidTr="00914CF8">
        <w:trPr>
          <w:tblCellSpacing w:w="15" w:type="dxa"/>
        </w:trPr>
        <w:tc>
          <w:tcPr>
            <w:tcW w:w="3240" w:type="dxa"/>
          </w:tcPr>
          <w:p w14:paraId="044845D6" w14:textId="77777777" w:rsidR="000352E4" w:rsidRDefault="000352E4" w:rsidP="000352E4">
            <w:pPr>
              <w:pStyle w:val="StandardDense"/>
              <w:widowControl/>
            </w:pPr>
            <w:r>
              <w:t>Compare files</w:t>
            </w:r>
          </w:p>
        </w:tc>
        <w:tc>
          <w:tcPr>
            <w:tcW w:w="6000" w:type="dxa"/>
          </w:tcPr>
          <w:p w14:paraId="63ABE7AD" w14:textId="77777777" w:rsidR="000352E4" w:rsidRDefault="000352E4" w:rsidP="000352E4">
            <w:pPr>
              <w:pStyle w:val="StandardDense"/>
              <w:widowControl/>
            </w:pPr>
            <w:r>
              <w:t xml:space="preserve">Opens </w:t>
            </w:r>
            <w:hyperlink w:anchor="_topic_FormCompare">
              <w:r>
                <w:rPr>
                  <w:rStyle w:val="Hyperlink"/>
                </w:rPr>
                <w:t>Mask "Compare files"</w:t>
              </w:r>
            </w:hyperlink>
          </w:p>
        </w:tc>
      </w:tr>
      <w:tr w:rsidR="000352E4" w:rsidRPr="00294244" w14:paraId="4E32BF64" w14:textId="77777777" w:rsidTr="00914CF8">
        <w:trPr>
          <w:tblCellSpacing w:w="15" w:type="dxa"/>
        </w:trPr>
        <w:tc>
          <w:tcPr>
            <w:tcW w:w="3240" w:type="dxa"/>
          </w:tcPr>
          <w:p w14:paraId="3EC5775E" w14:textId="77777777" w:rsidR="000352E4" w:rsidRDefault="000352E4" w:rsidP="000352E4">
            <w:pPr>
              <w:pStyle w:val="StandardDense"/>
              <w:widowControl/>
            </w:pPr>
            <w:r>
              <w:t>Change recording date/time</w:t>
            </w:r>
          </w:p>
        </w:tc>
        <w:tc>
          <w:tcPr>
            <w:tcW w:w="6000" w:type="dxa"/>
          </w:tcPr>
          <w:p w14:paraId="388129F0" w14:textId="77777777" w:rsidR="000352E4" w:rsidRPr="00294244" w:rsidRDefault="000352E4" w:rsidP="000352E4">
            <w:pPr>
              <w:pStyle w:val="StandardDense"/>
              <w:widowControl/>
              <w:rPr>
                <w:lang w:val="en-US"/>
              </w:rPr>
            </w:pPr>
            <w:r w:rsidRPr="00294244">
              <w:rPr>
                <w:lang w:val="en-US"/>
              </w:rPr>
              <w:t xml:space="preserve">Opens </w:t>
            </w:r>
            <w:hyperlink w:anchor="_topic_FormDateTimeChange">
              <w:r w:rsidRPr="00294244">
                <w:rPr>
                  <w:rStyle w:val="Hyperlink"/>
                  <w:lang w:val="en-US"/>
                </w:rPr>
                <w:t>Mask "Change recording date and time"</w:t>
              </w:r>
            </w:hyperlink>
          </w:p>
        </w:tc>
      </w:tr>
      <w:tr w:rsidR="000352E4" w:rsidRPr="00294244" w14:paraId="73686B14" w14:textId="77777777" w:rsidTr="00914CF8">
        <w:trPr>
          <w:tblCellSpacing w:w="15" w:type="dxa"/>
        </w:trPr>
        <w:tc>
          <w:tcPr>
            <w:tcW w:w="3240" w:type="dxa"/>
          </w:tcPr>
          <w:p w14:paraId="0BE54C0D" w14:textId="77777777" w:rsidR="000352E4" w:rsidRDefault="000352E4" w:rsidP="000352E4">
            <w:pPr>
              <w:pStyle w:val="StandardDense"/>
              <w:widowControl/>
            </w:pPr>
            <w:r>
              <w:t>Remove meta data</w:t>
            </w:r>
          </w:p>
        </w:tc>
        <w:tc>
          <w:tcPr>
            <w:tcW w:w="6000" w:type="dxa"/>
          </w:tcPr>
          <w:p w14:paraId="76A357B3" w14:textId="77777777" w:rsidR="000352E4" w:rsidRPr="00294244" w:rsidRDefault="000352E4" w:rsidP="000352E4">
            <w:pPr>
              <w:pStyle w:val="StandardDense"/>
              <w:widowControl/>
              <w:rPr>
                <w:lang w:val="en-US"/>
              </w:rPr>
            </w:pPr>
            <w:r w:rsidRPr="00294244">
              <w:rPr>
                <w:lang w:val="en-US"/>
              </w:rPr>
              <w:t xml:space="preserve">Opens </w:t>
            </w:r>
            <w:hyperlink w:anchor="_topic_FormRemoveMetaData">
              <w:r w:rsidRPr="00294244">
                <w:rPr>
                  <w:rStyle w:val="Hyperlink"/>
                  <w:lang w:val="en-US"/>
                </w:rPr>
                <w:t>Mask "Remove meta data"</w:t>
              </w:r>
            </w:hyperlink>
          </w:p>
        </w:tc>
      </w:tr>
      <w:tr w:rsidR="000352E4" w:rsidRPr="00294244" w14:paraId="763D8320" w14:textId="77777777" w:rsidTr="00914CF8">
        <w:trPr>
          <w:tblCellSpacing w:w="15" w:type="dxa"/>
        </w:trPr>
        <w:tc>
          <w:tcPr>
            <w:tcW w:w="3240" w:type="dxa"/>
          </w:tcPr>
          <w:p w14:paraId="07E0E49E" w14:textId="77777777" w:rsidR="000352E4" w:rsidRPr="00294244" w:rsidRDefault="000352E4" w:rsidP="000352E4">
            <w:pPr>
              <w:pStyle w:val="StandardDense"/>
              <w:widowControl/>
              <w:rPr>
                <w:lang w:val="en-US"/>
              </w:rPr>
            </w:pPr>
            <w:r w:rsidRPr="00294244">
              <w:rPr>
                <w:lang w:val="en-US"/>
              </w:rPr>
              <w:t>Export: selected properties of images in folder</w:t>
            </w:r>
          </w:p>
        </w:tc>
        <w:tc>
          <w:tcPr>
            <w:tcW w:w="6000" w:type="dxa"/>
          </w:tcPr>
          <w:p w14:paraId="59AF28BC" w14:textId="77777777" w:rsidR="000352E4" w:rsidRPr="00294244" w:rsidRDefault="000352E4" w:rsidP="000352E4">
            <w:pPr>
              <w:pStyle w:val="StandardDense"/>
              <w:widowControl/>
              <w:rPr>
                <w:lang w:val="en-US"/>
              </w:rPr>
            </w:pPr>
            <w:r w:rsidRPr="00294244">
              <w:rPr>
                <w:color w:val="000000"/>
                <w:lang w:val="en-US"/>
              </w:rPr>
              <w:t>Writes selected properties of all the images contained in one directory, including subdirectories, into a file. The file contains a header with the name of the exported properties and for each image one line with the values. The columns are separated by tabs, so that the file easily can be opened with Excel or another spreadsheet calculation program.</w:t>
            </w:r>
            <w:r w:rsidRPr="00294244">
              <w:rPr>
                <w:rFonts w:ascii="Arial" w:eastAsia="Arial" w:hAnsi="Arial" w:cs="Arial"/>
                <w:color w:val="000000"/>
                <w:lang w:val="en-US"/>
              </w:rPr>
              <w:t xml:space="preserve"> </w:t>
            </w:r>
          </w:p>
          <w:p w14:paraId="2FBA9C00" w14:textId="77777777" w:rsidR="000352E4" w:rsidRPr="00294244" w:rsidRDefault="000352E4" w:rsidP="000352E4">
            <w:pPr>
              <w:pStyle w:val="StandardDense"/>
              <w:widowControl/>
              <w:rPr>
                <w:lang w:val="en-US"/>
              </w:rPr>
            </w:pPr>
            <w:r w:rsidRPr="00294244">
              <w:rPr>
                <w:color w:val="000000"/>
                <w:lang w:val="en-US"/>
              </w:rPr>
              <w:t xml:space="preserve">Use </w:t>
            </w:r>
            <w:hyperlink w:anchor="_topic_FormMetaDataDefinition">
              <w:r w:rsidRPr="00294244">
                <w:rPr>
                  <w:rStyle w:val="Hyperlink"/>
                  <w:lang w:val="en-US"/>
                </w:rPr>
                <w:t>Mask "Field definitions"</w:t>
              </w:r>
              <w:r w:rsidRPr="00294244">
                <w:rPr>
                  <w:rStyle w:val="StandardText"/>
                  <w:lang w:val="en-US"/>
                </w:rPr>
                <w:t xml:space="preserve"> </w:t>
              </w:r>
            </w:hyperlink>
            <w:r w:rsidRPr="00294244">
              <w:rPr>
                <w:lang w:val="en-US"/>
              </w:rPr>
              <w:t>(group: "Export of properties in text file") to define, which properties are exported.</w:t>
            </w:r>
          </w:p>
          <w:p w14:paraId="24FF6E77" w14:textId="77777777" w:rsidR="000352E4" w:rsidRPr="00294244" w:rsidRDefault="000352E4" w:rsidP="000352E4">
            <w:pPr>
              <w:pStyle w:val="StandardDense"/>
              <w:widowControl/>
              <w:rPr>
                <w:lang w:val="en-US"/>
              </w:rPr>
            </w:pPr>
            <w:r w:rsidRPr="00294244">
              <w:rPr>
                <w:lang w:val="en-US"/>
              </w:rPr>
              <w:t>The file is encoded in UTF-8 with Byte Order Mark (BOM).</w:t>
            </w:r>
          </w:p>
        </w:tc>
      </w:tr>
      <w:tr w:rsidR="000352E4" w:rsidRPr="00294244" w14:paraId="04FBA022" w14:textId="77777777" w:rsidTr="00914CF8">
        <w:trPr>
          <w:tblCellSpacing w:w="15" w:type="dxa"/>
        </w:trPr>
        <w:tc>
          <w:tcPr>
            <w:tcW w:w="3240" w:type="dxa"/>
          </w:tcPr>
          <w:p w14:paraId="30DC4FCC" w14:textId="77777777" w:rsidR="000352E4" w:rsidRPr="00294244" w:rsidRDefault="000352E4" w:rsidP="000352E4">
            <w:pPr>
              <w:pStyle w:val="StandardDense"/>
              <w:widowControl/>
              <w:rPr>
                <w:lang w:val="en-US"/>
              </w:rPr>
            </w:pPr>
            <w:r w:rsidRPr="00294244">
              <w:rPr>
                <w:lang w:val="en-US"/>
              </w:rPr>
              <w:t>Export: all properties of selected images</w:t>
            </w:r>
          </w:p>
        </w:tc>
        <w:tc>
          <w:tcPr>
            <w:tcW w:w="6000" w:type="dxa"/>
          </w:tcPr>
          <w:p w14:paraId="0EEE119D" w14:textId="77777777" w:rsidR="000352E4" w:rsidRPr="00294244" w:rsidRDefault="000352E4" w:rsidP="000352E4">
            <w:pPr>
              <w:pStyle w:val="StandardDense"/>
              <w:widowControl/>
              <w:rPr>
                <w:lang w:val="en-US"/>
              </w:rPr>
            </w:pPr>
            <w:r w:rsidRPr="00294244">
              <w:rPr>
                <w:color w:val="000000"/>
                <w:lang w:val="en-US"/>
              </w:rPr>
              <w:t>Writes all properties of the selected images into files; for each image one text file with all properties (meta-data) of the image is created.</w:t>
            </w:r>
            <w:r w:rsidRPr="00294244">
              <w:rPr>
                <w:rFonts w:ascii="Arial" w:eastAsia="Arial" w:hAnsi="Arial" w:cs="Arial"/>
                <w:color w:val="000000"/>
                <w:lang w:val="en-US"/>
              </w:rPr>
              <w:t xml:space="preserve"> </w:t>
            </w:r>
          </w:p>
          <w:p w14:paraId="5E2678F8" w14:textId="77777777" w:rsidR="000352E4" w:rsidRPr="00294244" w:rsidRDefault="000352E4" w:rsidP="000352E4">
            <w:pPr>
              <w:pStyle w:val="StandardDense"/>
              <w:widowControl/>
              <w:rPr>
                <w:lang w:val="en-US"/>
              </w:rPr>
            </w:pPr>
            <w:r w:rsidRPr="00294244">
              <w:rPr>
                <w:lang w:val="en-US"/>
              </w:rPr>
              <w:t>The files are encoded in UTF-8 with Byte Order Mark (BOM).</w:t>
            </w:r>
          </w:p>
        </w:tc>
      </w:tr>
      <w:tr w:rsidR="000352E4" w:rsidRPr="00294244" w14:paraId="73988A9F" w14:textId="77777777" w:rsidTr="00914CF8">
        <w:trPr>
          <w:tblCellSpacing w:w="15" w:type="dxa"/>
        </w:trPr>
        <w:tc>
          <w:tcPr>
            <w:tcW w:w="3240" w:type="dxa"/>
          </w:tcPr>
          <w:p w14:paraId="443AEA41" w14:textId="77777777" w:rsidR="000352E4" w:rsidRPr="00294244" w:rsidRDefault="000352E4" w:rsidP="000352E4">
            <w:pPr>
              <w:pStyle w:val="StandardDense"/>
              <w:widowControl/>
              <w:rPr>
                <w:lang w:val="en-US"/>
              </w:rPr>
            </w:pPr>
            <w:r w:rsidRPr="00294244">
              <w:rPr>
                <w:lang w:val="en-US"/>
              </w:rPr>
              <w:t>Set file date to date image generated</w:t>
            </w:r>
          </w:p>
        </w:tc>
        <w:tc>
          <w:tcPr>
            <w:tcW w:w="6000" w:type="dxa"/>
          </w:tcPr>
          <w:p w14:paraId="23399868" w14:textId="77777777" w:rsidR="000352E4" w:rsidRPr="00294244" w:rsidRDefault="000352E4" w:rsidP="000352E4">
            <w:pPr>
              <w:pStyle w:val="StandardDense"/>
              <w:widowControl/>
              <w:rPr>
                <w:lang w:val="en-US"/>
              </w:rPr>
            </w:pPr>
            <w:r w:rsidRPr="00294244">
              <w:rPr>
                <w:lang w:val="en-US"/>
              </w:rPr>
              <w:t xml:space="preserve">The file properties "Created at" and "Modified at" can be set to the date/time when image was generated. The date when image was generated is read from Exif.Photo.DateTimeOriginal. The property can be changed in </w:t>
            </w:r>
            <w:hyperlink w:anchor="_topic_BenutzerbezogeneKonfigurationsda">
              <w:r w:rsidRPr="00294244">
                <w:rPr>
                  <w:rStyle w:val="Hyperlink"/>
                  <w:lang w:val="en-US"/>
                </w:rPr>
                <w:t>General configuration file</w:t>
              </w:r>
            </w:hyperlink>
            <w:r w:rsidRPr="00294244">
              <w:rPr>
                <w:lang w:val="en-US"/>
              </w:rPr>
              <w:t>.</w:t>
            </w:r>
          </w:p>
        </w:tc>
      </w:tr>
      <w:tr w:rsidR="000352E4" w14:paraId="7ACF5B1A" w14:textId="77777777" w:rsidTr="00914CF8">
        <w:trPr>
          <w:tblCellSpacing w:w="15" w:type="dxa"/>
        </w:trPr>
        <w:tc>
          <w:tcPr>
            <w:tcW w:w="3240" w:type="dxa"/>
          </w:tcPr>
          <w:p w14:paraId="3E0AE27C" w14:textId="77777777" w:rsidR="000352E4" w:rsidRDefault="000352E4" w:rsidP="000352E4">
            <w:pPr>
              <w:pStyle w:val="StandardDense"/>
              <w:widowControl/>
            </w:pPr>
            <w:r>
              <w:t>Exit</w:t>
            </w:r>
          </w:p>
        </w:tc>
        <w:tc>
          <w:tcPr>
            <w:tcW w:w="6000" w:type="dxa"/>
          </w:tcPr>
          <w:p w14:paraId="429F781A" w14:textId="77777777" w:rsidR="000352E4" w:rsidRDefault="000352E4" w:rsidP="000352E4">
            <w:pPr>
              <w:pStyle w:val="StandardDense"/>
              <w:widowControl/>
            </w:pPr>
            <w:r>
              <w:t>Exit the program</w:t>
            </w:r>
          </w:p>
        </w:tc>
      </w:tr>
    </w:tbl>
    <w:p w14:paraId="7FE6F698" w14:textId="77777777" w:rsidR="000352E4" w:rsidRDefault="000352E4" w:rsidP="000352E4">
      <w:pPr>
        <w:pStyle w:val="Heading6"/>
        <w:widowControl/>
      </w:pPr>
      <w:r>
        <w:t>Menu "Image"</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41"/>
        <w:gridCol w:w="6148"/>
      </w:tblGrid>
      <w:tr w:rsidR="000352E4" w:rsidRPr="00294244" w14:paraId="75AD21DF" w14:textId="77777777" w:rsidTr="00914CF8">
        <w:trPr>
          <w:tblCellSpacing w:w="15" w:type="dxa"/>
        </w:trPr>
        <w:tc>
          <w:tcPr>
            <w:tcW w:w="3240" w:type="dxa"/>
          </w:tcPr>
          <w:p w14:paraId="5A8F12B0" w14:textId="77777777" w:rsidR="000352E4" w:rsidRDefault="000352E4" w:rsidP="000352E4">
            <w:pPr>
              <w:pStyle w:val="StandardDense"/>
              <w:widowControl/>
            </w:pPr>
            <w:r>
              <w:t>Save</w:t>
            </w:r>
          </w:p>
        </w:tc>
        <w:tc>
          <w:tcPr>
            <w:tcW w:w="6000" w:type="dxa"/>
          </w:tcPr>
          <w:p w14:paraId="3DCCD250" w14:textId="77777777" w:rsidR="000352E4" w:rsidRPr="00294244" w:rsidRDefault="000352E4" w:rsidP="000352E4">
            <w:pPr>
              <w:pStyle w:val="StandardDense"/>
              <w:widowControl/>
              <w:rPr>
                <w:lang w:val="en-US"/>
              </w:rPr>
            </w:pPr>
            <w:r w:rsidRPr="00294244">
              <w:rPr>
                <w:lang w:val="en-US"/>
              </w:rPr>
              <w:t>Save the changes in the image</w:t>
            </w:r>
          </w:p>
        </w:tc>
      </w:tr>
      <w:tr w:rsidR="000352E4" w:rsidRPr="00294244" w14:paraId="018B4A9F" w14:textId="77777777" w:rsidTr="00914CF8">
        <w:trPr>
          <w:tblCellSpacing w:w="15" w:type="dxa"/>
        </w:trPr>
        <w:tc>
          <w:tcPr>
            <w:tcW w:w="3240" w:type="dxa"/>
          </w:tcPr>
          <w:p w14:paraId="0DF96DE9" w14:textId="77777777" w:rsidR="000352E4" w:rsidRDefault="000352E4" w:rsidP="000352E4">
            <w:pPr>
              <w:pStyle w:val="StandardDense"/>
              <w:widowControl/>
            </w:pPr>
            <w:r>
              <w:t>First</w:t>
            </w:r>
          </w:p>
        </w:tc>
        <w:tc>
          <w:tcPr>
            <w:tcW w:w="6000" w:type="dxa"/>
          </w:tcPr>
          <w:p w14:paraId="34FA4DE6" w14:textId="77777777" w:rsidR="000352E4" w:rsidRPr="00294244" w:rsidRDefault="000352E4" w:rsidP="000352E4">
            <w:pPr>
              <w:pStyle w:val="StandardDense"/>
              <w:widowControl/>
              <w:rPr>
                <w:lang w:val="en-US"/>
              </w:rPr>
            </w:pPr>
            <w:r w:rsidRPr="00294244">
              <w:rPr>
                <w:lang w:val="en-US"/>
              </w:rPr>
              <w:t>Save the changes in the current image and switch to the first image</w:t>
            </w:r>
          </w:p>
        </w:tc>
      </w:tr>
      <w:tr w:rsidR="000352E4" w:rsidRPr="00294244" w14:paraId="472893A5" w14:textId="77777777" w:rsidTr="00914CF8">
        <w:trPr>
          <w:tblCellSpacing w:w="15" w:type="dxa"/>
        </w:trPr>
        <w:tc>
          <w:tcPr>
            <w:tcW w:w="3240" w:type="dxa"/>
          </w:tcPr>
          <w:p w14:paraId="57BA75F9" w14:textId="77777777" w:rsidR="000352E4" w:rsidRDefault="000352E4" w:rsidP="000352E4">
            <w:pPr>
              <w:pStyle w:val="StandardDense"/>
              <w:widowControl/>
            </w:pPr>
            <w:r>
              <w:t>Previous</w:t>
            </w:r>
          </w:p>
        </w:tc>
        <w:tc>
          <w:tcPr>
            <w:tcW w:w="6000" w:type="dxa"/>
          </w:tcPr>
          <w:p w14:paraId="274CC4D9" w14:textId="77777777" w:rsidR="000352E4" w:rsidRPr="00294244" w:rsidRDefault="000352E4" w:rsidP="000352E4">
            <w:pPr>
              <w:pStyle w:val="StandardDense"/>
              <w:widowControl/>
              <w:rPr>
                <w:lang w:val="en-US"/>
              </w:rPr>
            </w:pPr>
            <w:r w:rsidRPr="00294244">
              <w:rPr>
                <w:lang w:val="en-US"/>
              </w:rPr>
              <w:t>Save the changes in the current image and switch to the previous image</w:t>
            </w:r>
          </w:p>
        </w:tc>
      </w:tr>
      <w:tr w:rsidR="000352E4" w:rsidRPr="00294244" w14:paraId="0B328BC0" w14:textId="77777777" w:rsidTr="00914CF8">
        <w:trPr>
          <w:tblCellSpacing w:w="15" w:type="dxa"/>
        </w:trPr>
        <w:tc>
          <w:tcPr>
            <w:tcW w:w="3240" w:type="dxa"/>
          </w:tcPr>
          <w:p w14:paraId="7AB50079" w14:textId="77777777" w:rsidR="000352E4" w:rsidRDefault="000352E4" w:rsidP="000352E4">
            <w:pPr>
              <w:pStyle w:val="StandardDense"/>
              <w:widowControl/>
            </w:pPr>
            <w:r>
              <w:t>Next</w:t>
            </w:r>
          </w:p>
        </w:tc>
        <w:tc>
          <w:tcPr>
            <w:tcW w:w="6000" w:type="dxa"/>
          </w:tcPr>
          <w:p w14:paraId="0CE01281" w14:textId="77777777" w:rsidR="000352E4" w:rsidRPr="00294244" w:rsidRDefault="000352E4" w:rsidP="000352E4">
            <w:pPr>
              <w:pStyle w:val="StandardDense"/>
              <w:widowControl/>
              <w:rPr>
                <w:lang w:val="en-US"/>
              </w:rPr>
            </w:pPr>
            <w:r w:rsidRPr="00294244">
              <w:rPr>
                <w:lang w:val="en-US"/>
              </w:rPr>
              <w:t>Save the changes in the current image and switch to the next image</w:t>
            </w:r>
          </w:p>
        </w:tc>
      </w:tr>
      <w:tr w:rsidR="000352E4" w:rsidRPr="00294244" w14:paraId="1FF77D75" w14:textId="77777777" w:rsidTr="00914CF8">
        <w:trPr>
          <w:tblCellSpacing w:w="15" w:type="dxa"/>
        </w:trPr>
        <w:tc>
          <w:tcPr>
            <w:tcW w:w="3240" w:type="dxa"/>
          </w:tcPr>
          <w:p w14:paraId="2D27F0A9" w14:textId="77777777" w:rsidR="000352E4" w:rsidRDefault="000352E4" w:rsidP="000352E4">
            <w:pPr>
              <w:pStyle w:val="StandardDense"/>
              <w:widowControl/>
            </w:pPr>
            <w:r>
              <w:t>Last</w:t>
            </w:r>
          </w:p>
        </w:tc>
        <w:tc>
          <w:tcPr>
            <w:tcW w:w="6000" w:type="dxa"/>
          </w:tcPr>
          <w:p w14:paraId="704847CD" w14:textId="77777777" w:rsidR="000352E4" w:rsidRPr="00294244" w:rsidRDefault="000352E4" w:rsidP="000352E4">
            <w:pPr>
              <w:pStyle w:val="StandardDense"/>
              <w:widowControl/>
              <w:rPr>
                <w:lang w:val="en-US"/>
              </w:rPr>
            </w:pPr>
            <w:r w:rsidRPr="00294244">
              <w:rPr>
                <w:lang w:val="en-US"/>
              </w:rPr>
              <w:t>Save the changes in the current image and switch to the last image</w:t>
            </w:r>
          </w:p>
        </w:tc>
      </w:tr>
      <w:tr w:rsidR="000352E4" w:rsidRPr="00294244" w14:paraId="66BAF54C" w14:textId="77777777" w:rsidTr="00914CF8">
        <w:trPr>
          <w:tblCellSpacing w:w="15" w:type="dxa"/>
        </w:trPr>
        <w:tc>
          <w:tcPr>
            <w:tcW w:w="3240" w:type="dxa"/>
          </w:tcPr>
          <w:p w14:paraId="7494C040" w14:textId="77777777" w:rsidR="000352E4" w:rsidRDefault="000352E4" w:rsidP="000352E4">
            <w:pPr>
              <w:pStyle w:val="StandardDense"/>
              <w:widowControl/>
            </w:pPr>
            <w:r>
              <w:t>Reset</w:t>
            </w:r>
          </w:p>
        </w:tc>
        <w:tc>
          <w:tcPr>
            <w:tcW w:w="6000" w:type="dxa"/>
          </w:tcPr>
          <w:p w14:paraId="09A053C9" w14:textId="77777777" w:rsidR="000352E4" w:rsidRPr="00294244" w:rsidRDefault="000352E4" w:rsidP="000352E4">
            <w:pPr>
              <w:pStyle w:val="StandardDense"/>
              <w:widowControl/>
              <w:rPr>
                <w:lang w:val="en-US"/>
              </w:rPr>
            </w:pPr>
            <w:r w:rsidRPr="00294244">
              <w:rPr>
                <w:lang w:val="en-US"/>
              </w:rPr>
              <w:t>Changes in current image made since the last save are reset</w:t>
            </w:r>
          </w:p>
        </w:tc>
      </w:tr>
      <w:tr w:rsidR="000352E4" w:rsidRPr="00294244" w14:paraId="49BAC7BA" w14:textId="77777777" w:rsidTr="00914CF8">
        <w:trPr>
          <w:tblCellSpacing w:w="15" w:type="dxa"/>
        </w:trPr>
        <w:tc>
          <w:tcPr>
            <w:tcW w:w="3240" w:type="dxa"/>
          </w:tcPr>
          <w:p w14:paraId="2D61560D" w14:textId="77777777" w:rsidR="000352E4" w:rsidRDefault="000352E4" w:rsidP="000352E4">
            <w:pPr>
              <w:pStyle w:val="StandardDense"/>
              <w:widowControl/>
            </w:pPr>
            <w:r>
              <w:t>Delete</w:t>
            </w:r>
          </w:p>
        </w:tc>
        <w:tc>
          <w:tcPr>
            <w:tcW w:w="6000" w:type="dxa"/>
          </w:tcPr>
          <w:p w14:paraId="0A2F0AB7" w14:textId="77777777" w:rsidR="000352E4" w:rsidRPr="00294244" w:rsidRDefault="000352E4" w:rsidP="000352E4">
            <w:pPr>
              <w:pStyle w:val="StandardDense"/>
              <w:widowControl/>
              <w:rPr>
                <w:lang w:val="en-US"/>
              </w:rPr>
            </w:pPr>
            <w:r w:rsidRPr="00294244">
              <w:rPr>
                <w:lang w:val="en-US"/>
              </w:rPr>
              <w:t xml:space="preserve">Delete the selected image files, if it applies with associated files (see </w:t>
            </w:r>
            <w:hyperlink w:anchor="_topic_FormSettings">
              <w:r w:rsidRPr="00294244">
                <w:rPr>
                  <w:rStyle w:val="Hyperlink"/>
                  <w:lang w:val="en-US"/>
                </w:rPr>
                <w:t>Mask "Settings"</w:t>
              </w:r>
            </w:hyperlink>
            <w:r w:rsidRPr="00294244">
              <w:rPr>
                <w:lang w:val="en-US"/>
              </w:rPr>
              <w:t>, setting "rename and delete also for following file extensions")</w:t>
            </w:r>
          </w:p>
        </w:tc>
      </w:tr>
    </w:tbl>
    <w:p w14:paraId="1D8CFBB8" w14:textId="77777777" w:rsidR="000352E4" w:rsidRDefault="000352E4" w:rsidP="000352E4">
      <w:pPr>
        <w:pStyle w:val="Heading6"/>
        <w:widowControl/>
      </w:pPr>
      <w:r>
        <w:lastRenderedPageBreak/>
        <w:t>Menu Tools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5"/>
        <w:gridCol w:w="6164"/>
      </w:tblGrid>
      <w:tr w:rsidR="000352E4" w14:paraId="25570222" w14:textId="77777777" w:rsidTr="00914CF8">
        <w:trPr>
          <w:tblCellSpacing w:w="15" w:type="dxa"/>
        </w:trPr>
        <w:tc>
          <w:tcPr>
            <w:tcW w:w="3225" w:type="dxa"/>
          </w:tcPr>
          <w:p w14:paraId="44A190D1" w14:textId="77777777" w:rsidR="000352E4" w:rsidRDefault="000352E4" w:rsidP="000352E4">
            <w:pPr>
              <w:pStyle w:val="StandardDense"/>
              <w:widowControl/>
            </w:pPr>
            <w:r>
              <w:t>Settings</w:t>
            </w:r>
          </w:p>
        </w:tc>
        <w:tc>
          <w:tcPr>
            <w:tcW w:w="6015" w:type="dxa"/>
          </w:tcPr>
          <w:p w14:paraId="053D8D01" w14:textId="77777777" w:rsidR="000352E4" w:rsidRDefault="000352E4" w:rsidP="000352E4">
            <w:pPr>
              <w:pStyle w:val="StandardDense"/>
              <w:widowControl/>
            </w:pPr>
            <w:r>
              <w:t xml:space="preserve">Opens </w:t>
            </w:r>
            <w:hyperlink w:anchor="_topic_FormSettings">
              <w:r>
                <w:rPr>
                  <w:rStyle w:val="Hyperlink"/>
                </w:rPr>
                <w:t>Mask "Settings"</w:t>
              </w:r>
            </w:hyperlink>
          </w:p>
        </w:tc>
      </w:tr>
      <w:tr w:rsidR="000352E4" w14:paraId="5353B495" w14:textId="77777777" w:rsidTr="00914CF8">
        <w:trPr>
          <w:tblCellSpacing w:w="15" w:type="dxa"/>
        </w:trPr>
        <w:tc>
          <w:tcPr>
            <w:tcW w:w="3225" w:type="dxa"/>
          </w:tcPr>
          <w:p w14:paraId="15F9909F" w14:textId="77777777" w:rsidR="000352E4" w:rsidRDefault="000352E4" w:rsidP="000352E4">
            <w:pPr>
              <w:pStyle w:val="StandardDense"/>
              <w:widowControl/>
            </w:pPr>
            <w:r>
              <w:t>Field definitions</w:t>
            </w:r>
          </w:p>
        </w:tc>
        <w:tc>
          <w:tcPr>
            <w:tcW w:w="6015" w:type="dxa"/>
          </w:tcPr>
          <w:p w14:paraId="222DD511" w14:textId="77777777" w:rsidR="000352E4" w:rsidRDefault="000352E4" w:rsidP="000352E4">
            <w:pPr>
              <w:pStyle w:val="StandardDense"/>
              <w:widowControl/>
            </w:pPr>
            <w:r>
              <w:t xml:space="preserve">Opens </w:t>
            </w:r>
            <w:hyperlink w:anchor="_topic_FormMetaDataDefinition">
              <w:r>
                <w:rPr>
                  <w:rStyle w:val="Hyperlink"/>
                </w:rPr>
                <w:t>Mask "Field definitions"</w:t>
              </w:r>
            </w:hyperlink>
          </w:p>
        </w:tc>
      </w:tr>
      <w:tr w:rsidR="000352E4" w14:paraId="77422CCB" w14:textId="77777777" w:rsidTr="00914CF8">
        <w:trPr>
          <w:tblCellSpacing w:w="15" w:type="dxa"/>
        </w:trPr>
        <w:tc>
          <w:tcPr>
            <w:tcW w:w="3225" w:type="dxa"/>
          </w:tcPr>
          <w:p w14:paraId="4D4395F0" w14:textId="77777777" w:rsidR="000352E4" w:rsidRDefault="000352E4" w:rsidP="000352E4">
            <w:pPr>
              <w:pStyle w:val="StandardDense"/>
              <w:widowControl/>
            </w:pPr>
            <w:r>
              <w:t>Predefined comments</w:t>
            </w:r>
          </w:p>
        </w:tc>
        <w:tc>
          <w:tcPr>
            <w:tcW w:w="6015" w:type="dxa"/>
          </w:tcPr>
          <w:p w14:paraId="34DC01EA" w14:textId="77777777" w:rsidR="000352E4" w:rsidRDefault="000352E4" w:rsidP="000352E4">
            <w:pPr>
              <w:pStyle w:val="StandardDense"/>
              <w:widowControl/>
            </w:pPr>
            <w:r>
              <w:t xml:space="preserve">Opens </w:t>
            </w:r>
            <w:hyperlink w:anchor="_topic_FormPredefinedComments">
              <w:r>
                <w:rPr>
                  <w:color w:val="0000FF"/>
                  <w:u w:val="single"/>
                </w:rPr>
                <w:t>Mask "Predefined comments"</w:t>
              </w:r>
            </w:hyperlink>
          </w:p>
        </w:tc>
      </w:tr>
      <w:tr w:rsidR="000352E4" w:rsidRPr="00294244" w14:paraId="2FDAF183" w14:textId="77777777" w:rsidTr="00914CF8">
        <w:trPr>
          <w:tblCellSpacing w:w="15" w:type="dxa"/>
        </w:trPr>
        <w:tc>
          <w:tcPr>
            <w:tcW w:w="3225" w:type="dxa"/>
          </w:tcPr>
          <w:p w14:paraId="40BD7031" w14:textId="77777777" w:rsidR="000352E4" w:rsidRDefault="000352E4" w:rsidP="000352E4">
            <w:pPr>
              <w:pStyle w:val="StandardDense"/>
              <w:widowControl/>
            </w:pPr>
            <w:r>
              <w:t>Predefined IPTC key words</w:t>
            </w:r>
          </w:p>
        </w:tc>
        <w:tc>
          <w:tcPr>
            <w:tcW w:w="6015" w:type="dxa"/>
          </w:tcPr>
          <w:p w14:paraId="3E85D8CC" w14:textId="77777777" w:rsidR="000352E4" w:rsidRPr="00294244" w:rsidRDefault="000352E4" w:rsidP="000352E4">
            <w:pPr>
              <w:pStyle w:val="StandardDense"/>
              <w:widowControl/>
              <w:rPr>
                <w:lang w:val="en-US"/>
              </w:rPr>
            </w:pPr>
            <w:r w:rsidRPr="00294244">
              <w:rPr>
                <w:lang w:val="en-US"/>
              </w:rPr>
              <w:t xml:space="preserve">Opens </w:t>
            </w:r>
            <w:hyperlink w:anchor="_topic_FormPredefinedKeyWords">
              <w:r w:rsidRPr="00294244">
                <w:rPr>
                  <w:color w:val="0000FF"/>
                  <w:u w:val="single"/>
                  <w:lang w:val="en-US"/>
                </w:rPr>
                <w:t>Mask "Predefined IPTC key words"</w:t>
              </w:r>
            </w:hyperlink>
          </w:p>
        </w:tc>
      </w:tr>
      <w:tr w:rsidR="000352E4" w:rsidRPr="00294244" w14:paraId="61C73C32" w14:textId="77777777" w:rsidTr="00914CF8">
        <w:trPr>
          <w:tblCellSpacing w:w="15" w:type="dxa"/>
        </w:trPr>
        <w:tc>
          <w:tcPr>
            <w:tcW w:w="3225" w:type="dxa"/>
          </w:tcPr>
          <w:p w14:paraId="7D6FFB8A" w14:textId="77777777" w:rsidR="000352E4" w:rsidRDefault="000352E4" w:rsidP="000352E4">
            <w:pPr>
              <w:pStyle w:val="StandardDense"/>
              <w:widowControl/>
            </w:pPr>
            <w:r>
              <w:t>Select/edit data template</w:t>
            </w:r>
          </w:p>
        </w:tc>
        <w:tc>
          <w:tcPr>
            <w:tcW w:w="6015" w:type="dxa"/>
          </w:tcPr>
          <w:p w14:paraId="4C11CBE0" w14:textId="77777777" w:rsidR="000352E4" w:rsidRPr="00294244" w:rsidRDefault="000352E4" w:rsidP="000352E4">
            <w:pPr>
              <w:pStyle w:val="StandardDense"/>
              <w:widowControl/>
              <w:rPr>
                <w:lang w:val="en-US"/>
              </w:rPr>
            </w:pPr>
            <w:r w:rsidRPr="00294244">
              <w:rPr>
                <w:color w:val="000000"/>
                <w:lang w:val="en-US"/>
              </w:rPr>
              <w:t xml:space="preserve">Opens </w:t>
            </w:r>
            <w:hyperlink w:anchor="_topic_FormDataTemplates">
              <w:r w:rsidRPr="00294244">
                <w:rPr>
                  <w:rStyle w:val="Hyperlink"/>
                  <w:lang w:val="en-US"/>
                </w:rPr>
                <w:t>Mask "Select and edit data template"</w:t>
              </w:r>
            </w:hyperlink>
          </w:p>
        </w:tc>
      </w:tr>
      <w:tr w:rsidR="000352E4" w:rsidRPr="00294244" w14:paraId="4EEC3756" w14:textId="77777777" w:rsidTr="00914CF8">
        <w:trPr>
          <w:tblCellSpacing w:w="15" w:type="dxa"/>
        </w:trPr>
        <w:tc>
          <w:tcPr>
            <w:tcW w:w="3225" w:type="dxa"/>
          </w:tcPr>
          <w:p w14:paraId="335D329D" w14:textId="77777777" w:rsidR="000352E4" w:rsidRDefault="000352E4" w:rsidP="000352E4">
            <w:pPr>
              <w:pStyle w:val="StandardDense"/>
              <w:widowControl/>
            </w:pPr>
            <w:r>
              <w:t>Load data from template:</w:t>
            </w:r>
          </w:p>
        </w:tc>
        <w:tc>
          <w:tcPr>
            <w:tcW w:w="6015" w:type="dxa"/>
          </w:tcPr>
          <w:p w14:paraId="196B92D2" w14:textId="77777777" w:rsidR="000352E4" w:rsidRPr="00294244" w:rsidRDefault="000352E4" w:rsidP="000352E4">
            <w:pPr>
              <w:pStyle w:val="StandardDense"/>
              <w:widowControl/>
              <w:rPr>
                <w:lang w:val="en-US"/>
              </w:rPr>
            </w:pPr>
            <w:r w:rsidRPr="00294244">
              <w:rPr>
                <w:lang w:val="en-US"/>
              </w:rPr>
              <w:t xml:space="preserve">Load data from template; for more details see </w:t>
            </w:r>
            <w:hyperlink w:anchor="_topic_FormDataTemplates">
              <w:r w:rsidRPr="00294244">
                <w:rPr>
                  <w:rStyle w:val="Hyperlink"/>
                  <w:lang w:val="en-US"/>
                </w:rPr>
                <w:t>Mask "Select and edit data template"</w:t>
              </w:r>
            </w:hyperlink>
          </w:p>
        </w:tc>
      </w:tr>
      <w:tr w:rsidR="000352E4" w:rsidRPr="00294244" w14:paraId="3099FCB0" w14:textId="77777777" w:rsidTr="00914CF8">
        <w:trPr>
          <w:tblCellSpacing w:w="15" w:type="dxa"/>
        </w:trPr>
        <w:tc>
          <w:tcPr>
            <w:tcW w:w="3225" w:type="dxa"/>
          </w:tcPr>
          <w:p w14:paraId="5713CF28" w14:textId="77777777" w:rsidR="000352E4" w:rsidRDefault="000352E4" w:rsidP="000352E4">
            <w:pPr>
              <w:pStyle w:val="StandardDense"/>
              <w:widowControl/>
            </w:pPr>
            <w:r>
              <w:t>Image in own window</w:t>
            </w:r>
          </w:p>
        </w:tc>
        <w:tc>
          <w:tcPr>
            <w:tcW w:w="6015" w:type="dxa"/>
          </w:tcPr>
          <w:p w14:paraId="2DFF2778" w14:textId="77777777" w:rsidR="000352E4" w:rsidRPr="00294244" w:rsidRDefault="000352E4" w:rsidP="000352E4">
            <w:pPr>
              <w:pStyle w:val="StandardDense"/>
              <w:widowControl/>
              <w:rPr>
                <w:lang w:val="en-US"/>
              </w:rPr>
            </w:pPr>
            <w:r w:rsidRPr="00294244">
              <w:rPr>
                <w:color w:val="000000"/>
                <w:lang w:val="en-US"/>
              </w:rPr>
              <w:t xml:space="preserve">Opens </w:t>
            </w:r>
            <w:hyperlink w:anchor="_topic_FormImageWindow">
              <w:r w:rsidRPr="00294244">
                <w:rPr>
                  <w:rStyle w:val="Hyperlink"/>
                  <w:lang w:val="en-US"/>
                </w:rPr>
                <w:t>Mask "Image in own window"</w:t>
              </w:r>
            </w:hyperlink>
          </w:p>
        </w:tc>
      </w:tr>
      <w:tr w:rsidR="000352E4" w:rsidRPr="00294244" w14:paraId="263141DF" w14:textId="77777777" w:rsidTr="00914CF8">
        <w:trPr>
          <w:tblCellSpacing w:w="15" w:type="dxa"/>
        </w:trPr>
        <w:tc>
          <w:tcPr>
            <w:tcW w:w="3225" w:type="dxa"/>
          </w:tcPr>
          <w:p w14:paraId="1E7FBA77" w14:textId="77777777" w:rsidR="000352E4" w:rsidRPr="00294244" w:rsidRDefault="000352E4" w:rsidP="000352E4">
            <w:pPr>
              <w:pStyle w:val="StandardDense"/>
              <w:widowControl/>
              <w:rPr>
                <w:lang w:val="en-US"/>
              </w:rPr>
            </w:pPr>
            <w:r w:rsidRPr="00294244">
              <w:rPr>
                <w:lang w:val="en-US"/>
              </w:rPr>
              <w:t>Image details in own window</w:t>
            </w:r>
          </w:p>
        </w:tc>
        <w:tc>
          <w:tcPr>
            <w:tcW w:w="6015" w:type="dxa"/>
          </w:tcPr>
          <w:p w14:paraId="2521287F" w14:textId="77777777" w:rsidR="000352E4" w:rsidRPr="00294244" w:rsidRDefault="000352E4" w:rsidP="000352E4">
            <w:pPr>
              <w:pStyle w:val="StandardDense"/>
              <w:widowControl/>
              <w:rPr>
                <w:lang w:val="en-US"/>
              </w:rPr>
            </w:pPr>
            <w:r w:rsidRPr="00294244">
              <w:rPr>
                <w:color w:val="000000"/>
                <w:lang w:val="en-US"/>
              </w:rPr>
              <w:t xml:space="preserve">An additional window is opened to show the image details (see </w:t>
            </w:r>
            <w:hyperlink w:anchor="_topic_NeuesThema">
              <w:r w:rsidRPr="00294244">
                <w:rPr>
                  <w:rStyle w:val="Hyperlink"/>
                  <w:lang w:val="en-US"/>
                </w:rPr>
                <w:t>Display of image details</w:t>
              </w:r>
            </w:hyperlink>
            <w:r w:rsidRPr="00294244">
              <w:rPr>
                <w:color w:val="000000"/>
                <w:lang w:val="en-US"/>
              </w:rPr>
              <w:t xml:space="preserve">). </w:t>
            </w:r>
          </w:p>
          <w:p w14:paraId="041B4BA2" w14:textId="77777777" w:rsidR="000352E4" w:rsidRPr="00294244" w:rsidRDefault="000352E4" w:rsidP="000352E4">
            <w:pPr>
              <w:pStyle w:val="StandardDense"/>
              <w:widowControl/>
              <w:rPr>
                <w:lang w:val="en-US"/>
              </w:rPr>
            </w:pPr>
            <w:r w:rsidRPr="00294244">
              <w:rPr>
                <w:color w:val="000000"/>
                <w:lang w:val="en-US"/>
              </w:rPr>
              <w:t>Hint: only possible, if image details are not yet displayed in main mask; useful if two monitors are available.</w:t>
            </w:r>
          </w:p>
        </w:tc>
      </w:tr>
      <w:tr w:rsidR="000352E4" w:rsidRPr="00294244" w14:paraId="44B4D057" w14:textId="77777777" w:rsidTr="00914CF8">
        <w:trPr>
          <w:tblCellSpacing w:w="15" w:type="dxa"/>
        </w:trPr>
        <w:tc>
          <w:tcPr>
            <w:tcW w:w="3225" w:type="dxa"/>
          </w:tcPr>
          <w:p w14:paraId="4AB8CE72" w14:textId="77777777" w:rsidR="000352E4" w:rsidRDefault="000352E4" w:rsidP="000352E4">
            <w:pPr>
              <w:pStyle w:val="StandardDense"/>
              <w:widowControl/>
            </w:pPr>
            <w:r>
              <w:t>Map in own window</w:t>
            </w:r>
          </w:p>
        </w:tc>
        <w:tc>
          <w:tcPr>
            <w:tcW w:w="6015" w:type="dxa"/>
          </w:tcPr>
          <w:p w14:paraId="2ED4BB5D" w14:textId="77777777" w:rsidR="000352E4" w:rsidRPr="00294244" w:rsidRDefault="000352E4" w:rsidP="000352E4">
            <w:pPr>
              <w:pStyle w:val="StandardDense"/>
              <w:widowControl/>
              <w:rPr>
                <w:lang w:val="en-US"/>
              </w:rPr>
            </w:pPr>
            <w:r w:rsidRPr="00294244">
              <w:rPr>
                <w:color w:val="000000"/>
                <w:lang w:val="en-US"/>
              </w:rPr>
              <w:t xml:space="preserve">An additional window is opened to show a map (see </w:t>
            </w:r>
            <w:hyperlink w:anchor="_topic_NeuesThema14">
              <w:r w:rsidRPr="00294244">
                <w:rPr>
                  <w:rStyle w:val="Hyperlink"/>
                  <w:lang w:val="en-US"/>
                </w:rPr>
                <w:t>Recording location on map</w:t>
              </w:r>
            </w:hyperlink>
            <w:r w:rsidRPr="00294244">
              <w:rPr>
                <w:color w:val="000000"/>
                <w:lang w:val="en-US"/>
              </w:rPr>
              <w:t xml:space="preserve">). </w:t>
            </w:r>
          </w:p>
          <w:p w14:paraId="3224B15B" w14:textId="77777777" w:rsidR="000352E4" w:rsidRPr="00294244" w:rsidRDefault="000352E4" w:rsidP="000352E4">
            <w:pPr>
              <w:pStyle w:val="StandardDense"/>
              <w:widowControl/>
              <w:rPr>
                <w:lang w:val="en-US"/>
              </w:rPr>
            </w:pPr>
            <w:r w:rsidRPr="00294244">
              <w:rPr>
                <w:color w:val="000000"/>
                <w:lang w:val="en-US"/>
              </w:rPr>
              <w:t>Hint: only possible, if map is not yet displayed in main mask; useful if two monitors are available.</w:t>
            </w:r>
          </w:p>
        </w:tc>
      </w:tr>
      <w:tr w:rsidR="000352E4" w:rsidRPr="00294244" w14:paraId="6EF1075A" w14:textId="77777777" w:rsidTr="00914CF8">
        <w:trPr>
          <w:tblCellSpacing w:w="15" w:type="dxa"/>
        </w:trPr>
        <w:tc>
          <w:tcPr>
            <w:tcW w:w="3225" w:type="dxa"/>
          </w:tcPr>
          <w:p w14:paraId="67A9831A" w14:textId="77777777" w:rsidR="000352E4" w:rsidRDefault="000352E4" w:rsidP="000352E4">
            <w:pPr>
              <w:pStyle w:val="StandardDense"/>
              <w:widowControl/>
            </w:pPr>
            <w:r>
              <w:t>Map in Standard Browser</w:t>
            </w:r>
          </w:p>
        </w:tc>
        <w:tc>
          <w:tcPr>
            <w:tcW w:w="6015" w:type="dxa"/>
          </w:tcPr>
          <w:p w14:paraId="6D17730E" w14:textId="77777777" w:rsidR="000352E4" w:rsidRPr="00294244" w:rsidRDefault="000352E4" w:rsidP="000352E4">
            <w:pPr>
              <w:pStyle w:val="StandardDense"/>
              <w:widowControl/>
              <w:rPr>
                <w:lang w:val="en-US"/>
              </w:rPr>
            </w:pPr>
            <w:r w:rsidRPr="00294244">
              <w:rPr>
                <w:lang w:val="en-US"/>
              </w:rPr>
              <w:t xml:space="preserve">A sub menu contains several options to display Google maps, which is not supported by the built-in browser component. URLs for this display are stored in </w:t>
            </w:r>
            <w:hyperlink w:anchor="_topic_BenutzerbezogeneKonfigurationsda">
              <w:r w:rsidRPr="00294244">
                <w:rPr>
                  <w:rStyle w:val="Hyperlink"/>
                  <w:lang w:val="en-US"/>
                </w:rPr>
                <w:t>general configuration file</w:t>
              </w:r>
            </w:hyperlink>
            <w:r w:rsidRPr="00294244">
              <w:rPr>
                <w:lang w:val="en-US"/>
              </w:rPr>
              <w:t>, which contains also further hints to change the entries or add new ones.</w:t>
            </w:r>
          </w:p>
          <w:p w14:paraId="37A5CE88" w14:textId="77777777" w:rsidR="000352E4" w:rsidRPr="00294244" w:rsidRDefault="000352E4" w:rsidP="000352E4">
            <w:pPr>
              <w:widowControl/>
              <w:rPr>
                <w:lang w:val="en-US"/>
              </w:rPr>
            </w:pPr>
            <w:r w:rsidRPr="00294244">
              <w:rPr>
                <w:lang w:val="en-US"/>
              </w:rPr>
              <w:t>Note: change of GPS-data is not possible here.</w:t>
            </w:r>
          </w:p>
        </w:tc>
      </w:tr>
      <w:tr w:rsidR="000352E4" w14:paraId="4DF52ECE" w14:textId="77777777" w:rsidTr="00914CF8">
        <w:trPr>
          <w:tblCellSpacing w:w="15" w:type="dxa"/>
        </w:trPr>
        <w:tc>
          <w:tcPr>
            <w:tcW w:w="3225" w:type="dxa"/>
          </w:tcPr>
          <w:p w14:paraId="2FB400A2" w14:textId="77777777" w:rsidR="000352E4" w:rsidRDefault="000352E4" w:rsidP="000352E4">
            <w:pPr>
              <w:pStyle w:val="StandardDense"/>
              <w:widowControl/>
            </w:pPr>
            <w:r>
              <w:t>Customize mask</w:t>
            </w:r>
          </w:p>
        </w:tc>
        <w:tc>
          <w:tcPr>
            <w:tcW w:w="6015" w:type="dxa"/>
          </w:tcPr>
          <w:p w14:paraId="278900EC" w14:textId="77777777" w:rsidR="000352E4" w:rsidRDefault="000352E4" w:rsidP="000352E4">
            <w:pPr>
              <w:pStyle w:val="StandardDense"/>
              <w:widowControl/>
            </w:pPr>
            <w:r>
              <w:t xml:space="preserve">Opens </w:t>
            </w:r>
            <w:hyperlink w:anchor="_topic_FormCustomization">
              <w:r>
                <w:rPr>
                  <w:color w:val="0000FF"/>
                  <w:u w:val="single"/>
                </w:rPr>
                <w:t>Mask "Customize mask"</w:t>
              </w:r>
            </w:hyperlink>
          </w:p>
        </w:tc>
      </w:tr>
      <w:tr w:rsidR="000352E4" w:rsidRPr="00294244" w14:paraId="1FAA81C0" w14:textId="77777777" w:rsidTr="00914CF8">
        <w:trPr>
          <w:tblCellSpacing w:w="15" w:type="dxa"/>
        </w:trPr>
        <w:tc>
          <w:tcPr>
            <w:tcW w:w="3225" w:type="dxa"/>
          </w:tcPr>
          <w:p w14:paraId="52118334" w14:textId="77777777" w:rsidR="000352E4" w:rsidRDefault="000352E4" w:rsidP="000352E4">
            <w:pPr>
              <w:pStyle w:val="StandardDense"/>
              <w:widowControl/>
            </w:pPr>
            <w:r>
              <w:t>Remove all mask adjustments</w:t>
            </w:r>
          </w:p>
        </w:tc>
        <w:tc>
          <w:tcPr>
            <w:tcW w:w="6015" w:type="dxa"/>
          </w:tcPr>
          <w:p w14:paraId="04E35117" w14:textId="77777777" w:rsidR="000352E4" w:rsidRPr="00294244" w:rsidRDefault="000352E4" w:rsidP="000352E4">
            <w:pPr>
              <w:pStyle w:val="StandardDense"/>
              <w:widowControl/>
              <w:rPr>
                <w:lang w:val="en-US"/>
              </w:rPr>
            </w:pPr>
            <w:r w:rsidRPr="00294244">
              <w:rPr>
                <w:lang w:val="en-US"/>
              </w:rPr>
              <w:t xml:space="preserve">Removes all adjustments in all masks, which were defined using </w:t>
            </w:r>
            <w:hyperlink w:anchor="_topic_FormCustomization">
              <w:r w:rsidRPr="00294244">
                <w:rPr>
                  <w:color w:val="0000FF"/>
                  <w:u w:val="single"/>
                  <w:lang w:val="en-US"/>
                </w:rPr>
                <w:t>Mask "Customize mask"</w:t>
              </w:r>
            </w:hyperlink>
            <w:r w:rsidRPr="00294244">
              <w:rPr>
                <w:lang w:val="en-US"/>
              </w:rPr>
              <w:t xml:space="preserve"> and set to default values again.</w:t>
            </w:r>
          </w:p>
        </w:tc>
      </w:tr>
      <w:tr w:rsidR="000352E4" w:rsidRPr="00294244" w14:paraId="48D0139B" w14:textId="77777777" w:rsidTr="00914CF8">
        <w:trPr>
          <w:tblCellSpacing w:w="15" w:type="dxa"/>
        </w:trPr>
        <w:tc>
          <w:tcPr>
            <w:tcW w:w="3225" w:type="dxa"/>
          </w:tcPr>
          <w:p w14:paraId="6B406489" w14:textId="77777777" w:rsidR="000352E4" w:rsidRDefault="000352E4" w:rsidP="000352E4">
            <w:pPr>
              <w:pStyle w:val="StandardDense"/>
              <w:widowControl/>
            </w:pPr>
            <w:r>
              <w:t>Language</w:t>
            </w:r>
          </w:p>
        </w:tc>
        <w:tc>
          <w:tcPr>
            <w:tcW w:w="6015" w:type="dxa"/>
          </w:tcPr>
          <w:p w14:paraId="205DC80B" w14:textId="77777777" w:rsidR="000352E4" w:rsidRPr="00294244" w:rsidRDefault="000352E4" w:rsidP="000352E4">
            <w:pPr>
              <w:pStyle w:val="StandardDense"/>
              <w:widowControl/>
              <w:rPr>
                <w:lang w:val="en-US"/>
              </w:rPr>
            </w:pPr>
            <w:r w:rsidRPr="00294244">
              <w:rPr>
                <w:lang w:val="en-US"/>
              </w:rPr>
              <w:t>For selection of language (Deutsch, English)</w:t>
            </w:r>
          </w:p>
        </w:tc>
      </w:tr>
      <w:tr w:rsidR="000352E4" w:rsidRPr="00294244" w14:paraId="72B301C1" w14:textId="77777777" w:rsidTr="00914CF8">
        <w:trPr>
          <w:tblCellSpacing w:w="15" w:type="dxa"/>
        </w:trPr>
        <w:tc>
          <w:tcPr>
            <w:tcW w:w="3225" w:type="dxa"/>
          </w:tcPr>
          <w:p w14:paraId="718CF154" w14:textId="77777777" w:rsidR="000352E4" w:rsidRPr="00294244" w:rsidRDefault="000352E4" w:rsidP="000352E4">
            <w:pPr>
              <w:pStyle w:val="StandardDense"/>
              <w:widowControl/>
              <w:rPr>
                <w:lang w:val="en-US"/>
              </w:rPr>
            </w:pPr>
            <w:r w:rsidRPr="00294244">
              <w:rPr>
                <w:lang w:val="en-US"/>
              </w:rPr>
              <w:t>Storage location for user settings</w:t>
            </w:r>
          </w:p>
        </w:tc>
        <w:tc>
          <w:tcPr>
            <w:tcW w:w="6015" w:type="dxa"/>
          </w:tcPr>
          <w:p w14:paraId="4713236B" w14:textId="77777777" w:rsidR="000352E4" w:rsidRPr="00294244" w:rsidRDefault="000352E4" w:rsidP="000352E4">
            <w:pPr>
              <w:pStyle w:val="StandardDense"/>
              <w:keepNext/>
              <w:widowControl/>
              <w:rPr>
                <w:lang w:val="en-US"/>
              </w:rPr>
            </w:pPr>
            <w:r w:rsidRPr="00294244">
              <w:rPr>
                <w:lang w:val="en-US"/>
              </w:rPr>
              <w:t>Opens a mask to display and change the storage location for user settings:</w:t>
            </w:r>
          </w:p>
          <w:p w14:paraId="44429C1C" w14:textId="77777777" w:rsidR="000352E4" w:rsidRPr="00294244" w:rsidRDefault="000352E4" w:rsidP="000352E4">
            <w:pPr>
              <w:pStyle w:val="StandardDense"/>
              <w:widowControl/>
              <w:rPr>
                <w:lang w:val="en-US"/>
              </w:rPr>
            </w:pPr>
          </w:p>
          <w:p w14:paraId="4A6BA8A6" w14:textId="77777777" w:rsidR="000352E4" w:rsidRPr="00294244" w:rsidRDefault="000352E4" w:rsidP="000352E4">
            <w:pPr>
              <w:pStyle w:val="StandardDense"/>
              <w:keepNext/>
              <w:widowControl/>
              <w:rPr>
                <w:lang w:val="en-US"/>
              </w:rPr>
            </w:pPr>
            <w:r w:rsidRPr="00294244">
              <w:rPr>
                <w:lang w:val="en-US"/>
              </w:rPr>
              <w:t>%Appdata%:</w:t>
            </w:r>
          </w:p>
          <w:p w14:paraId="1F31D747" w14:textId="77777777" w:rsidR="000352E4" w:rsidRPr="00294244" w:rsidRDefault="000352E4" w:rsidP="000352E4">
            <w:pPr>
              <w:pStyle w:val="StandardDense"/>
              <w:widowControl/>
              <w:rPr>
                <w:lang w:val="en-US"/>
              </w:rPr>
            </w:pPr>
            <w:r w:rsidRPr="00294244">
              <w:rPr>
                <w:lang w:val="en-US"/>
              </w:rPr>
              <w:t>If several users are created on the computer, each user has his own settings.</w:t>
            </w:r>
          </w:p>
          <w:p w14:paraId="561C72A4" w14:textId="77777777" w:rsidR="000352E4" w:rsidRPr="00294244" w:rsidRDefault="000352E4" w:rsidP="000352E4">
            <w:pPr>
              <w:pStyle w:val="StandardDense"/>
              <w:widowControl/>
              <w:rPr>
                <w:lang w:val="en-US"/>
              </w:rPr>
            </w:pPr>
            <w:r w:rsidRPr="00294244">
              <w:rPr>
                <w:lang w:val="en-US"/>
              </w:rPr>
              <w:t>Settings are kept during upgrade on newer program version.</w:t>
            </w:r>
          </w:p>
          <w:p w14:paraId="1C66F218" w14:textId="77777777" w:rsidR="000352E4" w:rsidRPr="00294244" w:rsidRDefault="000352E4" w:rsidP="000352E4">
            <w:pPr>
              <w:pStyle w:val="StandardDense"/>
              <w:widowControl/>
              <w:rPr>
                <w:lang w:val="en-US"/>
              </w:rPr>
            </w:pPr>
            <w:r w:rsidRPr="00294244">
              <w:rPr>
                <w:lang w:val="en-US"/>
              </w:rPr>
              <w:t>Also to be selected, if Program folder is write-protected.</w:t>
            </w:r>
          </w:p>
          <w:p w14:paraId="34624781" w14:textId="77777777" w:rsidR="000352E4" w:rsidRPr="00294244" w:rsidRDefault="000352E4" w:rsidP="000352E4">
            <w:pPr>
              <w:pStyle w:val="StandardDense"/>
              <w:widowControl/>
              <w:rPr>
                <w:lang w:val="en-US"/>
              </w:rPr>
            </w:pPr>
          </w:p>
          <w:p w14:paraId="395DEFF6" w14:textId="77777777" w:rsidR="000352E4" w:rsidRPr="00294244" w:rsidRDefault="000352E4" w:rsidP="000352E4">
            <w:pPr>
              <w:pStyle w:val="StandardDense"/>
              <w:keepNext/>
              <w:widowControl/>
              <w:rPr>
                <w:lang w:val="en-US"/>
              </w:rPr>
            </w:pPr>
            <w:r w:rsidRPr="00294244">
              <w:rPr>
                <w:lang w:val="en-US"/>
              </w:rPr>
              <w:t>Program folder:</w:t>
            </w:r>
          </w:p>
          <w:p w14:paraId="63CB90DF" w14:textId="77777777" w:rsidR="000352E4" w:rsidRPr="00294244" w:rsidRDefault="000352E4" w:rsidP="000352E4">
            <w:pPr>
              <w:pStyle w:val="StandardDense"/>
              <w:widowControl/>
              <w:rPr>
                <w:lang w:val="en-US"/>
              </w:rPr>
            </w:pPr>
            <w:r w:rsidRPr="00294244">
              <w:rPr>
                <w:lang w:val="en-US"/>
              </w:rPr>
              <w:t>Recommended for portable usage on USB-stick: the settings are on USB-stick too, no settings will be stored on other computer.</w:t>
            </w:r>
          </w:p>
          <w:p w14:paraId="1381B96B" w14:textId="77777777" w:rsidR="000352E4" w:rsidRPr="00294244" w:rsidRDefault="000352E4" w:rsidP="000352E4">
            <w:pPr>
              <w:pStyle w:val="StandardDense"/>
              <w:widowControl/>
              <w:rPr>
                <w:lang w:val="en-US"/>
              </w:rPr>
            </w:pPr>
            <w:r w:rsidRPr="00294244">
              <w:rPr>
                <w:lang w:val="en-US"/>
              </w:rPr>
              <w:t>When upgrading to a newer program version, settings need to be copied manually or program files in currently used folder have to be overwritten.</w:t>
            </w:r>
          </w:p>
        </w:tc>
      </w:tr>
    </w:tbl>
    <w:p w14:paraId="585738AE" w14:textId="77777777" w:rsidR="000352E4" w:rsidRDefault="000352E4" w:rsidP="000352E4">
      <w:pPr>
        <w:pStyle w:val="Heading6"/>
        <w:widowControl/>
      </w:pPr>
      <w:r>
        <w:t>Menu Help</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41"/>
        <w:gridCol w:w="6148"/>
      </w:tblGrid>
      <w:tr w:rsidR="000352E4" w:rsidRPr="00294244" w14:paraId="0D04CF10" w14:textId="77777777" w:rsidTr="00914CF8">
        <w:trPr>
          <w:tblCellSpacing w:w="15" w:type="dxa"/>
        </w:trPr>
        <w:tc>
          <w:tcPr>
            <w:tcW w:w="3240" w:type="dxa"/>
          </w:tcPr>
          <w:p w14:paraId="252656E3" w14:textId="77777777" w:rsidR="000352E4" w:rsidRDefault="000352E4" w:rsidP="000352E4">
            <w:pPr>
              <w:pStyle w:val="StandardDense"/>
              <w:widowControl/>
            </w:pPr>
            <w:r>
              <w:t>List shortcut keys</w:t>
            </w:r>
          </w:p>
        </w:tc>
        <w:tc>
          <w:tcPr>
            <w:tcW w:w="6000" w:type="dxa"/>
          </w:tcPr>
          <w:p w14:paraId="4ADFF69D" w14:textId="77777777" w:rsidR="000352E4" w:rsidRPr="00294244" w:rsidRDefault="000352E4" w:rsidP="000352E4">
            <w:pPr>
              <w:pStyle w:val="StandardDense"/>
              <w:widowControl/>
              <w:rPr>
                <w:lang w:val="en-US"/>
              </w:rPr>
            </w:pPr>
            <w:r w:rsidRPr="00294244">
              <w:rPr>
                <w:lang w:val="en-US"/>
              </w:rPr>
              <w:t>Lists all shortcut keys for all masks</w:t>
            </w:r>
          </w:p>
        </w:tc>
      </w:tr>
      <w:tr w:rsidR="000352E4" w:rsidRPr="00294244" w14:paraId="6767A1C5" w14:textId="77777777" w:rsidTr="00914CF8">
        <w:trPr>
          <w:tblCellSpacing w:w="15" w:type="dxa"/>
        </w:trPr>
        <w:tc>
          <w:tcPr>
            <w:tcW w:w="3240" w:type="dxa"/>
          </w:tcPr>
          <w:p w14:paraId="0C884D1E" w14:textId="77777777" w:rsidR="000352E4" w:rsidRDefault="000352E4" w:rsidP="000352E4">
            <w:pPr>
              <w:pStyle w:val="StandardDense"/>
              <w:widowControl/>
            </w:pPr>
            <w:r>
              <w:t>About ...</w:t>
            </w:r>
          </w:p>
        </w:tc>
        <w:tc>
          <w:tcPr>
            <w:tcW w:w="6000" w:type="dxa"/>
          </w:tcPr>
          <w:p w14:paraId="64032321" w14:textId="77777777" w:rsidR="000352E4" w:rsidRPr="00294244" w:rsidRDefault="000352E4" w:rsidP="000352E4">
            <w:pPr>
              <w:pStyle w:val="StandardDense"/>
              <w:widowControl/>
              <w:rPr>
                <w:lang w:val="en-US"/>
              </w:rPr>
            </w:pPr>
            <w:r w:rsidRPr="00294244">
              <w:rPr>
                <w:color w:val="000000"/>
                <w:lang w:val="en-US"/>
              </w:rPr>
              <w:t>Displays mask with program information (version, etc.)</w:t>
            </w:r>
            <w:r w:rsidRPr="00294244">
              <w:rPr>
                <w:rFonts w:ascii="Arial" w:eastAsia="Arial" w:hAnsi="Arial" w:cs="Arial"/>
                <w:color w:val="000000"/>
                <w:lang w:val="en-US"/>
              </w:rPr>
              <w:t xml:space="preserve"> </w:t>
            </w:r>
          </w:p>
        </w:tc>
      </w:tr>
      <w:tr w:rsidR="000352E4" w:rsidRPr="00294244" w14:paraId="5041CD7C" w14:textId="77777777" w:rsidTr="00914CF8">
        <w:trPr>
          <w:tblCellSpacing w:w="15" w:type="dxa"/>
        </w:trPr>
        <w:tc>
          <w:tcPr>
            <w:tcW w:w="3240" w:type="dxa"/>
          </w:tcPr>
          <w:p w14:paraId="0DB5FB47" w14:textId="77777777" w:rsidR="000352E4" w:rsidRDefault="000352E4" w:rsidP="000352E4">
            <w:pPr>
              <w:pStyle w:val="StandardDense"/>
              <w:widowControl/>
            </w:pPr>
            <w:r>
              <w:t>Check for new version ...</w:t>
            </w:r>
          </w:p>
        </w:tc>
        <w:tc>
          <w:tcPr>
            <w:tcW w:w="6000" w:type="dxa"/>
          </w:tcPr>
          <w:p w14:paraId="19759E2C" w14:textId="77777777" w:rsidR="000352E4" w:rsidRPr="00294244" w:rsidRDefault="000352E4" w:rsidP="000352E4">
            <w:pPr>
              <w:pStyle w:val="StandardDense"/>
              <w:widowControl/>
              <w:rPr>
                <w:lang w:val="en-US"/>
              </w:rPr>
            </w:pPr>
            <w:r w:rsidRPr="00294244">
              <w:rPr>
                <w:lang w:val="en-US"/>
              </w:rPr>
              <w:t xml:space="preserve">Opens </w:t>
            </w:r>
            <w:hyperlink w:anchor="_topic_NeuesThema2">
              <w:r w:rsidRPr="00294244">
                <w:rPr>
                  <w:rStyle w:val="Hyperlink"/>
                  <w:lang w:val="en-US"/>
                </w:rPr>
                <w:t>Mask "Check for new version"</w:t>
              </w:r>
            </w:hyperlink>
          </w:p>
        </w:tc>
      </w:tr>
      <w:tr w:rsidR="000352E4" w:rsidRPr="00294244" w14:paraId="57D90EBD" w14:textId="77777777" w:rsidTr="00914CF8">
        <w:trPr>
          <w:tblCellSpacing w:w="15" w:type="dxa"/>
        </w:trPr>
        <w:tc>
          <w:tcPr>
            <w:tcW w:w="3240" w:type="dxa"/>
          </w:tcPr>
          <w:p w14:paraId="0774DD2D" w14:textId="77777777" w:rsidR="000352E4" w:rsidRDefault="000352E4" w:rsidP="000352E4">
            <w:pPr>
              <w:pStyle w:val="StandardDense"/>
              <w:widowControl/>
            </w:pPr>
            <w:r>
              <w:lastRenderedPageBreak/>
              <w:t>Webpage</w:t>
            </w:r>
          </w:p>
        </w:tc>
        <w:tc>
          <w:tcPr>
            <w:tcW w:w="6000" w:type="dxa"/>
          </w:tcPr>
          <w:p w14:paraId="2955B3A2" w14:textId="77777777" w:rsidR="000352E4" w:rsidRPr="00294244" w:rsidRDefault="000352E4" w:rsidP="000352E4">
            <w:pPr>
              <w:pStyle w:val="StandardDense"/>
              <w:widowControl/>
              <w:rPr>
                <w:lang w:val="en-US"/>
              </w:rPr>
            </w:pPr>
            <w:r w:rsidRPr="00294244">
              <w:rPr>
                <w:color w:val="000000"/>
                <w:lang w:val="en-US"/>
              </w:rPr>
              <w:t>Direct access to the website www.quickimagecomment.de: Homepage with recent messages, tutorials, download area</w:t>
            </w:r>
            <w:r w:rsidRPr="00294244">
              <w:rPr>
                <w:rFonts w:ascii="Arial" w:eastAsia="Arial" w:hAnsi="Arial" w:cs="Arial"/>
                <w:color w:val="000000"/>
                <w:lang w:val="en-US"/>
              </w:rPr>
              <w:t xml:space="preserve"> and change history</w:t>
            </w:r>
          </w:p>
        </w:tc>
      </w:tr>
      <w:tr w:rsidR="000352E4" w:rsidRPr="00294244" w14:paraId="6D0BF689" w14:textId="77777777" w:rsidTr="00914CF8">
        <w:trPr>
          <w:tblCellSpacing w:w="15" w:type="dxa"/>
        </w:trPr>
        <w:tc>
          <w:tcPr>
            <w:tcW w:w="3240" w:type="dxa"/>
          </w:tcPr>
          <w:p w14:paraId="3D174E0A" w14:textId="77777777" w:rsidR="000352E4" w:rsidRDefault="000352E4" w:rsidP="000352E4">
            <w:pPr>
              <w:pStyle w:val="StandardDense"/>
              <w:widowControl/>
            </w:pPr>
            <w:r>
              <w:t>Help</w:t>
            </w:r>
          </w:p>
        </w:tc>
        <w:tc>
          <w:tcPr>
            <w:tcW w:w="6000" w:type="dxa"/>
          </w:tcPr>
          <w:p w14:paraId="4219A641"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7EFDC753" w14:textId="77777777" w:rsidR="000352E4" w:rsidRPr="00294244" w:rsidRDefault="000352E4" w:rsidP="000352E4">
      <w:pPr>
        <w:widowControl/>
        <w:rPr>
          <w:lang w:val="en-US"/>
        </w:rPr>
      </w:pPr>
    </w:p>
    <w:p w14:paraId="68D4A82C"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57">
        <w:r w:rsidRPr="00294244">
          <w:rPr>
            <w:rFonts w:ascii="Tahoma" w:eastAsia="Tahoma" w:hAnsi="Tahoma" w:cs="Tahoma"/>
            <w:i/>
            <w:color w:val="6666FF"/>
            <w:lang w:val="en-US"/>
          </w:rPr>
          <w:t>Free PDF documentation generator</w:t>
        </w:r>
      </w:hyperlink>
    </w:p>
    <w:p w14:paraId="414484EA" w14:textId="77777777" w:rsidR="000352E4" w:rsidRDefault="000352E4" w:rsidP="000352E4">
      <w:pPr>
        <w:pStyle w:val="Heading2"/>
        <w:widowControl/>
      </w:pPr>
      <w:bookmarkStart w:id="12" w:name="_Toc65156435"/>
      <w:r>
        <w:t>Tool bar</w:t>
      </w:r>
      <w:bookmarkEnd w:id="12"/>
    </w:p>
    <w:p w14:paraId="7CABD22E" w14:textId="77777777" w:rsidR="000352E4" w:rsidRPr="00294244" w:rsidRDefault="000352E4" w:rsidP="000352E4">
      <w:pPr>
        <w:pStyle w:val="Standard"/>
        <w:widowControl/>
        <w:rPr>
          <w:lang w:val="en-US"/>
        </w:rPr>
      </w:pPr>
      <w:r w:rsidRPr="00294244">
        <w:rPr>
          <w:lang w:val="en-US"/>
        </w:rPr>
        <w:t>Via the menu "View" the tool bar can be displayed or hidden or displayed in the same row as the menu. The last option allows using the symbols without reducing the usable height of the main mask. However, then the symbols are rather small.</w:t>
      </w:r>
    </w:p>
    <w:p w14:paraId="66AB325C" w14:textId="77777777" w:rsidR="000352E4" w:rsidRPr="00294244" w:rsidRDefault="000352E4" w:rsidP="000352E4">
      <w:pPr>
        <w:pStyle w:val="Heading6"/>
        <w:widowControl/>
        <w:rPr>
          <w:lang w:val="en-US"/>
        </w:rPr>
      </w:pPr>
      <w:r w:rsidRPr="00294244">
        <w:rPr>
          <w:lang w:val="en-US"/>
        </w:rPr>
        <w:t>List of symbols:</w:t>
      </w:r>
    </w:p>
    <w:tbl>
      <w:tblPr>
        <w:tblW w:w="5000" w:type="pct"/>
        <w:tblCellSpacing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893"/>
        <w:gridCol w:w="8596"/>
      </w:tblGrid>
      <w:tr w:rsidR="000352E4" w:rsidRPr="00294244" w14:paraId="4868C4EA" w14:textId="77777777" w:rsidTr="00914CF8">
        <w:trPr>
          <w:tblCellSpacing w:w="8" w:type="dxa"/>
        </w:trPr>
        <w:tc>
          <w:tcPr>
            <w:tcW w:w="855" w:type="dxa"/>
          </w:tcPr>
          <w:p w14:paraId="50B7D2CE" w14:textId="77777777" w:rsidR="000352E4" w:rsidRDefault="000352E4" w:rsidP="000352E4">
            <w:pPr>
              <w:pStyle w:val="StandardDense"/>
              <w:widowControl/>
            </w:pPr>
            <w:r>
              <w:rPr>
                <w:noProof/>
              </w:rPr>
              <w:drawing>
                <wp:inline distT="0" distB="0" distL="0" distR="0" wp14:anchorId="067BB1C0" wp14:editId="525EB3A5">
                  <wp:extent cx="304800" cy="3048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58" cstate="print"/>
                          <a:stretch>
                            <a:fillRect/>
                          </a:stretch>
                        </pic:blipFill>
                        <pic:spPr>
                          <a:xfrm>
                            <a:off x="0" y="0"/>
                            <a:ext cx="304800" cy="304800"/>
                          </a:xfrm>
                          <a:prstGeom prst="rect">
                            <a:avLst/>
                          </a:prstGeom>
                        </pic:spPr>
                      </pic:pic>
                    </a:graphicData>
                  </a:graphic>
                </wp:inline>
              </w:drawing>
            </w:r>
          </w:p>
        </w:tc>
        <w:tc>
          <w:tcPr>
            <w:tcW w:w="8430" w:type="dxa"/>
            <w:vAlign w:val="center"/>
          </w:tcPr>
          <w:p w14:paraId="371F0B71" w14:textId="77777777" w:rsidR="000352E4" w:rsidRPr="00294244" w:rsidRDefault="000352E4" w:rsidP="000352E4">
            <w:pPr>
              <w:pStyle w:val="StandardDense"/>
              <w:widowControl/>
              <w:rPr>
                <w:lang w:val="en-US"/>
              </w:rPr>
            </w:pPr>
            <w:r w:rsidRPr="00294244">
              <w:rPr>
                <w:lang w:val="en-US"/>
              </w:rPr>
              <w:t>Refresh file list</w:t>
            </w:r>
          </w:p>
          <w:p w14:paraId="3D06C964" w14:textId="77777777" w:rsidR="000352E4" w:rsidRPr="00294244" w:rsidRDefault="000352E4" w:rsidP="000352E4">
            <w:pPr>
              <w:pStyle w:val="StandardDense"/>
              <w:widowControl/>
              <w:rPr>
                <w:lang w:val="en-US"/>
              </w:rPr>
            </w:pPr>
            <w:r w:rsidRPr="00294244">
              <w:rPr>
                <w:color w:val="000000"/>
                <w:lang w:val="en-US"/>
              </w:rPr>
              <w:t>In general file list is updated automatically, when a file was added, renamed or deleted by another program. Sometimes the update does not work or is delayed. Then this feature can be used to ensure an update.</w:t>
            </w:r>
          </w:p>
        </w:tc>
      </w:tr>
      <w:tr w:rsidR="000352E4" w14:paraId="005B0F39" w14:textId="77777777" w:rsidTr="00914CF8">
        <w:trPr>
          <w:tblCellSpacing w:w="8" w:type="dxa"/>
        </w:trPr>
        <w:tc>
          <w:tcPr>
            <w:tcW w:w="855" w:type="dxa"/>
            <w:vAlign w:val="center"/>
          </w:tcPr>
          <w:p w14:paraId="765718B3" w14:textId="77777777" w:rsidR="000352E4" w:rsidRDefault="000352E4" w:rsidP="000352E4">
            <w:pPr>
              <w:pStyle w:val="StandardDense"/>
              <w:widowControl/>
            </w:pPr>
            <w:r>
              <w:rPr>
                <w:noProof/>
              </w:rPr>
              <w:drawing>
                <wp:inline distT="0" distB="0" distL="0" distR="0" wp14:anchorId="161E90D1" wp14:editId="2DA66D88">
                  <wp:extent cx="304800" cy="3048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59" cstate="print"/>
                          <a:stretch>
                            <a:fillRect/>
                          </a:stretch>
                        </pic:blipFill>
                        <pic:spPr>
                          <a:xfrm>
                            <a:off x="0" y="0"/>
                            <a:ext cx="304800" cy="304800"/>
                          </a:xfrm>
                          <a:prstGeom prst="rect">
                            <a:avLst/>
                          </a:prstGeom>
                        </pic:spPr>
                      </pic:pic>
                    </a:graphicData>
                  </a:graphic>
                </wp:inline>
              </w:drawing>
            </w:r>
          </w:p>
        </w:tc>
        <w:tc>
          <w:tcPr>
            <w:tcW w:w="8430" w:type="dxa"/>
            <w:vAlign w:val="center"/>
          </w:tcPr>
          <w:p w14:paraId="065B871D" w14:textId="77777777" w:rsidR="000352E4" w:rsidRDefault="000352E4" w:rsidP="000352E4">
            <w:pPr>
              <w:pStyle w:val="StandardDense"/>
              <w:widowControl/>
            </w:pPr>
            <w:r>
              <w:t xml:space="preserve">Opens </w:t>
            </w:r>
            <w:hyperlink w:anchor="_topic_FormRename">
              <w:r>
                <w:rPr>
                  <w:color w:val="0000FF"/>
                  <w:u w:val="single"/>
                </w:rPr>
                <w:t>Mask "Rename files"</w:t>
              </w:r>
            </w:hyperlink>
          </w:p>
        </w:tc>
      </w:tr>
      <w:tr w:rsidR="000352E4" w:rsidRPr="00294244" w14:paraId="46677FF5" w14:textId="77777777" w:rsidTr="00914CF8">
        <w:trPr>
          <w:tblCellSpacing w:w="8" w:type="dxa"/>
        </w:trPr>
        <w:tc>
          <w:tcPr>
            <w:tcW w:w="855" w:type="dxa"/>
          </w:tcPr>
          <w:p w14:paraId="4063AD36" w14:textId="77777777" w:rsidR="000352E4" w:rsidRDefault="000352E4" w:rsidP="000352E4">
            <w:pPr>
              <w:pStyle w:val="StandardDense"/>
              <w:widowControl/>
            </w:pPr>
            <w:r>
              <w:rPr>
                <w:noProof/>
              </w:rPr>
              <w:drawing>
                <wp:inline distT="0" distB="0" distL="0" distR="0" wp14:anchorId="64C4B872" wp14:editId="69E4D689">
                  <wp:extent cx="304800" cy="3048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60" cstate="print"/>
                          <a:stretch>
                            <a:fillRect/>
                          </a:stretch>
                        </pic:blipFill>
                        <pic:spPr>
                          <a:xfrm>
                            <a:off x="0" y="0"/>
                            <a:ext cx="304800" cy="304800"/>
                          </a:xfrm>
                          <a:prstGeom prst="rect">
                            <a:avLst/>
                          </a:prstGeom>
                        </pic:spPr>
                      </pic:pic>
                    </a:graphicData>
                  </a:graphic>
                </wp:inline>
              </w:drawing>
            </w:r>
          </w:p>
        </w:tc>
        <w:tc>
          <w:tcPr>
            <w:tcW w:w="8430" w:type="dxa"/>
            <w:vAlign w:val="center"/>
          </w:tcPr>
          <w:p w14:paraId="4AF8D09A" w14:textId="77777777" w:rsidR="000352E4" w:rsidRPr="00294244" w:rsidRDefault="000352E4" w:rsidP="000352E4">
            <w:pPr>
              <w:pStyle w:val="StandardDense"/>
              <w:widowControl/>
              <w:rPr>
                <w:lang w:val="en-US"/>
              </w:rPr>
            </w:pPr>
            <w:r w:rsidRPr="00294244">
              <w:rPr>
                <w:lang w:val="en-US"/>
              </w:rPr>
              <w:t xml:space="preserve">Opens </w:t>
            </w:r>
            <w:hyperlink w:anchor="_topic_FormDateTimeChange">
              <w:r w:rsidRPr="00294244">
                <w:rPr>
                  <w:color w:val="0000FF"/>
                  <w:u w:val="single"/>
                  <w:lang w:val="en-US"/>
                </w:rPr>
                <w:t>Mask "Change recording date and time"</w:t>
              </w:r>
            </w:hyperlink>
          </w:p>
        </w:tc>
      </w:tr>
      <w:tr w:rsidR="000352E4" w14:paraId="08C7CE69" w14:textId="77777777" w:rsidTr="00914CF8">
        <w:trPr>
          <w:tblCellSpacing w:w="8" w:type="dxa"/>
        </w:trPr>
        <w:tc>
          <w:tcPr>
            <w:tcW w:w="855" w:type="dxa"/>
          </w:tcPr>
          <w:p w14:paraId="0BA4B5F2" w14:textId="77777777" w:rsidR="000352E4" w:rsidRDefault="000352E4" w:rsidP="000352E4">
            <w:pPr>
              <w:pStyle w:val="StandardDense"/>
              <w:widowControl/>
            </w:pPr>
            <w:r>
              <w:rPr>
                <w:noProof/>
              </w:rPr>
              <w:drawing>
                <wp:inline distT="0" distB="0" distL="0" distR="0" wp14:anchorId="0B073FE8" wp14:editId="302B5D9B">
                  <wp:extent cx="304800" cy="3048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61" cstate="print"/>
                          <a:stretch>
                            <a:fillRect/>
                          </a:stretch>
                        </pic:blipFill>
                        <pic:spPr>
                          <a:xfrm>
                            <a:off x="0" y="0"/>
                            <a:ext cx="304800" cy="304800"/>
                          </a:xfrm>
                          <a:prstGeom prst="rect">
                            <a:avLst/>
                          </a:prstGeom>
                        </pic:spPr>
                      </pic:pic>
                    </a:graphicData>
                  </a:graphic>
                </wp:inline>
              </w:drawing>
            </w:r>
          </w:p>
        </w:tc>
        <w:tc>
          <w:tcPr>
            <w:tcW w:w="8430" w:type="dxa"/>
            <w:vAlign w:val="center"/>
          </w:tcPr>
          <w:p w14:paraId="48E4B385" w14:textId="77777777" w:rsidR="000352E4" w:rsidRDefault="000352E4" w:rsidP="000352E4">
            <w:pPr>
              <w:pStyle w:val="StandardDense"/>
              <w:widowControl/>
            </w:pPr>
            <w:r>
              <w:t>Save</w:t>
            </w:r>
          </w:p>
        </w:tc>
      </w:tr>
      <w:tr w:rsidR="000352E4" w:rsidRPr="00294244" w14:paraId="18E8656E" w14:textId="77777777" w:rsidTr="00914CF8">
        <w:trPr>
          <w:tblCellSpacing w:w="8" w:type="dxa"/>
        </w:trPr>
        <w:tc>
          <w:tcPr>
            <w:tcW w:w="855" w:type="dxa"/>
          </w:tcPr>
          <w:p w14:paraId="7446447E" w14:textId="77777777" w:rsidR="000352E4" w:rsidRDefault="000352E4" w:rsidP="000352E4">
            <w:pPr>
              <w:pStyle w:val="StandardDense"/>
              <w:widowControl/>
            </w:pPr>
            <w:r>
              <w:rPr>
                <w:noProof/>
              </w:rPr>
              <w:drawing>
                <wp:inline distT="0" distB="0" distL="0" distR="0" wp14:anchorId="0AB2D13D" wp14:editId="0911C10B">
                  <wp:extent cx="304800" cy="3048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62" cstate="print"/>
                          <a:stretch>
                            <a:fillRect/>
                          </a:stretch>
                        </pic:blipFill>
                        <pic:spPr>
                          <a:xfrm>
                            <a:off x="0" y="0"/>
                            <a:ext cx="304800" cy="304800"/>
                          </a:xfrm>
                          <a:prstGeom prst="rect">
                            <a:avLst/>
                          </a:prstGeom>
                        </pic:spPr>
                      </pic:pic>
                    </a:graphicData>
                  </a:graphic>
                </wp:inline>
              </w:drawing>
            </w:r>
          </w:p>
        </w:tc>
        <w:tc>
          <w:tcPr>
            <w:tcW w:w="8430" w:type="dxa"/>
            <w:vAlign w:val="center"/>
          </w:tcPr>
          <w:p w14:paraId="46BE9860" w14:textId="77777777" w:rsidR="000352E4" w:rsidRPr="00294244" w:rsidRDefault="000352E4" w:rsidP="000352E4">
            <w:pPr>
              <w:pStyle w:val="StandardDense"/>
              <w:widowControl/>
              <w:rPr>
                <w:lang w:val="en-US"/>
              </w:rPr>
            </w:pPr>
            <w:r w:rsidRPr="00294244">
              <w:rPr>
                <w:lang w:val="en-US"/>
              </w:rPr>
              <w:t>Save image and switch to first image</w:t>
            </w:r>
          </w:p>
        </w:tc>
      </w:tr>
      <w:tr w:rsidR="000352E4" w:rsidRPr="00294244" w14:paraId="13EB91D0" w14:textId="77777777" w:rsidTr="00914CF8">
        <w:trPr>
          <w:tblCellSpacing w:w="8" w:type="dxa"/>
        </w:trPr>
        <w:tc>
          <w:tcPr>
            <w:tcW w:w="855" w:type="dxa"/>
          </w:tcPr>
          <w:p w14:paraId="2687FC89" w14:textId="77777777" w:rsidR="000352E4" w:rsidRDefault="000352E4" w:rsidP="000352E4">
            <w:pPr>
              <w:pStyle w:val="StandardDense"/>
              <w:widowControl/>
            </w:pPr>
            <w:r>
              <w:rPr>
                <w:noProof/>
              </w:rPr>
              <w:drawing>
                <wp:inline distT="0" distB="0" distL="0" distR="0" wp14:anchorId="09277919" wp14:editId="4A5D6D1A">
                  <wp:extent cx="304800" cy="3048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63" cstate="print"/>
                          <a:stretch>
                            <a:fillRect/>
                          </a:stretch>
                        </pic:blipFill>
                        <pic:spPr>
                          <a:xfrm>
                            <a:off x="0" y="0"/>
                            <a:ext cx="304800" cy="304800"/>
                          </a:xfrm>
                          <a:prstGeom prst="rect">
                            <a:avLst/>
                          </a:prstGeom>
                        </pic:spPr>
                      </pic:pic>
                    </a:graphicData>
                  </a:graphic>
                </wp:inline>
              </w:drawing>
            </w:r>
          </w:p>
        </w:tc>
        <w:tc>
          <w:tcPr>
            <w:tcW w:w="8430" w:type="dxa"/>
            <w:vAlign w:val="center"/>
          </w:tcPr>
          <w:p w14:paraId="49EFE9DD" w14:textId="77777777" w:rsidR="000352E4" w:rsidRPr="00294244" w:rsidRDefault="000352E4" w:rsidP="000352E4">
            <w:pPr>
              <w:pStyle w:val="StandardDense"/>
              <w:widowControl/>
              <w:rPr>
                <w:lang w:val="en-US"/>
              </w:rPr>
            </w:pPr>
            <w:r w:rsidRPr="00294244">
              <w:rPr>
                <w:lang w:val="en-US"/>
              </w:rPr>
              <w:t>Save image and switch to previous image</w:t>
            </w:r>
          </w:p>
        </w:tc>
      </w:tr>
      <w:tr w:rsidR="000352E4" w:rsidRPr="00294244" w14:paraId="5BE4FE9B" w14:textId="77777777" w:rsidTr="00914CF8">
        <w:trPr>
          <w:tblCellSpacing w:w="8" w:type="dxa"/>
        </w:trPr>
        <w:tc>
          <w:tcPr>
            <w:tcW w:w="855" w:type="dxa"/>
          </w:tcPr>
          <w:p w14:paraId="4F4599D3" w14:textId="77777777" w:rsidR="000352E4" w:rsidRDefault="000352E4" w:rsidP="000352E4">
            <w:pPr>
              <w:pStyle w:val="StandardDense"/>
              <w:widowControl/>
            </w:pPr>
            <w:r>
              <w:rPr>
                <w:noProof/>
              </w:rPr>
              <w:drawing>
                <wp:inline distT="0" distB="0" distL="0" distR="0" wp14:anchorId="7D2F610C" wp14:editId="1DAB0B10">
                  <wp:extent cx="304800" cy="3048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64" cstate="print"/>
                          <a:stretch>
                            <a:fillRect/>
                          </a:stretch>
                        </pic:blipFill>
                        <pic:spPr>
                          <a:xfrm>
                            <a:off x="0" y="0"/>
                            <a:ext cx="304800" cy="304800"/>
                          </a:xfrm>
                          <a:prstGeom prst="rect">
                            <a:avLst/>
                          </a:prstGeom>
                        </pic:spPr>
                      </pic:pic>
                    </a:graphicData>
                  </a:graphic>
                </wp:inline>
              </w:drawing>
            </w:r>
          </w:p>
        </w:tc>
        <w:tc>
          <w:tcPr>
            <w:tcW w:w="8430" w:type="dxa"/>
            <w:vAlign w:val="center"/>
          </w:tcPr>
          <w:p w14:paraId="3C2B1582" w14:textId="77777777" w:rsidR="000352E4" w:rsidRPr="00294244" w:rsidRDefault="000352E4" w:rsidP="000352E4">
            <w:pPr>
              <w:pStyle w:val="StandardDense"/>
              <w:widowControl/>
              <w:rPr>
                <w:lang w:val="en-US"/>
              </w:rPr>
            </w:pPr>
            <w:r w:rsidRPr="00294244">
              <w:rPr>
                <w:lang w:val="en-US"/>
              </w:rPr>
              <w:t>Save image and switch to next image</w:t>
            </w:r>
          </w:p>
        </w:tc>
      </w:tr>
      <w:tr w:rsidR="000352E4" w:rsidRPr="00294244" w14:paraId="15E20920" w14:textId="77777777" w:rsidTr="00914CF8">
        <w:trPr>
          <w:tblCellSpacing w:w="8" w:type="dxa"/>
        </w:trPr>
        <w:tc>
          <w:tcPr>
            <w:tcW w:w="855" w:type="dxa"/>
          </w:tcPr>
          <w:p w14:paraId="7B086D1A" w14:textId="77777777" w:rsidR="000352E4" w:rsidRDefault="000352E4" w:rsidP="000352E4">
            <w:pPr>
              <w:pStyle w:val="StandardDense"/>
              <w:widowControl/>
            </w:pPr>
            <w:r>
              <w:rPr>
                <w:noProof/>
              </w:rPr>
              <w:drawing>
                <wp:inline distT="0" distB="0" distL="0" distR="0" wp14:anchorId="45D42879" wp14:editId="7721849E">
                  <wp:extent cx="304800" cy="3048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65" cstate="print"/>
                          <a:stretch>
                            <a:fillRect/>
                          </a:stretch>
                        </pic:blipFill>
                        <pic:spPr>
                          <a:xfrm>
                            <a:off x="0" y="0"/>
                            <a:ext cx="304800" cy="304800"/>
                          </a:xfrm>
                          <a:prstGeom prst="rect">
                            <a:avLst/>
                          </a:prstGeom>
                        </pic:spPr>
                      </pic:pic>
                    </a:graphicData>
                  </a:graphic>
                </wp:inline>
              </w:drawing>
            </w:r>
          </w:p>
        </w:tc>
        <w:tc>
          <w:tcPr>
            <w:tcW w:w="8430" w:type="dxa"/>
            <w:vAlign w:val="center"/>
          </w:tcPr>
          <w:p w14:paraId="0D4E74C3" w14:textId="77777777" w:rsidR="000352E4" w:rsidRPr="00294244" w:rsidRDefault="000352E4" w:rsidP="000352E4">
            <w:pPr>
              <w:pStyle w:val="StandardDense"/>
              <w:widowControl/>
              <w:rPr>
                <w:lang w:val="en-US"/>
              </w:rPr>
            </w:pPr>
            <w:r w:rsidRPr="00294244">
              <w:rPr>
                <w:lang w:val="en-US"/>
              </w:rPr>
              <w:t>Save image and switch to last image</w:t>
            </w:r>
          </w:p>
        </w:tc>
      </w:tr>
      <w:tr w:rsidR="000352E4" w:rsidRPr="00294244" w14:paraId="627BC1B7" w14:textId="77777777" w:rsidTr="00914CF8">
        <w:trPr>
          <w:tblCellSpacing w:w="8" w:type="dxa"/>
        </w:trPr>
        <w:tc>
          <w:tcPr>
            <w:tcW w:w="855" w:type="dxa"/>
          </w:tcPr>
          <w:p w14:paraId="1B84D184" w14:textId="77777777" w:rsidR="000352E4" w:rsidRDefault="000352E4" w:rsidP="000352E4">
            <w:pPr>
              <w:pStyle w:val="StandardDense"/>
              <w:widowControl/>
            </w:pPr>
            <w:r>
              <w:rPr>
                <w:noProof/>
              </w:rPr>
              <w:drawing>
                <wp:inline distT="0" distB="0" distL="0" distR="0" wp14:anchorId="5BE9995B" wp14:editId="2BAD30EB">
                  <wp:extent cx="304800" cy="3048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66" cstate="print"/>
                          <a:stretch>
                            <a:fillRect/>
                          </a:stretch>
                        </pic:blipFill>
                        <pic:spPr>
                          <a:xfrm>
                            <a:off x="0" y="0"/>
                            <a:ext cx="304800" cy="304800"/>
                          </a:xfrm>
                          <a:prstGeom prst="rect">
                            <a:avLst/>
                          </a:prstGeom>
                        </pic:spPr>
                      </pic:pic>
                    </a:graphicData>
                  </a:graphic>
                </wp:inline>
              </w:drawing>
            </w:r>
          </w:p>
        </w:tc>
        <w:tc>
          <w:tcPr>
            <w:tcW w:w="8430" w:type="dxa"/>
            <w:vAlign w:val="center"/>
          </w:tcPr>
          <w:p w14:paraId="516673F8" w14:textId="77777777" w:rsidR="000352E4" w:rsidRPr="00294244" w:rsidRDefault="000352E4" w:rsidP="000352E4">
            <w:pPr>
              <w:pStyle w:val="StandardDense"/>
              <w:widowControl/>
              <w:rPr>
                <w:lang w:val="en-US"/>
              </w:rPr>
            </w:pPr>
            <w:r w:rsidRPr="00294244">
              <w:rPr>
                <w:lang w:val="en-US"/>
              </w:rPr>
              <w:t xml:space="preserve">Load data from template; for more details see </w:t>
            </w:r>
            <w:hyperlink w:anchor="_topic_FormDataTemplates">
              <w:r w:rsidRPr="00294244">
                <w:rPr>
                  <w:rStyle w:val="Hyperlink"/>
                  <w:lang w:val="en-US"/>
                </w:rPr>
                <w:t>Mask "Select and edit data template"</w:t>
              </w:r>
            </w:hyperlink>
          </w:p>
        </w:tc>
      </w:tr>
      <w:tr w:rsidR="000352E4" w:rsidRPr="00294244" w14:paraId="5A756154" w14:textId="77777777" w:rsidTr="00914CF8">
        <w:trPr>
          <w:tblCellSpacing w:w="8" w:type="dxa"/>
        </w:trPr>
        <w:tc>
          <w:tcPr>
            <w:tcW w:w="855" w:type="dxa"/>
          </w:tcPr>
          <w:p w14:paraId="40C37467" w14:textId="77777777" w:rsidR="000352E4" w:rsidRDefault="000352E4" w:rsidP="000352E4">
            <w:pPr>
              <w:pStyle w:val="StandardDense"/>
              <w:widowControl/>
            </w:pPr>
            <w:r>
              <w:rPr>
                <w:noProof/>
              </w:rPr>
              <w:drawing>
                <wp:inline distT="0" distB="0" distL="0" distR="0" wp14:anchorId="2E3A80B0" wp14:editId="1567A732">
                  <wp:extent cx="304800" cy="30480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67" cstate="print"/>
                          <a:stretch>
                            <a:fillRect/>
                          </a:stretch>
                        </pic:blipFill>
                        <pic:spPr>
                          <a:xfrm>
                            <a:off x="0" y="0"/>
                            <a:ext cx="304800" cy="304800"/>
                          </a:xfrm>
                          <a:prstGeom prst="rect">
                            <a:avLst/>
                          </a:prstGeom>
                        </pic:spPr>
                      </pic:pic>
                    </a:graphicData>
                  </a:graphic>
                </wp:inline>
              </w:drawing>
            </w:r>
          </w:p>
        </w:tc>
        <w:tc>
          <w:tcPr>
            <w:tcW w:w="8430" w:type="dxa"/>
            <w:vAlign w:val="center"/>
          </w:tcPr>
          <w:p w14:paraId="255574FA" w14:textId="77777777" w:rsidR="000352E4" w:rsidRPr="00294244" w:rsidRDefault="000352E4" w:rsidP="000352E4">
            <w:pPr>
              <w:pStyle w:val="StandardDense"/>
              <w:widowControl/>
              <w:rPr>
                <w:lang w:val="en-US"/>
              </w:rPr>
            </w:pPr>
            <w:r w:rsidRPr="00294244">
              <w:rPr>
                <w:lang w:val="en-US"/>
              </w:rPr>
              <w:t>Reset of changes since last save</w:t>
            </w:r>
          </w:p>
        </w:tc>
      </w:tr>
      <w:tr w:rsidR="000352E4" w:rsidRPr="00294244" w14:paraId="1DFEB697" w14:textId="77777777" w:rsidTr="00914CF8">
        <w:trPr>
          <w:tblCellSpacing w:w="8" w:type="dxa"/>
        </w:trPr>
        <w:tc>
          <w:tcPr>
            <w:tcW w:w="855" w:type="dxa"/>
          </w:tcPr>
          <w:p w14:paraId="6423AA6E" w14:textId="77777777" w:rsidR="000352E4" w:rsidRDefault="000352E4" w:rsidP="000352E4">
            <w:pPr>
              <w:pStyle w:val="StandardDense"/>
              <w:widowControl/>
            </w:pPr>
            <w:r>
              <w:rPr>
                <w:noProof/>
              </w:rPr>
              <w:drawing>
                <wp:inline distT="0" distB="0" distL="0" distR="0" wp14:anchorId="4485F90A" wp14:editId="62AFC03C">
                  <wp:extent cx="304800" cy="30480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68" cstate="print"/>
                          <a:stretch>
                            <a:fillRect/>
                          </a:stretch>
                        </pic:blipFill>
                        <pic:spPr>
                          <a:xfrm>
                            <a:off x="0" y="0"/>
                            <a:ext cx="304800" cy="304800"/>
                          </a:xfrm>
                          <a:prstGeom prst="rect">
                            <a:avLst/>
                          </a:prstGeom>
                        </pic:spPr>
                      </pic:pic>
                    </a:graphicData>
                  </a:graphic>
                </wp:inline>
              </w:drawing>
            </w:r>
          </w:p>
        </w:tc>
        <w:tc>
          <w:tcPr>
            <w:tcW w:w="8430" w:type="dxa"/>
            <w:vAlign w:val="center"/>
          </w:tcPr>
          <w:p w14:paraId="474E32C6" w14:textId="77777777" w:rsidR="000352E4" w:rsidRPr="00294244" w:rsidRDefault="000352E4" w:rsidP="000352E4">
            <w:pPr>
              <w:pStyle w:val="StandardDense"/>
              <w:widowControl/>
              <w:rPr>
                <w:lang w:val="en-US"/>
              </w:rPr>
            </w:pPr>
            <w:r w:rsidRPr="00294244">
              <w:rPr>
                <w:lang w:val="en-US"/>
              </w:rPr>
              <w:t xml:space="preserve">Delete image files, if it applies with associated files (see </w:t>
            </w:r>
            <w:hyperlink w:anchor="_topic_FormSettings">
              <w:r w:rsidRPr="00294244">
                <w:rPr>
                  <w:rStyle w:val="Hyperlink"/>
                  <w:lang w:val="en-US"/>
                </w:rPr>
                <w:t>Mask "Settings"</w:t>
              </w:r>
            </w:hyperlink>
            <w:r w:rsidRPr="00294244">
              <w:rPr>
                <w:lang w:val="en-US"/>
              </w:rPr>
              <w:t>, setting "rename and delete also for following file extensions")</w:t>
            </w:r>
          </w:p>
        </w:tc>
      </w:tr>
      <w:tr w:rsidR="000352E4" w:rsidRPr="00294244" w14:paraId="2CF814E7" w14:textId="77777777" w:rsidTr="00914CF8">
        <w:trPr>
          <w:tblCellSpacing w:w="8" w:type="dxa"/>
        </w:trPr>
        <w:tc>
          <w:tcPr>
            <w:tcW w:w="855" w:type="dxa"/>
          </w:tcPr>
          <w:p w14:paraId="4FAF7E78" w14:textId="77777777" w:rsidR="000352E4" w:rsidRDefault="000352E4" w:rsidP="000352E4">
            <w:pPr>
              <w:pStyle w:val="StandardDense"/>
              <w:widowControl/>
            </w:pPr>
            <w:r>
              <w:rPr>
                <w:noProof/>
              </w:rPr>
              <w:drawing>
                <wp:inline distT="0" distB="0" distL="0" distR="0" wp14:anchorId="0B6EA234" wp14:editId="2E5167A7">
                  <wp:extent cx="304800" cy="3048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69" cstate="print"/>
                          <a:stretch>
                            <a:fillRect/>
                          </a:stretch>
                        </pic:blipFill>
                        <pic:spPr>
                          <a:xfrm>
                            <a:off x="0" y="0"/>
                            <a:ext cx="304800" cy="304800"/>
                          </a:xfrm>
                          <a:prstGeom prst="rect">
                            <a:avLst/>
                          </a:prstGeom>
                        </pic:spPr>
                      </pic:pic>
                    </a:graphicData>
                  </a:graphic>
                </wp:inline>
              </w:drawing>
            </w:r>
          </w:p>
        </w:tc>
        <w:tc>
          <w:tcPr>
            <w:tcW w:w="8430" w:type="dxa"/>
            <w:vAlign w:val="center"/>
          </w:tcPr>
          <w:p w14:paraId="1A93A39A" w14:textId="77777777" w:rsidR="000352E4" w:rsidRPr="00294244" w:rsidRDefault="000352E4" w:rsidP="000352E4">
            <w:pPr>
              <w:pStyle w:val="StandardDense"/>
              <w:widowControl/>
              <w:rPr>
                <w:lang w:val="en-US"/>
              </w:rPr>
            </w:pPr>
            <w:r w:rsidRPr="00294244">
              <w:rPr>
                <w:lang w:val="en-US"/>
              </w:rPr>
              <w:t>Zoom - fit (whole image is displayed)</w:t>
            </w:r>
          </w:p>
        </w:tc>
      </w:tr>
      <w:tr w:rsidR="000352E4" w:rsidRPr="00294244" w14:paraId="163B908B" w14:textId="77777777" w:rsidTr="00914CF8">
        <w:trPr>
          <w:tblCellSpacing w:w="8" w:type="dxa"/>
        </w:trPr>
        <w:tc>
          <w:tcPr>
            <w:tcW w:w="855" w:type="dxa"/>
          </w:tcPr>
          <w:p w14:paraId="4446A01C" w14:textId="77777777" w:rsidR="000352E4" w:rsidRDefault="000352E4" w:rsidP="000352E4">
            <w:pPr>
              <w:pStyle w:val="StandardDense"/>
              <w:widowControl/>
            </w:pPr>
            <w:r>
              <w:rPr>
                <w:noProof/>
              </w:rPr>
              <w:drawing>
                <wp:inline distT="0" distB="0" distL="0" distR="0" wp14:anchorId="04024571" wp14:editId="662EB65F">
                  <wp:extent cx="304800" cy="3048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70" cstate="print"/>
                          <a:stretch>
                            <a:fillRect/>
                          </a:stretch>
                        </pic:blipFill>
                        <pic:spPr>
                          <a:xfrm>
                            <a:off x="0" y="0"/>
                            <a:ext cx="304800" cy="304800"/>
                          </a:xfrm>
                          <a:prstGeom prst="rect">
                            <a:avLst/>
                          </a:prstGeom>
                        </pic:spPr>
                      </pic:pic>
                    </a:graphicData>
                  </a:graphic>
                </wp:inline>
              </w:drawing>
            </w:r>
          </w:p>
        </w:tc>
        <w:tc>
          <w:tcPr>
            <w:tcW w:w="8430" w:type="dxa"/>
            <w:vAlign w:val="center"/>
          </w:tcPr>
          <w:p w14:paraId="647922DE" w14:textId="77777777" w:rsidR="000352E4" w:rsidRPr="00294244" w:rsidRDefault="000352E4" w:rsidP="000352E4">
            <w:pPr>
              <w:pStyle w:val="StandardDense"/>
              <w:widowControl/>
              <w:rPr>
                <w:lang w:val="en-US"/>
              </w:rPr>
            </w:pPr>
            <w:r w:rsidRPr="00294244">
              <w:rPr>
                <w:lang w:val="en-US"/>
              </w:rPr>
              <w:t>Zoom - 1:4 (show image with scale 1:4)</w:t>
            </w:r>
          </w:p>
        </w:tc>
      </w:tr>
      <w:tr w:rsidR="000352E4" w:rsidRPr="00294244" w14:paraId="092FCF22" w14:textId="77777777" w:rsidTr="00914CF8">
        <w:trPr>
          <w:tblCellSpacing w:w="8" w:type="dxa"/>
        </w:trPr>
        <w:tc>
          <w:tcPr>
            <w:tcW w:w="855" w:type="dxa"/>
          </w:tcPr>
          <w:p w14:paraId="0624DB92" w14:textId="77777777" w:rsidR="000352E4" w:rsidRDefault="000352E4" w:rsidP="000352E4">
            <w:pPr>
              <w:pStyle w:val="StandardDense"/>
              <w:widowControl/>
            </w:pPr>
            <w:r>
              <w:rPr>
                <w:noProof/>
              </w:rPr>
              <w:drawing>
                <wp:inline distT="0" distB="0" distL="0" distR="0" wp14:anchorId="29174ECD" wp14:editId="7E36E4B6">
                  <wp:extent cx="304800" cy="3048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71" cstate="print"/>
                          <a:stretch>
                            <a:fillRect/>
                          </a:stretch>
                        </pic:blipFill>
                        <pic:spPr>
                          <a:xfrm>
                            <a:off x="0" y="0"/>
                            <a:ext cx="304800" cy="304800"/>
                          </a:xfrm>
                          <a:prstGeom prst="rect">
                            <a:avLst/>
                          </a:prstGeom>
                        </pic:spPr>
                      </pic:pic>
                    </a:graphicData>
                  </a:graphic>
                </wp:inline>
              </w:drawing>
            </w:r>
          </w:p>
        </w:tc>
        <w:tc>
          <w:tcPr>
            <w:tcW w:w="8430" w:type="dxa"/>
            <w:vAlign w:val="center"/>
          </w:tcPr>
          <w:p w14:paraId="4F0836EC" w14:textId="77777777" w:rsidR="000352E4" w:rsidRPr="00294244" w:rsidRDefault="000352E4" w:rsidP="000352E4">
            <w:pPr>
              <w:pStyle w:val="StandardDense"/>
              <w:widowControl/>
              <w:rPr>
                <w:lang w:val="en-US"/>
              </w:rPr>
            </w:pPr>
            <w:r w:rsidRPr="00294244">
              <w:rPr>
                <w:lang w:val="en-US"/>
              </w:rPr>
              <w:t>Zoom - 1:2 (show image with scale 1:2)</w:t>
            </w:r>
          </w:p>
        </w:tc>
      </w:tr>
      <w:tr w:rsidR="000352E4" w:rsidRPr="00294244" w14:paraId="337D4E09" w14:textId="77777777" w:rsidTr="00914CF8">
        <w:trPr>
          <w:tblCellSpacing w:w="8" w:type="dxa"/>
        </w:trPr>
        <w:tc>
          <w:tcPr>
            <w:tcW w:w="855" w:type="dxa"/>
          </w:tcPr>
          <w:p w14:paraId="0A2A0533" w14:textId="77777777" w:rsidR="000352E4" w:rsidRDefault="000352E4" w:rsidP="000352E4">
            <w:pPr>
              <w:pStyle w:val="StandardDense"/>
              <w:widowControl/>
            </w:pPr>
            <w:r>
              <w:rPr>
                <w:noProof/>
              </w:rPr>
              <w:drawing>
                <wp:inline distT="0" distB="0" distL="0" distR="0" wp14:anchorId="1AF11CF2" wp14:editId="2EF02916">
                  <wp:extent cx="304800" cy="3048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72" cstate="print"/>
                          <a:stretch>
                            <a:fillRect/>
                          </a:stretch>
                        </pic:blipFill>
                        <pic:spPr>
                          <a:xfrm>
                            <a:off x="0" y="0"/>
                            <a:ext cx="304800" cy="304800"/>
                          </a:xfrm>
                          <a:prstGeom prst="rect">
                            <a:avLst/>
                          </a:prstGeom>
                        </pic:spPr>
                      </pic:pic>
                    </a:graphicData>
                  </a:graphic>
                </wp:inline>
              </w:drawing>
            </w:r>
          </w:p>
        </w:tc>
        <w:tc>
          <w:tcPr>
            <w:tcW w:w="8430" w:type="dxa"/>
            <w:vAlign w:val="center"/>
          </w:tcPr>
          <w:p w14:paraId="091631B3" w14:textId="77777777" w:rsidR="000352E4" w:rsidRPr="00294244" w:rsidRDefault="000352E4" w:rsidP="000352E4">
            <w:pPr>
              <w:pStyle w:val="StandardDense"/>
              <w:widowControl/>
              <w:rPr>
                <w:lang w:val="en-US"/>
              </w:rPr>
            </w:pPr>
            <w:r w:rsidRPr="00294244">
              <w:rPr>
                <w:lang w:val="en-US"/>
              </w:rPr>
              <w:t>Zoom - 1:1 (show image with scale 1:1)</w:t>
            </w:r>
          </w:p>
        </w:tc>
      </w:tr>
      <w:tr w:rsidR="000352E4" w:rsidRPr="00294244" w14:paraId="2F6CC652" w14:textId="77777777" w:rsidTr="00914CF8">
        <w:trPr>
          <w:tblCellSpacing w:w="8" w:type="dxa"/>
        </w:trPr>
        <w:tc>
          <w:tcPr>
            <w:tcW w:w="855" w:type="dxa"/>
          </w:tcPr>
          <w:p w14:paraId="692776F9" w14:textId="77777777" w:rsidR="000352E4" w:rsidRDefault="000352E4" w:rsidP="000352E4">
            <w:pPr>
              <w:pStyle w:val="StandardDense"/>
              <w:widowControl/>
            </w:pPr>
            <w:r>
              <w:rPr>
                <w:noProof/>
              </w:rPr>
              <w:drawing>
                <wp:inline distT="0" distB="0" distL="0" distR="0" wp14:anchorId="4E64FB2C" wp14:editId="13049A15">
                  <wp:extent cx="304800" cy="3048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73" cstate="print"/>
                          <a:stretch>
                            <a:fillRect/>
                          </a:stretch>
                        </pic:blipFill>
                        <pic:spPr>
                          <a:xfrm>
                            <a:off x="0" y="0"/>
                            <a:ext cx="304800" cy="304800"/>
                          </a:xfrm>
                          <a:prstGeom prst="rect">
                            <a:avLst/>
                          </a:prstGeom>
                        </pic:spPr>
                      </pic:pic>
                    </a:graphicData>
                  </a:graphic>
                </wp:inline>
              </w:drawing>
            </w:r>
          </w:p>
        </w:tc>
        <w:tc>
          <w:tcPr>
            <w:tcW w:w="8430" w:type="dxa"/>
            <w:vAlign w:val="center"/>
          </w:tcPr>
          <w:p w14:paraId="2A0C2824" w14:textId="77777777" w:rsidR="000352E4" w:rsidRPr="00294244" w:rsidRDefault="000352E4" w:rsidP="000352E4">
            <w:pPr>
              <w:pStyle w:val="StandardDense"/>
              <w:widowControl/>
              <w:rPr>
                <w:lang w:val="en-US"/>
              </w:rPr>
            </w:pPr>
            <w:r w:rsidRPr="00294244">
              <w:rPr>
                <w:lang w:val="en-US"/>
              </w:rPr>
              <w:t>Rotate image to the left (only for display, no change in image)</w:t>
            </w:r>
          </w:p>
        </w:tc>
      </w:tr>
      <w:tr w:rsidR="000352E4" w:rsidRPr="00294244" w14:paraId="1C0334A5" w14:textId="77777777" w:rsidTr="00914CF8">
        <w:trPr>
          <w:tblCellSpacing w:w="8" w:type="dxa"/>
        </w:trPr>
        <w:tc>
          <w:tcPr>
            <w:tcW w:w="855" w:type="dxa"/>
          </w:tcPr>
          <w:p w14:paraId="7B00F813" w14:textId="77777777" w:rsidR="000352E4" w:rsidRDefault="000352E4" w:rsidP="000352E4">
            <w:pPr>
              <w:pStyle w:val="StandardDense"/>
              <w:widowControl/>
            </w:pPr>
            <w:r>
              <w:rPr>
                <w:noProof/>
              </w:rPr>
              <w:drawing>
                <wp:inline distT="0" distB="0" distL="0" distR="0" wp14:anchorId="3297DBF7" wp14:editId="06DE5F63">
                  <wp:extent cx="304800" cy="3048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74" cstate="print"/>
                          <a:stretch>
                            <a:fillRect/>
                          </a:stretch>
                        </pic:blipFill>
                        <pic:spPr>
                          <a:xfrm>
                            <a:off x="0" y="0"/>
                            <a:ext cx="304800" cy="304800"/>
                          </a:xfrm>
                          <a:prstGeom prst="rect">
                            <a:avLst/>
                          </a:prstGeom>
                        </pic:spPr>
                      </pic:pic>
                    </a:graphicData>
                  </a:graphic>
                </wp:inline>
              </w:drawing>
            </w:r>
          </w:p>
        </w:tc>
        <w:tc>
          <w:tcPr>
            <w:tcW w:w="8430" w:type="dxa"/>
            <w:vAlign w:val="center"/>
          </w:tcPr>
          <w:p w14:paraId="6F39EB42" w14:textId="77777777" w:rsidR="000352E4" w:rsidRPr="00294244" w:rsidRDefault="000352E4" w:rsidP="000352E4">
            <w:pPr>
              <w:pStyle w:val="StandardDense"/>
              <w:widowControl/>
              <w:rPr>
                <w:lang w:val="en-US"/>
              </w:rPr>
            </w:pPr>
            <w:r w:rsidRPr="00294244">
              <w:rPr>
                <w:lang w:val="en-US"/>
              </w:rPr>
              <w:t>Rotate image to the right (only for display, no change in image)</w:t>
            </w:r>
          </w:p>
        </w:tc>
      </w:tr>
      <w:tr w:rsidR="000352E4" w14:paraId="64151E0D" w14:textId="77777777" w:rsidTr="00914CF8">
        <w:trPr>
          <w:tblCellSpacing w:w="8" w:type="dxa"/>
        </w:trPr>
        <w:tc>
          <w:tcPr>
            <w:tcW w:w="855" w:type="dxa"/>
          </w:tcPr>
          <w:p w14:paraId="4207668C" w14:textId="77777777" w:rsidR="000352E4" w:rsidRDefault="000352E4" w:rsidP="000352E4">
            <w:pPr>
              <w:pStyle w:val="StandardDense"/>
              <w:widowControl/>
            </w:pPr>
            <w:r>
              <w:rPr>
                <w:noProof/>
              </w:rPr>
              <w:lastRenderedPageBreak/>
              <w:drawing>
                <wp:inline distT="0" distB="0" distL="0" distR="0" wp14:anchorId="1BFE057A" wp14:editId="7B24C8BF">
                  <wp:extent cx="304800" cy="3048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75" cstate="print"/>
                          <a:stretch>
                            <a:fillRect/>
                          </a:stretch>
                        </pic:blipFill>
                        <pic:spPr>
                          <a:xfrm>
                            <a:off x="0" y="0"/>
                            <a:ext cx="304800" cy="304800"/>
                          </a:xfrm>
                          <a:prstGeom prst="rect">
                            <a:avLst/>
                          </a:prstGeom>
                        </pic:spPr>
                      </pic:pic>
                    </a:graphicData>
                  </a:graphic>
                </wp:inline>
              </w:drawing>
            </w:r>
          </w:p>
        </w:tc>
        <w:tc>
          <w:tcPr>
            <w:tcW w:w="8430" w:type="dxa"/>
            <w:vAlign w:val="center"/>
          </w:tcPr>
          <w:p w14:paraId="30F5E313" w14:textId="77777777" w:rsidR="000352E4" w:rsidRDefault="000352E4" w:rsidP="000352E4">
            <w:pPr>
              <w:pStyle w:val="StandardDense"/>
              <w:widowControl/>
            </w:pPr>
            <w:r>
              <w:t xml:space="preserve">Opens </w:t>
            </w:r>
            <w:hyperlink w:anchor="_topic_FormView">
              <w:r>
                <w:rPr>
                  <w:color w:val="0000FF"/>
                  <w:u w:val="single"/>
                </w:rPr>
                <w:t>Mask "Adjust view"</w:t>
              </w:r>
            </w:hyperlink>
          </w:p>
        </w:tc>
      </w:tr>
      <w:tr w:rsidR="000352E4" w14:paraId="204C9CAF" w14:textId="77777777" w:rsidTr="00914CF8">
        <w:trPr>
          <w:tblCellSpacing w:w="8" w:type="dxa"/>
        </w:trPr>
        <w:tc>
          <w:tcPr>
            <w:tcW w:w="855" w:type="dxa"/>
          </w:tcPr>
          <w:p w14:paraId="192EC3DF" w14:textId="77777777" w:rsidR="000352E4" w:rsidRDefault="000352E4" w:rsidP="000352E4">
            <w:pPr>
              <w:pStyle w:val="StandardDense"/>
              <w:widowControl/>
            </w:pPr>
            <w:r>
              <w:rPr>
                <w:noProof/>
              </w:rPr>
              <w:drawing>
                <wp:inline distT="0" distB="0" distL="0" distR="0" wp14:anchorId="4D3646C4" wp14:editId="36459EF3">
                  <wp:extent cx="304800" cy="3048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76" cstate="print"/>
                          <a:stretch>
                            <a:fillRect/>
                          </a:stretch>
                        </pic:blipFill>
                        <pic:spPr>
                          <a:xfrm>
                            <a:off x="0" y="0"/>
                            <a:ext cx="304800" cy="304800"/>
                          </a:xfrm>
                          <a:prstGeom prst="rect">
                            <a:avLst/>
                          </a:prstGeom>
                        </pic:spPr>
                      </pic:pic>
                    </a:graphicData>
                  </a:graphic>
                </wp:inline>
              </w:drawing>
            </w:r>
          </w:p>
        </w:tc>
        <w:tc>
          <w:tcPr>
            <w:tcW w:w="8430" w:type="dxa"/>
            <w:vAlign w:val="center"/>
          </w:tcPr>
          <w:p w14:paraId="321D121C" w14:textId="77777777" w:rsidR="000352E4" w:rsidRDefault="000352E4" w:rsidP="000352E4">
            <w:pPr>
              <w:pStyle w:val="StandardDense"/>
              <w:widowControl/>
            </w:pPr>
            <w:r>
              <w:t xml:space="preserve">Opens </w:t>
            </w:r>
            <w:hyperlink w:anchor="_topic_FormSettings">
              <w:r>
                <w:rPr>
                  <w:color w:val="0000FF"/>
                  <w:u w:val="single"/>
                </w:rPr>
                <w:t>Mask "Settings"</w:t>
              </w:r>
            </w:hyperlink>
          </w:p>
        </w:tc>
      </w:tr>
      <w:tr w:rsidR="000352E4" w14:paraId="3ADF63B5" w14:textId="77777777" w:rsidTr="00914CF8">
        <w:trPr>
          <w:tblCellSpacing w:w="8" w:type="dxa"/>
        </w:trPr>
        <w:tc>
          <w:tcPr>
            <w:tcW w:w="855" w:type="dxa"/>
          </w:tcPr>
          <w:p w14:paraId="36239741" w14:textId="77777777" w:rsidR="000352E4" w:rsidRDefault="000352E4" w:rsidP="000352E4">
            <w:pPr>
              <w:pStyle w:val="StandardDense"/>
              <w:widowControl/>
            </w:pPr>
            <w:r>
              <w:rPr>
                <w:noProof/>
              </w:rPr>
              <w:drawing>
                <wp:inline distT="0" distB="0" distL="0" distR="0" wp14:anchorId="27EFB0A3" wp14:editId="31582752">
                  <wp:extent cx="304800" cy="30480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77" cstate="print"/>
                          <a:stretch>
                            <a:fillRect/>
                          </a:stretch>
                        </pic:blipFill>
                        <pic:spPr>
                          <a:xfrm>
                            <a:off x="0" y="0"/>
                            <a:ext cx="304800" cy="304800"/>
                          </a:xfrm>
                          <a:prstGeom prst="rect">
                            <a:avLst/>
                          </a:prstGeom>
                        </pic:spPr>
                      </pic:pic>
                    </a:graphicData>
                  </a:graphic>
                </wp:inline>
              </w:drawing>
            </w:r>
          </w:p>
        </w:tc>
        <w:tc>
          <w:tcPr>
            <w:tcW w:w="8430" w:type="dxa"/>
            <w:vAlign w:val="center"/>
          </w:tcPr>
          <w:p w14:paraId="0E6E5C80" w14:textId="77777777" w:rsidR="000352E4" w:rsidRDefault="000352E4" w:rsidP="000352E4">
            <w:pPr>
              <w:pStyle w:val="StandardDense"/>
              <w:widowControl/>
            </w:pPr>
            <w:r>
              <w:t xml:space="preserve">Opens </w:t>
            </w:r>
            <w:hyperlink w:anchor="_topic_FormMetaDataDefinition">
              <w:r>
                <w:rPr>
                  <w:color w:val="0000FF"/>
                  <w:u w:val="single"/>
                </w:rPr>
                <w:t>Mask "Field definitions"</w:t>
              </w:r>
            </w:hyperlink>
          </w:p>
        </w:tc>
      </w:tr>
      <w:tr w:rsidR="000352E4" w:rsidRPr="00294244" w14:paraId="2AF5EC49" w14:textId="77777777" w:rsidTr="00914CF8">
        <w:trPr>
          <w:tblCellSpacing w:w="8" w:type="dxa"/>
        </w:trPr>
        <w:tc>
          <w:tcPr>
            <w:tcW w:w="855" w:type="dxa"/>
          </w:tcPr>
          <w:p w14:paraId="2700DBFD" w14:textId="77777777" w:rsidR="000352E4" w:rsidRDefault="000352E4" w:rsidP="000352E4">
            <w:pPr>
              <w:pStyle w:val="StandardDense"/>
              <w:widowControl/>
            </w:pPr>
            <w:r>
              <w:rPr>
                <w:noProof/>
              </w:rPr>
              <w:drawing>
                <wp:inline distT="0" distB="0" distL="0" distR="0" wp14:anchorId="1DE940EB" wp14:editId="186C3FD4">
                  <wp:extent cx="304800" cy="30480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78" cstate="print"/>
                          <a:stretch>
                            <a:fillRect/>
                          </a:stretch>
                        </pic:blipFill>
                        <pic:spPr>
                          <a:xfrm>
                            <a:off x="0" y="0"/>
                            <a:ext cx="304800" cy="304800"/>
                          </a:xfrm>
                          <a:prstGeom prst="rect">
                            <a:avLst/>
                          </a:prstGeom>
                        </pic:spPr>
                      </pic:pic>
                    </a:graphicData>
                  </a:graphic>
                </wp:inline>
              </w:drawing>
            </w:r>
          </w:p>
        </w:tc>
        <w:tc>
          <w:tcPr>
            <w:tcW w:w="8430" w:type="dxa"/>
            <w:vAlign w:val="center"/>
          </w:tcPr>
          <w:p w14:paraId="67044C74" w14:textId="77777777" w:rsidR="000352E4" w:rsidRPr="00294244" w:rsidRDefault="000352E4" w:rsidP="000352E4">
            <w:pPr>
              <w:pStyle w:val="StandardDense"/>
              <w:widowControl/>
              <w:rPr>
                <w:lang w:val="en-US"/>
              </w:rPr>
            </w:pPr>
            <w:r w:rsidRPr="00294244">
              <w:rPr>
                <w:lang w:val="en-US"/>
              </w:rPr>
              <w:t xml:space="preserve">Opens </w:t>
            </w:r>
            <w:hyperlink w:anchor="_topic_FormPredefinedComments">
              <w:r w:rsidRPr="00294244">
                <w:rPr>
                  <w:color w:val="0000FF"/>
                  <w:u w:val="single"/>
                  <w:lang w:val="en-US"/>
                </w:rPr>
                <w:t>Mask "Predefined comments"</w:t>
              </w:r>
            </w:hyperlink>
            <w:r w:rsidRPr="00294244">
              <w:rPr>
                <w:lang w:val="en-US"/>
              </w:rPr>
              <w:t xml:space="preserve"> to enter and change predefined comments</w:t>
            </w:r>
          </w:p>
        </w:tc>
      </w:tr>
      <w:tr w:rsidR="000352E4" w:rsidRPr="00294244" w14:paraId="03607275" w14:textId="77777777" w:rsidTr="00914CF8">
        <w:trPr>
          <w:tblCellSpacing w:w="8" w:type="dxa"/>
        </w:trPr>
        <w:tc>
          <w:tcPr>
            <w:tcW w:w="855" w:type="dxa"/>
          </w:tcPr>
          <w:p w14:paraId="377686CF" w14:textId="77777777" w:rsidR="000352E4" w:rsidRDefault="000352E4" w:rsidP="000352E4">
            <w:pPr>
              <w:pStyle w:val="StandardDense"/>
              <w:widowControl/>
            </w:pPr>
            <w:r>
              <w:rPr>
                <w:noProof/>
              </w:rPr>
              <w:drawing>
                <wp:inline distT="0" distB="0" distL="0" distR="0" wp14:anchorId="0BD9744C" wp14:editId="304F37A4">
                  <wp:extent cx="304800" cy="3048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79" cstate="print"/>
                          <a:stretch>
                            <a:fillRect/>
                          </a:stretch>
                        </pic:blipFill>
                        <pic:spPr>
                          <a:xfrm>
                            <a:off x="0" y="0"/>
                            <a:ext cx="304800" cy="304800"/>
                          </a:xfrm>
                          <a:prstGeom prst="rect">
                            <a:avLst/>
                          </a:prstGeom>
                        </pic:spPr>
                      </pic:pic>
                    </a:graphicData>
                  </a:graphic>
                </wp:inline>
              </w:drawing>
            </w:r>
          </w:p>
        </w:tc>
        <w:tc>
          <w:tcPr>
            <w:tcW w:w="8430" w:type="dxa"/>
            <w:vAlign w:val="center"/>
          </w:tcPr>
          <w:p w14:paraId="591E8851" w14:textId="77777777" w:rsidR="000352E4" w:rsidRPr="00294244" w:rsidRDefault="000352E4" w:rsidP="000352E4">
            <w:pPr>
              <w:pStyle w:val="StandardDense"/>
              <w:widowControl/>
              <w:rPr>
                <w:lang w:val="en-US"/>
              </w:rPr>
            </w:pPr>
            <w:r w:rsidRPr="00294244">
              <w:rPr>
                <w:lang w:val="en-US"/>
              </w:rPr>
              <w:t xml:space="preserve">Opens </w:t>
            </w:r>
            <w:hyperlink w:anchor="_topic_FormPredefinedKeyWords">
              <w:r w:rsidRPr="00294244">
                <w:rPr>
                  <w:color w:val="0000FF"/>
                  <w:u w:val="single"/>
                  <w:lang w:val="en-US"/>
                </w:rPr>
                <w:t>Mask "Predefined IPTC key words"</w:t>
              </w:r>
            </w:hyperlink>
            <w:r w:rsidRPr="00294244">
              <w:rPr>
                <w:lang w:val="en-US"/>
              </w:rPr>
              <w:t xml:space="preserve"> to enter and change predefined IPTC key words</w:t>
            </w:r>
          </w:p>
        </w:tc>
      </w:tr>
      <w:tr w:rsidR="000352E4" w:rsidRPr="00294244" w14:paraId="21AF799E" w14:textId="77777777" w:rsidTr="00914CF8">
        <w:trPr>
          <w:tblCellSpacing w:w="8" w:type="dxa"/>
        </w:trPr>
        <w:tc>
          <w:tcPr>
            <w:tcW w:w="855" w:type="dxa"/>
          </w:tcPr>
          <w:p w14:paraId="26139C9E" w14:textId="77777777" w:rsidR="000352E4" w:rsidRDefault="000352E4" w:rsidP="000352E4">
            <w:pPr>
              <w:pStyle w:val="StandardDense"/>
              <w:widowControl/>
            </w:pPr>
            <w:r>
              <w:rPr>
                <w:noProof/>
              </w:rPr>
              <w:drawing>
                <wp:inline distT="0" distB="0" distL="0" distR="0" wp14:anchorId="6A16529C" wp14:editId="756C282C">
                  <wp:extent cx="304800" cy="3048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80" cstate="print"/>
                          <a:stretch>
                            <a:fillRect/>
                          </a:stretch>
                        </pic:blipFill>
                        <pic:spPr>
                          <a:xfrm>
                            <a:off x="0" y="0"/>
                            <a:ext cx="304800" cy="304800"/>
                          </a:xfrm>
                          <a:prstGeom prst="rect">
                            <a:avLst/>
                          </a:prstGeom>
                        </pic:spPr>
                      </pic:pic>
                    </a:graphicData>
                  </a:graphic>
                </wp:inline>
              </w:drawing>
            </w:r>
          </w:p>
        </w:tc>
        <w:tc>
          <w:tcPr>
            <w:tcW w:w="8430" w:type="dxa"/>
            <w:vAlign w:val="center"/>
          </w:tcPr>
          <w:p w14:paraId="596C1005" w14:textId="77777777" w:rsidR="000352E4" w:rsidRPr="00294244" w:rsidRDefault="000352E4" w:rsidP="000352E4">
            <w:pPr>
              <w:pStyle w:val="StandardDense"/>
              <w:widowControl/>
              <w:rPr>
                <w:lang w:val="en-US"/>
              </w:rPr>
            </w:pPr>
            <w:r w:rsidRPr="00294244">
              <w:rPr>
                <w:lang w:val="en-US"/>
              </w:rPr>
              <w:t xml:space="preserve">Opens </w:t>
            </w:r>
            <w:hyperlink w:anchor="_topic_FormFind">
              <w:r w:rsidRPr="00294244">
                <w:rPr>
                  <w:rStyle w:val="Hyperlink"/>
                  <w:lang w:val="en-US"/>
                </w:rPr>
                <w:t>Mask "Search via properties"</w:t>
              </w:r>
            </w:hyperlink>
          </w:p>
        </w:tc>
      </w:tr>
    </w:tbl>
    <w:p w14:paraId="63D96828" w14:textId="77777777" w:rsidR="000352E4" w:rsidRPr="00294244" w:rsidRDefault="000352E4" w:rsidP="000352E4">
      <w:pPr>
        <w:widowControl/>
        <w:rPr>
          <w:lang w:val="en-US"/>
        </w:rPr>
      </w:pPr>
    </w:p>
    <w:p w14:paraId="267DA47E"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81">
        <w:r w:rsidRPr="00294244">
          <w:rPr>
            <w:rFonts w:ascii="Tahoma" w:eastAsia="Tahoma" w:hAnsi="Tahoma" w:cs="Tahoma"/>
            <w:i/>
            <w:color w:val="6666FF"/>
            <w:lang w:val="en-US"/>
          </w:rPr>
          <w:t>Full-featured EBook editor</w:t>
        </w:r>
      </w:hyperlink>
    </w:p>
    <w:p w14:paraId="3D1C4712" w14:textId="77777777" w:rsidR="000352E4" w:rsidRDefault="000352E4" w:rsidP="000352E4">
      <w:pPr>
        <w:pStyle w:val="Heading2"/>
        <w:widowControl/>
      </w:pPr>
      <w:bookmarkStart w:id="13" w:name="_Toc65156436"/>
      <w:r>
        <w:t>Keyboard shortcuts</w:t>
      </w:r>
      <w:bookmarkEnd w:id="13"/>
    </w:p>
    <w:p w14:paraId="00DF5A74" w14:textId="77777777" w:rsidR="000352E4" w:rsidRPr="00294244" w:rsidRDefault="000352E4" w:rsidP="000352E4">
      <w:pPr>
        <w:pStyle w:val="Standard"/>
        <w:keepNext/>
        <w:widowControl/>
        <w:rPr>
          <w:lang w:val="en-US"/>
        </w:rPr>
      </w:pPr>
      <w:r w:rsidRPr="00294244">
        <w:rPr>
          <w:lang w:val="en-US"/>
        </w:rPr>
        <w:t>The following general shortcut keys are defined:</w:t>
      </w:r>
    </w:p>
    <w:tbl>
      <w:tblPr>
        <w:tblW w:w="5000" w:type="pct"/>
        <w:tblCellSpacing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11"/>
        <w:gridCol w:w="7878"/>
      </w:tblGrid>
      <w:tr w:rsidR="000352E4" w14:paraId="6EF99C4F" w14:textId="77777777" w:rsidTr="00914CF8">
        <w:trPr>
          <w:tblCellSpacing w:w="8" w:type="dxa"/>
        </w:trPr>
        <w:tc>
          <w:tcPr>
            <w:tcW w:w="1560" w:type="dxa"/>
          </w:tcPr>
          <w:p w14:paraId="139DD09C" w14:textId="77777777" w:rsidR="000352E4" w:rsidRDefault="000352E4" w:rsidP="000352E4">
            <w:pPr>
              <w:pStyle w:val="StandardDense"/>
              <w:widowControl/>
            </w:pPr>
            <w:r>
              <w:t>F2</w:t>
            </w:r>
          </w:p>
        </w:tc>
        <w:tc>
          <w:tcPr>
            <w:tcW w:w="7723" w:type="dxa"/>
          </w:tcPr>
          <w:p w14:paraId="2858BA8E" w14:textId="77777777" w:rsidR="000352E4" w:rsidRDefault="000352E4" w:rsidP="000352E4">
            <w:pPr>
              <w:pStyle w:val="StandardDense"/>
              <w:widowControl/>
            </w:pPr>
            <w:r>
              <w:t xml:space="preserve">Opens </w:t>
            </w:r>
            <w:hyperlink w:anchor="_topic_FormRename">
              <w:r>
                <w:rPr>
                  <w:color w:val="0000FF"/>
                  <w:u w:val="single"/>
                </w:rPr>
                <w:t>Mask "Rename files"</w:t>
              </w:r>
            </w:hyperlink>
          </w:p>
        </w:tc>
      </w:tr>
      <w:tr w:rsidR="000352E4" w14:paraId="5A9CAE2F" w14:textId="77777777" w:rsidTr="00914CF8">
        <w:trPr>
          <w:tblCellSpacing w:w="8" w:type="dxa"/>
        </w:trPr>
        <w:tc>
          <w:tcPr>
            <w:tcW w:w="1560" w:type="dxa"/>
          </w:tcPr>
          <w:p w14:paraId="78EE662A" w14:textId="77777777" w:rsidR="000352E4" w:rsidRDefault="000352E4" w:rsidP="000352E4">
            <w:pPr>
              <w:pStyle w:val="StandardDense"/>
              <w:widowControl/>
            </w:pPr>
            <w:r>
              <w:t>F5</w:t>
            </w:r>
          </w:p>
        </w:tc>
        <w:tc>
          <w:tcPr>
            <w:tcW w:w="7723" w:type="dxa"/>
          </w:tcPr>
          <w:p w14:paraId="6CD24B39" w14:textId="77777777" w:rsidR="000352E4" w:rsidRDefault="000352E4" w:rsidP="000352E4">
            <w:pPr>
              <w:pStyle w:val="StandardDense"/>
              <w:widowControl/>
            </w:pPr>
            <w:r>
              <w:t>Refresh file list</w:t>
            </w:r>
          </w:p>
        </w:tc>
      </w:tr>
      <w:tr w:rsidR="000352E4" w:rsidRPr="00294244" w14:paraId="1A00B405" w14:textId="77777777" w:rsidTr="00914CF8">
        <w:trPr>
          <w:tblCellSpacing w:w="8" w:type="dxa"/>
        </w:trPr>
        <w:tc>
          <w:tcPr>
            <w:tcW w:w="1560" w:type="dxa"/>
          </w:tcPr>
          <w:p w14:paraId="47D3313E" w14:textId="77777777" w:rsidR="000352E4" w:rsidRDefault="000352E4" w:rsidP="000352E4">
            <w:pPr>
              <w:pStyle w:val="StandardDense"/>
              <w:widowControl/>
            </w:pPr>
            <w:r>
              <w:t>F6</w:t>
            </w:r>
          </w:p>
        </w:tc>
        <w:tc>
          <w:tcPr>
            <w:tcW w:w="7723" w:type="dxa"/>
          </w:tcPr>
          <w:p w14:paraId="0C14EE25" w14:textId="77777777" w:rsidR="000352E4" w:rsidRPr="00294244" w:rsidRDefault="000352E4" w:rsidP="000352E4">
            <w:pPr>
              <w:pStyle w:val="StandardDense"/>
              <w:widowControl/>
              <w:rPr>
                <w:lang w:val="en-US"/>
              </w:rPr>
            </w:pPr>
            <w:r w:rsidRPr="00294244">
              <w:rPr>
                <w:lang w:val="en-US"/>
              </w:rPr>
              <w:t>Show image and central input fields only</w:t>
            </w:r>
          </w:p>
        </w:tc>
      </w:tr>
      <w:tr w:rsidR="000352E4" w:rsidRPr="00294244" w14:paraId="5FA599C1" w14:textId="77777777" w:rsidTr="00914CF8">
        <w:trPr>
          <w:tblCellSpacing w:w="8" w:type="dxa"/>
        </w:trPr>
        <w:tc>
          <w:tcPr>
            <w:tcW w:w="1560" w:type="dxa"/>
          </w:tcPr>
          <w:p w14:paraId="2806EE99" w14:textId="77777777" w:rsidR="000352E4" w:rsidRDefault="000352E4" w:rsidP="000352E4">
            <w:pPr>
              <w:pStyle w:val="StandardDense"/>
              <w:widowControl/>
            </w:pPr>
            <w:r>
              <w:t>F7</w:t>
            </w:r>
          </w:p>
        </w:tc>
        <w:tc>
          <w:tcPr>
            <w:tcW w:w="7723" w:type="dxa"/>
          </w:tcPr>
          <w:p w14:paraId="2CFC21B3" w14:textId="77777777" w:rsidR="000352E4" w:rsidRPr="00294244" w:rsidRDefault="000352E4" w:rsidP="000352E4">
            <w:pPr>
              <w:pStyle w:val="StandardDense"/>
              <w:widowControl/>
              <w:rPr>
                <w:lang w:val="en-US"/>
              </w:rPr>
            </w:pPr>
            <w:r w:rsidRPr="00294244">
              <w:rPr>
                <w:lang w:val="en-US"/>
              </w:rPr>
              <w:t>Rotate image to the left (only for display, no change in image)</w:t>
            </w:r>
          </w:p>
        </w:tc>
      </w:tr>
      <w:tr w:rsidR="000352E4" w:rsidRPr="00294244" w14:paraId="4601A17E" w14:textId="77777777" w:rsidTr="00914CF8">
        <w:trPr>
          <w:tblCellSpacing w:w="8" w:type="dxa"/>
        </w:trPr>
        <w:tc>
          <w:tcPr>
            <w:tcW w:w="1560" w:type="dxa"/>
          </w:tcPr>
          <w:p w14:paraId="6F08771F" w14:textId="77777777" w:rsidR="000352E4" w:rsidRDefault="000352E4" w:rsidP="000352E4">
            <w:pPr>
              <w:pStyle w:val="StandardDense"/>
              <w:widowControl/>
            </w:pPr>
            <w:r>
              <w:t>F8</w:t>
            </w:r>
          </w:p>
        </w:tc>
        <w:tc>
          <w:tcPr>
            <w:tcW w:w="7723" w:type="dxa"/>
          </w:tcPr>
          <w:p w14:paraId="32CEE3B0" w14:textId="77777777" w:rsidR="000352E4" w:rsidRPr="00294244" w:rsidRDefault="000352E4" w:rsidP="000352E4">
            <w:pPr>
              <w:pStyle w:val="StandardDense"/>
              <w:widowControl/>
              <w:rPr>
                <w:lang w:val="en-US"/>
              </w:rPr>
            </w:pPr>
            <w:r w:rsidRPr="00294244">
              <w:rPr>
                <w:lang w:val="en-US"/>
              </w:rPr>
              <w:t>Rotate image to the right (only for display, no change in image)</w:t>
            </w:r>
          </w:p>
        </w:tc>
      </w:tr>
      <w:tr w:rsidR="000352E4" w:rsidRPr="00294244" w14:paraId="6D863E1F" w14:textId="77777777" w:rsidTr="00914CF8">
        <w:trPr>
          <w:tblCellSpacing w:w="8" w:type="dxa"/>
        </w:trPr>
        <w:tc>
          <w:tcPr>
            <w:tcW w:w="1560" w:type="dxa"/>
          </w:tcPr>
          <w:p w14:paraId="479D2E59" w14:textId="77777777" w:rsidR="000352E4" w:rsidRDefault="000352E4" w:rsidP="000352E4">
            <w:pPr>
              <w:pStyle w:val="StandardDense"/>
              <w:widowControl/>
            </w:pPr>
            <w:r>
              <w:t>F11</w:t>
            </w:r>
          </w:p>
        </w:tc>
        <w:tc>
          <w:tcPr>
            <w:tcW w:w="7723" w:type="dxa"/>
          </w:tcPr>
          <w:p w14:paraId="7407E26C" w14:textId="77777777" w:rsidR="000352E4" w:rsidRPr="00294244" w:rsidRDefault="000352E4" w:rsidP="000352E4">
            <w:pPr>
              <w:pStyle w:val="StandardDense"/>
              <w:widowControl/>
              <w:rPr>
                <w:lang w:val="en-US"/>
              </w:rPr>
            </w:pPr>
            <w:r w:rsidRPr="00294244">
              <w:rPr>
                <w:lang w:val="en-US"/>
              </w:rPr>
              <w:t>Save image and switch to previous image</w:t>
            </w:r>
          </w:p>
        </w:tc>
      </w:tr>
      <w:tr w:rsidR="000352E4" w:rsidRPr="00294244" w14:paraId="387BBC0B" w14:textId="77777777" w:rsidTr="00914CF8">
        <w:trPr>
          <w:tblCellSpacing w:w="8" w:type="dxa"/>
        </w:trPr>
        <w:tc>
          <w:tcPr>
            <w:tcW w:w="1560" w:type="dxa"/>
          </w:tcPr>
          <w:p w14:paraId="520A12E3" w14:textId="77777777" w:rsidR="000352E4" w:rsidRDefault="000352E4" w:rsidP="000352E4">
            <w:pPr>
              <w:pStyle w:val="StandardDense"/>
              <w:widowControl/>
            </w:pPr>
            <w:r>
              <w:t>F12</w:t>
            </w:r>
          </w:p>
        </w:tc>
        <w:tc>
          <w:tcPr>
            <w:tcW w:w="7723" w:type="dxa"/>
          </w:tcPr>
          <w:p w14:paraId="67837065" w14:textId="77777777" w:rsidR="000352E4" w:rsidRPr="00294244" w:rsidRDefault="000352E4" w:rsidP="000352E4">
            <w:pPr>
              <w:pStyle w:val="StandardDense"/>
              <w:widowControl/>
              <w:rPr>
                <w:lang w:val="en-US"/>
              </w:rPr>
            </w:pPr>
            <w:r w:rsidRPr="00294244">
              <w:rPr>
                <w:lang w:val="en-US"/>
              </w:rPr>
              <w:t>Save image and switch to next image</w:t>
            </w:r>
          </w:p>
        </w:tc>
      </w:tr>
      <w:tr w:rsidR="000352E4" w:rsidRPr="00294244" w14:paraId="4E2EB43A" w14:textId="77777777" w:rsidTr="00914CF8">
        <w:trPr>
          <w:tblCellSpacing w:w="8" w:type="dxa"/>
        </w:trPr>
        <w:tc>
          <w:tcPr>
            <w:tcW w:w="1560" w:type="dxa"/>
          </w:tcPr>
          <w:p w14:paraId="7DE9B44E" w14:textId="77777777" w:rsidR="000352E4" w:rsidRDefault="000352E4" w:rsidP="000352E4">
            <w:pPr>
              <w:pStyle w:val="StandardDense"/>
              <w:widowControl/>
            </w:pPr>
            <w:r>
              <w:t>Ctrl-1</w:t>
            </w:r>
          </w:p>
        </w:tc>
        <w:tc>
          <w:tcPr>
            <w:tcW w:w="7723" w:type="dxa"/>
          </w:tcPr>
          <w:p w14:paraId="09B70B07" w14:textId="77777777" w:rsidR="000352E4" w:rsidRPr="00294244" w:rsidRDefault="000352E4" w:rsidP="000352E4">
            <w:pPr>
              <w:pStyle w:val="StandardDense"/>
              <w:widowControl/>
              <w:rPr>
                <w:lang w:val="en-US"/>
              </w:rPr>
            </w:pPr>
            <w:r w:rsidRPr="00294244">
              <w:rPr>
                <w:lang w:val="en-US"/>
              </w:rPr>
              <w:t>Zoom - 1:1 (show image with scale 1:1)</w:t>
            </w:r>
          </w:p>
        </w:tc>
      </w:tr>
      <w:tr w:rsidR="000352E4" w:rsidRPr="00294244" w14:paraId="3484C193" w14:textId="77777777" w:rsidTr="00914CF8">
        <w:trPr>
          <w:tblCellSpacing w:w="8" w:type="dxa"/>
        </w:trPr>
        <w:tc>
          <w:tcPr>
            <w:tcW w:w="1560" w:type="dxa"/>
          </w:tcPr>
          <w:p w14:paraId="70C5071C" w14:textId="77777777" w:rsidR="000352E4" w:rsidRDefault="000352E4" w:rsidP="000352E4">
            <w:pPr>
              <w:pStyle w:val="StandardDense"/>
              <w:widowControl/>
            </w:pPr>
            <w:r>
              <w:t>Ctrl-2</w:t>
            </w:r>
          </w:p>
        </w:tc>
        <w:tc>
          <w:tcPr>
            <w:tcW w:w="7723" w:type="dxa"/>
          </w:tcPr>
          <w:p w14:paraId="51AEA88B" w14:textId="77777777" w:rsidR="000352E4" w:rsidRPr="00294244" w:rsidRDefault="000352E4" w:rsidP="000352E4">
            <w:pPr>
              <w:pStyle w:val="StandardDense"/>
              <w:widowControl/>
              <w:rPr>
                <w:lang w:val="en-US"/>
              </w:rPr>
            </w:pPr>
            <w:r w:rsidRPr="00294244">
              <w:rPr>
                <w:lang w:val="en-US"/>
              </w:rPr>
              <w:t>Zoom - 1:2 (show image with scale 1:2)</w:t>
            </w:r>
          </w:p>
        </w:tc>
      </w:tr>
      <w:tr w:rsidR="000352E4" w:rsidRPr="00294244" w14:paraId="4AD0F9B2" w14:textId="77777777" w:rsidTr="00914CF8">
        <w:trPr>
          <w:tblCellSpacing w:w="8" w:type="dxa"/>
        </w:trPr>
        <w:tc>
          <w:tcPr>
            <w:tcW w:w="1560" w:type="dxa"/>
          </w:tcPr>
          <w:p w14:paraId="6402FF83" w14:textId="77777777" w:rsidR="000352E4" w:rsidRDefault="000352E4" w:rsidP="000352E4">
            <w:pPr>
              <w:pStyle w:val="StandardDense"/>
              <w:widowControl/>
            </w:pPr>
            <w:r>
              <w:t>Strg-4</w:t>
            </w:r>
          </w:p>
        </w:tc>
        <w:tc>
          <w:tcPr>
            <w:tcW w:w="7723" w:type="dxa"/>
          </w:tcPr>
          <w:p w14:paraId="62113FFF" w14:textId="77777777" w:rsidR="000352E4" w:rsidRPr="00294244" w:rsidRDefault="000352E4" w:rsidP="000352E4">
            <w:pPr>
              <w:pStyle w:val="StandardDense"/>
              <w:widowControl/>
              <w:rPr>
                <w:lang w:val="en-US"/>
              </w:rPr>
            </w:pPr>
            <w:r w:rsidRPr="00294244">
              <w:rPr>
                <w:lang w:val="en-US"/>
              </w:rPr>
              <w:t>Zoom - 1:4 (show image with scale 1:4)</w:t>
            </w:r>
          </w:p>
        </w:tc>
      </w:tr>
      <w:tr w:rsidR="000352E4" w:rsidRPr="00294244" w14:paraId="01C54DD1" w14:textId="77777777" w:rsidTr="00914CF8">
        <w:trPr>
          <w:tblCellSpacing w:w="8" w:type="dxa"/>
        </w:trPr>
        <w:tc>
          <w:tcPr>
            <w:tcW w:w="1560" w:type="dxa"/>
          </w:tcPr>
          <w:p w14:paraId="4E07F642" w14:textId="77777777" w:rsidR="000352E4" w:rsidRDefault="000352E4" w:rsidP="000352E4">
            <w:pPr>
              <w:pStyle w:val="StandardDense"/>
              <w:widowControl/>
            </w:pPr>
            <w:r>
              <w:t>Ctrl-Shift-2</w:t>
            </w:r>
          </w:p>
        </w:tc>
        <w:tc>
          <w:tcPr>
            <w:tcW w:w="7723" w:type="dxa"/>
          </w:tcPr>
          <w:p w14:paraId="227F1E97" w14:textId="77777777" w:rsidR="000352E4" w:rsidRPr="00294244" w:rsidRDefault="000352E4" w:rsidP="000352E4">
            <w:pPr>
              <w:pStyle w:val="StandardDense"/>
              <w:widowControl/>
              <w:rPr>
                <w:lang w:val="en-US"/>
              </w:rPr>
            </w:pPr>
            <w:r w:rsidRPr="00294244">
              <w:rPr>
                <w:lang w:val="en-US"/>
              </w:rPr>
              <w:t>Zoom - 2:1 (show image with scale 2:1)</w:t>
            </w:r>
          </w:p>
        </w:tc>
      </w:tr>
      <w:tr w:rsidR="000352E4" w:rsidRPr="00294244" w14:paraId="5E2A52F9" w14:textId="77777777" w:rsidTr="00914CF8">
        <w:trPr>
          <w:tblCellSpacing w:w="8" w:type="dxa"/>
        </w:trPr>
        <w:tc>
          <w:tcPr>
            <w:tcW w:w="1560" w:type="dxa"/>
          </w:tcPr>
          <w:p w14:paraId="0946FEEE" w14:textId="77777777" w:rsidR="000352E4" w:rsidRDefault="000352E4" w:rsidP="000352E4">
            <w:pPr>
              <w:pStyle w:val="StandardDense"/>
              <w:widowControl/>
            </w:pPr>
            <w:r>
              <w:t>Ctrl-Shift-4</w:t>
            </w:r>
          </w:p>
        </w:tc>
        <w:tc>
          <w:tcPr>
            <w:tcW w:w="7723" w:type="dxa"/>
          </w:tcPr>
          <w:p w14:paraId="03AEA631" w14:textId="77777777" w:rsidR="000352E4" w:rsidRPr="00294244" w:rsidRDefault="000352E4" w:rsidP="000352E4">
            <w:pPr>
              <w:pStyle w:val="StandardDense"/>
              <w:widowControl/>
              <w:rPr>
                <w:lang w:val="en-US"/>
              </w:rPr>
            </w:pPr>
            <w:r w:rsidRPr="00294244">
              <w:rPr>
                <w:lang w:val="en-US"/>
              </w:rPr>
              <w:t>Zoom - 4:1 (show image with scale 4:1)</w:t>
            </w:r>
          </w:p>
        </w:tc>
      </w:tr>
      <w:tr w:rsidR="000352E4" w:rsidRPr="00294244" w14:paraId="46D1F2EA" w14:textId="77777777" w:rsidTr="00914CF8">
        <w:trPr>
          <w:tblCellSpacing w:w="8" w:type="dxa"/>
        </w:trPr>
        <w:tc>
          <w:tcPr>
            <w:tcW w:w="1560" w:type="dxa"/>
          </w:tcPr>
          <w:p w14:paraId="18BDF959" w14:textId="77777777" w:rsidR="000352E4" w:rsidRDefault="000352E4" w:rsidP="000352E4">
            <w:pPr>
              <w:pStyle w:val="StandardDense"/>
              <w:widowControl/>
            </w:pPr>
            <w:r>
              <w:t>Ctrl-Shift-8</w:t>
            </w:r>
          </w:p>
        </w:tc>
        <w:tc>
          <w:tcPr>
            <w:tcW w:w="7723" w:type="dxa"/>
          </w:tcPr>
          <w:p w14:paraId="4B138494" w14:textId="77777777" w:rsidR="000352E4" w:rsidRPr="00294244" w:rsidRDefault="000352E4" w:rsidP="000352E4">
            <w:pPr>
              <w:pStyle w:val="StandardDense"/>
              <w:widowControl/>
              <w:rPr>
                <w:lang w:val="en-US"/>
              </w:rPr>
            </w:pPr>
            <w:r w:rsidRPr="00294244">
              <w:rPr>
                <w:lang w:val="en-US"/>
              </w:rPr>
              <w:t>Zoom - 8:1 (show image with scale 8:1)</w:t>
            </w:r>
          </w:p>
        </w:tc>
      </w:tr>
      <w:tr w:rsidR="000352E4" w14:paraId="6B04E62E" w14:textId="77777777" w:rsidTr="00914CF8">
        <w:trPr>
          <w:tblCellSpacing w:w="8" w:type="dxa"/>
        </w:trPr>
        <w:tc>
          <w:tcPr>
            <w:tcW w:w="1560" w:type="dxa"/>
          </w:tcPr>
          <w:p w14:paraId="7F60C9FB" w14:textId="77777777" w:rsidR="000352E4" w:rsidRDefault="000352E4" w:rsidP="000352E4">
            <w:pPr>
              <w:pStyle w:val="StandardDense"/>
              <w:widowControl/>
            </w:pPr>
            <w:r>
              <w:t>Ctrl-E</w:t>
            </w:r>
          </w:p>
        </w:tc>
        <w:tc>
          <w:tcPr>
            <w:tcW w:w="7723" w:type="dxa"/>
          </w:tcPr>
          <w:p w14:paraId="3F318D42" w14:textId="77777777" w:rsidR="000352E4" w:rsidRDefault="000352E4" w:rsidP="000352E4">
            <w:pPr>
              <w:pStyle w:val="StandardDense"/>
              <w:widowControl/>
            </w:pPr>
            <w:r>
              <w:t xml:space="preserve">Opens </w:t>
            </w:r>
            <w:hyperlink w:anchor="_topic_FormSettings">
              <w:r>
                <w:rPr>
                  <w:color w:val="0000FF"/>
                  <w:u w:val="single"/>
                </w:rPr>
                <w:t>Mask "Settings"</w:t>
              </w:r>
            </w:hyperlink>
          </w:p>
        </w:tc>
      </w:tr>
      <w:tr w:rsidR="000352E4" w:rsidRPr="00294244" w14:paraId="2C2EC8AB" w14:textId="77777777" w:rsidTr="00914CF8">
        <w:trPr>
          <w:tblCellSpacing w:w="8" w:type="dxa"/>
        </w:trPr>
        <w:tc>
          <w:tcPr>
            <w:tcW w:w="1560" w:type="dxa"/>
          </w:tcPr>
          <w:p w14:paraId="35FF5E4F" w14:textId="77777777" w:rsidR="000352E4" w:rsidRDefault="000352E4" w:rsidP="000352E4">
            <w:pPr>
              <w:pStyle w:val="StandardDense"/>
              <w:widowControl/>
            </w:pPr>
            <w:r>
              <w:t>Ctrl-F</w:t>
            </w:r>
          </w:p>
        </w:tc>
        <w:tc>
          <w:tcPr>
            <w:tcW w:w="7723" w:type="dxa"/>
          </w:tcPr>
          <w:p w14:paraId="20D1D03F" w14:textId="77777777" w:rsidR="000352E4" w:rsidRPr="00294244" w:rsidRDefault="000352E4" w:rsidP="000352E4">
            <w:pPr>
              <w:pStyle w:val="StandardDense"/>
              <w:widowControl/>
              <w:rPr>
                <w:lang w:val="en-US"/>
              </w:rPr>
            </w:pPr>
            <w:r w:rsidRPr="00294244">
              <w:rPr>
                <w:lang w:val="en-US"/>
              </w:rPr>
              <w:t>Zoom - fit (whole image is displayed)</w:t>
            </w:r>
          </w:p>
        </w:tc>
      </w:tr>
      <w:tr w:rsidR="000352E4" w:rsidRPr="00294244" w14:paraId="326F505E" w14:textId="77777777" w:rsidTr="00914CF8">
        <w:trPr>
          <w:tblCellSpacing w:w="8" w:type="dxa"/>
        </w:trPr>
        <w:tc>
          <w:tcPr>
            <w:tcW w:w="1560" w:type="dxa"/>
          </w:tcPr>
          <w:p w14:paraId="19D5226A" w14:textId="77777777" w:rsidR="000352E4" w:rsidRDefault="000352E4" w:rsidP="000352E4">
            <w:pPr>
              <w:pStyle w:val="StandardDense"/>
              <w:widowControl/>
            </w:pPr>
            <w:r>
              <w:t>Ctrl-I</w:t>
            </w:r>
          </w:p>
        </w:tc>
        <w:tc>
          <w:tcPr>
            <w:tcW w:w="7723" w:type="dxa"/>
          </w:tcPr>
          <w:p w14:paraId="2095EB44" w14:textId="77777777" w:rsidR="000352E4" w:rsidRPr="00294244" w:rsidRDefault="000352E4" w:rsidP="000352E4">
            <w:pPr>
              <w:pStyle w:val="StandardDense"/>
              <w:widowControl/>
              <w:rPr>
                <w:lang w:val="en-US"/>
              </w:rPr>
            </w:pPr>
            <w:r w:rsidRPr="00294244">
              <w:rPr>
                <w:lang w:val="en-US"/>
              </w:rPr>
              <w:t xml:space="preserve">Opens </w:t>
            </w:r>
            <w:hyperlink w:anchor="_topic_FormPredefinedKeyWords">
              <w:r w:rsidRPr="00294244">
                <w:rPr>
                  <w:rStyle w:val="Hyperlink"/>
                  <w:lang w:val="en-US"/>
                </w:rPr>
                <w:t>Mask "Predefined IPTC key words</w:t>
              </w:r>
            </w:hyperlink>
            <w:r w:rsidRPr="00294244">
              <w:rPr>
                <w:color w:val="0000FF"/>
                <w:u w:val="single"/>
                <w:lang w:val="en-US"/>
              </w:rPr>
              <w:t>"</w:t>
            </w:r>
            <w:r w:rsidRPr="00294244">
              <w:rPr>
                <w:lang w:val="en-US"/>
              </w:rPr>
              <w:t xml:space="preserve"> to enter and change predefined IPTC key words</w:t>
            </w:r>
          </w:p>
        </w:tc>
      </w:tr>
      <w:tr w:rsidR="000352E4" w:rsidRPr="00294244" w14:paraId="0A369F44" w14:textId="77777777" w:rsidTr="00914CF8">
        <w:trPr>
          <w:tblCellSpacing w:w="8" w:type="dxa"/>
        </w:trPr>
        <w:tc>
          <w:tcPr>
            <w:tcW w:w="1560" w:type="dxa"/>
          </w:tcPr>
          <w:p w14:paraId="736AF69E" w14:textId="77777777" w:rsidR="000352E4" w:rsidRDefault="000352E4" w:rsidP="000352E4">
            <w:pPr>
              <w:pStyle w:val="StandardDense"/>
              <w:widowControl/>
            </w:pPr>
            <w:r>
              <w:t>Ctrl-K</w:t>
            </w:r>
          </w:p>
        </w:tc>
        <w:tc>
          <w:tcPr>
            <w:tcW w:w="7723" w:type="dxa"/>
          </w:tcPr>
          <w:p w14:paraId="69840EBF" w14:textId="77777777" w:rsidR="000352E4" w:rsidRPr="00294244" w:rsidRDefault="000352E4" w:rsidP="000352E4">
            <w:pPr>
              <w:pStyle w:val="StandardDense"/>
              <w:widowControl/>
              <w:rPr>
                <w:lang w:val="en-US"/>
              </w:rPr>
            </w:pPr>
            <w:r w:rsidRPr="00294244">
              <w:rPr>
                <w:lang w:val="en-US"/>
              </w:rPr>
              <w:t xml:space="preserve">Opens </w:t>
            </w:r>
            <w:hyperlink w:anchor="_topic_FormPredefinedComments">
              <w:r w:rsidRPr="00294244">
                <w:rPr>
                  <w:rStyle w:val="Hyperlink"/>
                  <w:lang w:val="en-US"/>
                </w:rPr>
                <w:t>Mask "Predefined comments"</w:t>
              </w:r>
            </w:hyperlink>
            <w:r w:rsidRPr="00294244">
              <w:rPr>
                <w:lang w:val="en-US"/>
              </w:rPr>
              <w:t xml:space="preserve"> to enter and change predefined comments</w:t>
            </w:r>
          </w:p>
        </w:tc>
      </w:tr>
      <w:tr w:rsidR="000352E4" w14:paraId="2FBC6334" w14:textId="77777777" w:rsidTr="00914CF8">
        <w:trPr>
          <w:tblCellSpacing w:w="8" w:type="dxa"/>
        </w:trPr>
        <w:tc>
          <w:tcPr>
            <w:tcW w:w="1560" w:type="dxa"/>
          </w:tcPr>
          <w:p w14:paraId="6C889A10" w14:textId="77777777" w:rsidR="000352E4" w:rsidRDefault="000352E4" w:rsidP="000352E4">
            <w:pPr>
              <w:pStyle w:val="StandardDense"/>
              <w:widowControl/>
            </w:pPr>
            <w:r>
              <w:t>Ctrl-L</w:t>
            </w:r>
          </w:p>
        </w:tc>
        <w:tc>
          <w:tcPr>
            <w:tcW w:w="7723" w:type="dxa"/>
          </w:tcPr>
          <w:p w14:paraId="4F8B5804" w14:textId="77777777" w:rsidR="000352E4" w:rsidRDefault="000352E4" w:rsidP="000352E4">
            <w:pPr>
              <w:pStyle w:val="StandardDense"/>
              <w:widowControl/>
            </w:pPr>
            <w:r>
              <w:t>Delete image file</w:t>
            </w:r>
          </w:p>
        </w:tc>
      </w:tr>
      <w:tr w:rsidR="000352E4" w14:paraId="074D162C" w14:textId="77777777" w:rsidTr="00914CF8">
        <w:trPr>
          <w:tblCellSpacing w:w="8" w:type="dxa"/>
        </w:trPr>
        <w:tc>
          <w:tcPr>
            <w:tcW w:w="1560" w:type="dxa"/>
          </w:tcPr>
          <w:p w14:paraId="69367BE2" w14:textId="77777777" w:rsidR="000352E4" w:rsidRDefault="000352E4" w:rsidP="000352E4">
            <w:pPr>
              <w:pStyle w:val="StandardDense"/>
              <w:widowControl/>
            </w:pPr>
            <w:r>
              <w:t>Ctrl-S</w:t>
            </w:r>
          </w:p>
        </w:tc>
        <w:tc>
          <w:tcPr>
            <w:tcW w:w="7723" w:type="dxa"/>
          </w:tcPr>
          <w:p w14:paraId="6A3B7D91" w14:textId="77777777" w:rsidR="000352E4" w:rsidRDefault="000352E4" w:rsidP="000352E4">
            <w:pPr>
              <w:pStyle w:val="StandardDense"/>
              <w:widowControl/>
            </w:pPr>
            <w:r>
              <w:t>Save</w:t>
            </w:r>
          </w:p>
        </w:tc>
      </w:tr>
    </w:tbl>
    <w:p w14:paraId="33583814" w14:textId="77777777" w:rsidR="000352E4" w:rsidRPr="00294244" w:rsidRDefault="000352E4" w:rsidP="000352E4">
      <w:pPr>
        <w:pStyle w:val="Standard"/>
        <w:widowControl/>
        <w:rPr>
          <w:lang w:val="en-US"/>
        </w:rPr>
      </w:pPr>
      <w:r w:rsidRPr="00294244">
        <w:rPr>
          <w:color w:val="000000"/>
          <w:lang w:val="en-US"/>
        </w:rPr>
        <w:t>These shortcut keys can be modified and new can be defined, see</w:t>
      </w:r>
      <w:r w:rsidRPr="00294244">
        <w:rPr>
          <w:lang w:val="en-US"/>
        </w:rPr>
        <w:t xml:space="preserve"> </w:t>
      </w:r>
      <w:hyperlink w:anchor="_topic_FormCustomization">
        <w:r w:rsidRPr="00294244">
          <w:rPr>
            <w:color w:val="0000FF"/>
            <w:u w:val="single"/>
            <w:lang w:val="en-US"/>
          </w:rPr>
          <w:t>Mask "Customize mask"</w:t>
        </w:r>
      </w:hyperlink>
      <w:r w:rsidRPr="00294244">
        <w:rPr>
          <w:lang w:val="en-US"/>
        </w:rPr>
        <w:t>. The current settings are displayed using menu entry "? - List shortcut keys".</w:t>
      </w:r>
    </w:p>
    <w:p w14:paraId="5A6C238B" w14:textId="77777777" w:rsidR="000352E4" w:rsidRPr="00294244" w:rsidRDefault="000352E4" w:rsidP="000352E4">
      <w:pPr>
        <w:pStyle w:val="Standard"/>
        <w:widowControl/>
        <w:rPr>
          <w:lang w:val="en-US"/>
        </w:rPr>
      </w:pPr>
      <w:r w:rsidRPr="00294244">
        <w:rPr>
          <w:lang w:val="en-US"/>
        </w:rPr>
        <w:t>Additionally, in special areas some shortcut keys are defined, which cannot be changed.</w:t>
      </w:r>
    </w:p>
    <w:p w14:paraId="019C61E4" w14:textId="77777777" w:rsidR="000352E4" w:rsidRPr="00294244" w:rsidRDefault="000352E4" w:rsidP="000352E4">
      <w:pPr>
        <w:pStyle w:val="Standard"/>
        <w:keepNext/>
        <w:widowControl/>
        <w:rPr>
          <w:lang w:val="en-US"/>
        </w:rPr>
      </w:pPr>
      <w:r w:rsidRPr="00294244">
        <w:rPr>
          <w:color w:val="000000"/>
          <w:lang w:val="en-US"/>
        </w:rPr>
        <w:t>In the lists for last and predefined comments: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32"/>
        <w:gridCol w:w="7857"/>
      </w:tblGrid>
      <w:tr w:rsidR="000352E4" w:rsidRPr="00294244" w14:paraId="0392086C" w14:textId="77777777" w:rsidTr="00914CF8">
        <w:trPr>
          <w:tblCellSpacing w:w="15" w:type="dxa"/>
        </w:trPr>
        <w:tc>
          <w:tcPr>
            <w:tcW w:w="1560" w:type="dxa"/>
          </w:tcPr>
          <w:p w14:paraId="67642BDC" w14:textId="77777777" w:rsidR="000352E4" w:rsidRDefault="000352E4" w:rsidP="000352E4">
            <w:pPr>
              <w:pStyle w:val="StandardDense"/>
              <w:widowControl/>
            </w:pPr>
            <w:r>
              <w:t>Return key</w:t>
            </w:r>
          </w:p>
        </w:tc>
        <w:tc>
          <w:tcPr>
            <w:tcW w:w="7680" w:type="dxa"/>
          </w:tcPr>
          <w:p w14:paraId="08F3946E" w14:textId="77777777" w:rsidR="000352E4" w:rsidRPr="00294244" w:rsidRDefault="000352E4" w:rsidP="000352E4">
            <w:pPr>
              <w:pStyle w:val="StandardDense"/>
              <w:widowControl/>
              <w:rPr>
                <w:lang w:val="en-US"/>
              </w:rPr>
            </w:pPr>
            <w:r w:rsidRPr="00294244">
              <w:rPr>
                <w:lang w:val="en-US"/>
              </w:rPr>
              <w:t>Transfer (overwriting the text field for comment)</w:t>
            </w:r>
          </w:p>
        </w:tc>
      </w:tr>
      <w:tr w:rsidR="000352E4" w14:paraId="6EFE358F" w14:textId="77777777" w:rsidTr="00914CF8">
        <w:trPr>
          <w:tblCellSpacing w:w="15" w:type="dxa"/>
        </w:trPr>
        <w:tc>
          <w:tcPr>
            <w:tcW w:w="1560" w:type="dxa"/>
          </w:tcPr>
          <w:p w14:paraId="1459BD27" w14:textId="77777777" w:rsidR="000352E4" w:rsidRDefault="000352E4" w:rsidP="000352E4">
            <w:pPr>
              <w:pStyle w:val="StandardDense"/>
              <w:widowControl/>
            </w:pPr>
            <w:r>
              <w:t>Space bar</w:t>
            </w:r>
          </w:p>
        </w:tc>
        <w:tc>
          <w:tcPr>
            <w:tcW w:w="7680" w:type="dxa"/>
          </w:tcPr>
          <w:p w14:paraId="51BA3132" w14:textId="77777777" w:rsidR="000352E4" w:rsidRDefault="000352E4" w:rsidP="000352E4">
            <w:pPr>
              <w:pStyle w:val="StandardDense"/>
              <w:widowControl/>
            </w:pPr>
            <w:r>
              <w:t>Append with space</w:t>
            </w:r>
          </w:p>
        </w:tc>
      </w:tr>
      <w:tr w:rsidR="000352E4" w14:paraId="72C3D94D" w14:textId="77777777" w:rsidTr="00914CF8">
        <w:trPr>
          <w:tblCellSpacing w:w="15" w:type="dxa"/>
        </w:trPr>
        <w:tc>
          <w:tcPr>
            <w:tcW w:w="1560" w:type="dxa"/>
          </w:tcPr>
          <w:p w14:paraId="2959AC75" w14:textId="77777777" w:rsidR="000352E4" w:rsidRDefault="000352E4" w:rsidP="000352E4">
            <w:pPr>
              <w:pStyle w:val="StandardDense"/>
              <w:widowControl/>
            </w:pPr>
            <w:r>
              <w:t>Comma</w:t>
            </w:r>
          </w:p>
        </w:tc>
        <w:tc>
          <w:tcPr>
            <w:tcW w:w="7680" w:type="dxa"/>
          </w:tcPr>
          <w:p w14:paraId="7039C191" w14:textId="77777777" w:rsidR="000352E4" w:rsidRDefault="000352E4" w:rsidP="000352E4">
            <w:pPr>
              <w:pStyle w:val="StandardDense"/>
              <w:widowControl/>
            </w:pPr>
            <w:r>
              <w:t>Append with comma</w:t>
            </w:r>
          </w:p>
        </w:tc>
      </w:tr>
      <w:tr w:rsidR="000352E4" w14:paraId="2A54E280" w14:textId="77777777" w:rsidTr="00914CF8">
        <w:trPr>
          <w:tblCellSpacing w:w="15" w:type="dxa"/>
        </w:trPr>
        <w:tc>
          <w:tcPr>
            <w:tcW w:w="1560" w:type="dxa"/>
          </w:tcPr>
          <w:p w14:paraId="5E74421A" w14:textId="77777777" w:rsidR="000352E4" w:rsidRDefault="000352E4" w:rsidP="000352E4">
            <w:pPr>
              <w:pStyle w:val="StandardDense"/>
              <w:widowControl/>
            </w:pPr>
            <w:r>
              <w:lastRenderedPageBreak/>
              <w:t>Semicolon</w:t>
            </w:r>
          </w:p>
        </w:tc>
        <w:tc>
          <w:tcPr>
            <w:tcW w:w="7680" w:type="dxa"/>
          </w:tcPr>
          <w:p w14:paraId="2D18C546" w14:textId="77777777" w:rsidR="000352E4" w:rsidRDefault="000352E4" w:rsidP="000352E4">
            <w:pPr>
              <w:pStyle w:val="StandardDense"/>
              <w:widowControl/>
            </w:pPr>
            <w:r>
              <w:t>Append with semicolon</w:t>
            </w:r>
          </w:p>
        </w:tc>
      </w:tr>
    </w:tbl>
    <w:p w14:paraId="15821AB3" w14:textId="77777777" w:rsidR="000352E4" w:rsidRPr="00294244" w:rsidRDefault="000352E4" w:rsidP="000352E4">
      <w:pPr>
        <w:pStyle w:val="Standard"/>
        <w:keepNext/>
        <w:widowControl/>
        <w:rPr>
          <w:lang w:val="en-US"/>
        </w:rPr>
      </w:pPr>
      <w:r w:rsidRPr="00294244">
        <w:rPr>
          <w:color w:val="000000"/>
          <w:lang w:val="en-US"/>
        </w:rPr>
        <w:t>In all input fields for properties:</w:t>
      </w:r>
      <w:r w:rsidRPr="00294244">
        <w:rPr>
          <w:rFonts w:ascii="Arial" w:eastAsia="Arial" w:hAnsi="Arial" w:cs="Arial"/>
          <w:color w:val="000000"/>
          <w:lang w:val="en-US"/>
        </w:rPr>
        <w:t xml:space="preserve"> </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32"/>
        <w:gridCol w:w="7857"/>
      </w:tblGrid>
      <w:tr w:rsidR="000352E4" w:rsidRPr="00294244" w14:paraId="7DD8EA9D" w14:textId="77777777" w:rsidTr="00914CF8">
        <w:trPr>
          <w:tblCellSpacing w:w="15" w:type="dxa"/>
        </w:trPr>
        <w:tc>
          <w:tcPr>
            <w:tcW w:w="1560" w:type="dxa"/>
          </w:tcPr>
          <w:p w14:paraId="3B470278" w14:textId="77777777" w:rsidR="000352E4" w:rsidRDefault="000352E4" w:rsidP="000352E4">
            <w:pPr>
              <w:pStyle w:val="StandardDense"/>
              <w:widowControl/>
            </w:pPr>
            <w:r>
              <w:t>Esc</w:t>
            </w:r>
          </w:p>
        </w:tc>
        <w:tc>
          <w:tcPr>
            <w:tcW w:w="7680" w:type="dxa"/>
          </w:tcPr>
          <w:p w14:paraId="2E368D56" w14:textId="77777777" w:rsidR="000352E4" w:rsidRPr="00294244" w:rsidRDefault="000352E4" w:rsidP="000352E4">
            <w:pPr>
              <w:pStyle w:val="StandardDense"/>
              <w:widowControl/>
              <w:rPr>
                <w:lang w:val="en-US"/>
              </w:rPr>
            </w:pPr>
            <w:r w:rsidRPr="00294244">
              <w:rPr>
                <w:lang w:val="en-US"/>
              </w:rPr>
              <w:t>Reset input and show again the value saved in the image file</w:t>
            </w:r>
          </w:p>
        </w:tc>
      </w:tr>
    </w:tbl>
    <w:p w14:paraId="05AD8917" w14:textId="77777777" w:rsidR="000352E4" w:rsidRPr="00294244" w:rsidRDefault="000352E4" w:rsidP="000352E4">
      <w:pPr>
        <w:pStyle w:val="Standard"/>
        <w:keepNext/>
        <w:widowControl/>
        <w:rPr>
          <w:lang w:val="en-US"/>
        </w:rPr>
      </w:pPr>
      <w:r w:rsidRPr="00294244">
        <w:rPr>
          <w:lang w:val="en-US"/>
        </w:rPr>
        <w:t>In input fields for artist (author), comment and in configurable input area:</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32"/>
        <w:gridCol w:w="7857"/>
      </w:tblGrid>
      <w:tr w:rsidR="000352E4" w:rsidRPr="00294244" w14:paraId="66BD5B46" w14:textId="77777777" w:rsidTr="00914CF8">
        <w:trPr>
          <w:tblCellSpacing w:w="15" w:type="dxa"/>
        </w:trPr>
        <w:tc>
          <w:tcPr>
            <w:tcW w:w="1560" w:type="dxa"/>
          </w:tcPr>
          <w:p w14:paraId="6D70FB2A" w14:textId="77777777" w:rsidR="000352E4" w:rsidRDefault="000352E4" w:rsidP="000352E4">
            <w:pPr>
              <w:pStyle w:val="StandardDense"/>
              <w:widowControl/>
            </w:pPr>
            <w:r>
              <w:t>F10</w:t>
            </w:r>
          </w:p>
        </w:tc>
        <w:tc>
          <w:tcPr>
            <w:tcW w:w="7680" w:type="dxa"/>
          </w:tcPr>
          <w:p w14:paraId="226062DC" w14:textId="77777777" w:rsidR="000352E4" w:rsidRPr="00294244" w:rsidRDefault="000352E4" w:rsidP="000352E4">
            <w:pPr>
              <w:pStyle w:val="StandardDense"/>
              <w:widowControl/>
              <w:rPr>
                <w:lang w:val="en-US"/>
              </w:rPr>
            </w:pPr>
            <w:r w:rsidRPr="00294244">
              <w:rPr>
                <w:color w:val="000000"/>
                <w:lang w:val="en-US"/>
              </w:rPr>
              <w:t>Open a mask with larger and variable input field</w:t>
            </w:r>
            <w:r w:rsidRPr="00294244">
              <w:rPr>
                <w:rFonts w:ascii="Arial" w:eastAsia="Arial" w:hAnsi="Arial" w:cs="Arial"/>
                <w:color w:val="000000"/>
                <w:lang w:val="en-US"/>
              </w:rPr>
              <w:t xml:space="preserve"> </w:t>
            </w:r>
            <w:hyperlink w:anchor="_topic_FormTagValueInput">
              <w:r w:rsidRPr="00294244">
                <w:rPr>
                  <w:rStyle w:val="Hyperlink"/>
                  <w:rFonts w:ascii="Arial" w:eastAsia="Arial" w:hAnsi="Arial" w:cs="Arial"/>
                  <w:lang w:val="en-US"/>
                </w:rPr>
                <w:t>Mask for input of data</w:t>
              </w:r>
            </w:hyperlink>
          </w:p>
        </w:tc>
      </w:tr>
      <w:tr w:rsidR="000352E4" w:rsidRPr="00294244" w14:paraId="7434C1CC" w14:textId="77777777" w:rsidTr="00914CF8">
        <w:trPr>
          <w:tblCellSpacing w:w="15" w:type="dxa"/>
        </w:trPr>
        <w:tc>
          <w:tcPr>
            <w:tcW w:w="1560" w:type="dxa"/>
          </w:tcPr>
          <w:p w14:paraId="096385F8" w14:textId="77777777" w:rsidR="000352E4" w:rsidRDefault="000352E4" w:rsidP="000352E4">
            <w:pPr>
              <w:pStyle w:val="StandardDense"/>
              <w:widowControl/>
            </w:pPr>
            <w:r>
              <w:t>Shift-F10</w:t>
            </w:r>
          </w:p>
        </w:tc>
        <w:tc>
          <w:tcPr>
            <w:tcW w:w="7680" w:type="dxa"/>
          </w:tcPr>
          <w:p w14:paraId="4A172008" w14:textId="77777777" w:rsidR="000352E4" w:rsidRPr="00294244" w:rsidRDefault="000352E4" w:rsidP="000352E4">
            <w:pPr>
              <w:pStyle w:val="StandardDense"/>
              <w:widowControl/>
              <w:rPr>
                <w:lang w:val="en-US"/>
              </w:rPr>
            </w:pPr>
            <w:r w:rsidRPr="00294244">
              <w:rPr>
                <w:color w:val="000000"/>
                <w:lang w:val="en-US"/>
              </w:rPr>
              <w:t xml:space="preserve">Open  </w:t>
            </w:r>
            <w:hyperlink w:anchor="_topic_FormPlaceholder">
              <w:r w:rsidRPr="00294244">
                <w:rPr>
                  <w:rStyle w:val="Hyperlink"/>
                  <w:lang w:val="en-US"/>
                </w:rPr>
                <w:t>Mask "Edit / insert placeholder"</w:t>
              </w:r>
            </w:hyperlink>
          </w:p>
        </w:tc>
      </w:tr>
    </w:tbl>
    <w:p w14:paraId="26FBA8B8" w14:textId="77777777" w:rsidR="000352E4" w:rsidRPr="00294244" w:rsidRDefault="000352E4" w:rsidP="000352E4">
      <w:pPr>
        <w:pStyle w:val="Standard"/>
        <w:keepNext/>
        <w:widowControl/>
        <w:rPr>
          <w:lang w:val="en-US"/>
        </w:rPr>
      </w:pPr>
      <w:r w:rsidRPr="00294244">
        <w:rPr>
          <w:color w:val="000000"/>
          <w:lang w:val="en-US"/>
        </w:rPr>
        <w:t>In the input field for comment:</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32"/>
        <w:gridCol w:w="7857"/>
      </w:tblGrid>
      <w:tr w:rsidR="000352E4" w:rsidRPr="00294244" w14:paraId="45090036" w14:textId="77777777" w:rsidTr="00914CF8">
        <w:trPr>
          <w:tblCellSpacing w:w="15" w:type="dxa"/>
        </w:trPr>
        <w:tc>
          <w:tcPr>
            <w:tcW w:w="1560" w:type="dxa"/>
          </w:tcPr>
          <w:p w14:paraId="1F846D31" w14:textId="77777777" w:rsidR="000352E4" w:rsidRDefault="000352E4" w:rsidP="000352E4">
            <w:pPr>
              <w:pStyle w:val="StandardDense"/>
              <w:widowControl/>
            </w:pPr>
            <w:r>
              <w:t>Return key</w:t>
            </w:r>
          </w:p>
        </w:tc>
        <w:tc>
          <w:tcPr>
            <w:tcW w:w="7680" w:type="dxa"/>
          </w:tcPr>
          <w:p w14:paraId="365DBC2E" w14:textId="77777777" w:rsidR="000352E4" w:rsidRPr="00294244" w:rsidRDefault="000352E4" w:rsidP="000352E4">
            <w:pPr>
              <w:pStyle w:val="StandardDense"/>
              <w:widowControl/>
              <w:rPr>
                <w:lang w:val="en-US"/>
              </w:rPr>
            </w:pPr>
            <w:r w:rsidRPr="00294244">
              <w:rPr>
                <w:lang w:val="en-US"/>
              </w:rPr>
              <w:t>Save and show next image (if configured)</w:t>
            </w:r>
          </w:p>
        </w:tc>
      </w:tr>
    </w:tbl>
    <w:p w14:paraId="0559E6BF" w14:textId="77777777" w:rsidR="000352E4" w:rsidRPr="00294244" w:rsidRDefault="000352E4" w:rsidP="000352E4">
      <w:pPr>
        <w:pStyle w:val="Standard"/>
        <w:keepNext/>
        <w:widowControl/>
        <w:rPr>
          <w:lang w:val="en-US"/>
        </w:rPr>
      </w:pPr>
      <w:r w:rsidRPr="00294244">
        <w:rPr>
          <w:color w:val="000000"/>
          <w:lang w:val="en-US"/>
        </w:rPr>
        <w:t>In the input field for file filter above the file list:</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32"/>
        <w:gridCol w:w="7857"/>
      </w:tblGrid>
      <w:tr w:rsidR="000352E4" w:rsidRPr="00294244" w14:paraId="5D608DE3" w14:textId="77777777" w:rsidTr="00914CF8">
        <w:trPr>
          <w:tblCellSpacing w:w="15" w:type="dxa"/>
        </w:trPr>
        <w:tc>
          <w:tcPr>
            <w:tcW w:w="1560" w:type="dxa"/>
          </w:tcPr>
          <w:p w14:paraId="64F5D9AB" w14:textId="77777777" w:rsidR="000352E4" w:rsidRDefault="000352E4" w:rsidP="000352E4">
            <w:pPr>
              <w:pStyle w:val="StandardDense"/>
              <w:widowControl/>
            </w:pPr>
            <w:r>
              <w:t>Return key</w:t>
            </w:r>
          </w:p>
        </w:tc>
        <w:tc>
          <w:tcPr>
            <w:tcW w:w="7680" w:type="dxa"/>
          </w:tcPr>
          <w:p w14:paraId="46AC5C5F" w14:textId="77777777" w:rsidR="000352E4" w:rsidRPr="00294244" w:rsidRDefault="000352E4" w:rsidP="000352E4">
            <w:pPr>
              <w:pStyle w:val="StandardDense"/>
              <w:widowControl/>
              <w:rPr>
                <w:lang w:val="en-US"/>
              </w:rPr>
            </w:pPr>
            <w:r w:rsidRPr="00294244">
              <w:rPr>
                <w:lang w:val="en-US"/>
              </w:rPr>
              <w:t>Refresh the file list using the filter</w:t>
            </w:r>
          </w:p>
        </w:tc>
      </w:tr>
    </w:tbl>
    <w:p w14:paraId="5C303473" w14:textId="77777777" w:rsidR="000352E4" w:rsidRPr="00294244" w:rsidRDefault="000352E4" w:rsidP="000352E4">
      <w:pPr>
        <w:widowControl/>
        <w:rPr>
          <w:lang w:val="en-US"/>
        </w:rPr>
      </w:pPr>
    </w:p>
    <w:p w14:paraId="40590AB3"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82">
        <w:r w:rsidRPr="00294244">
          <w:rPr>
            <w:rFonts w:ascii="Tahoma" w:eastAsia="Tahoma" w:hAnsi="Tahoma" w:cs="Tahoma"/>
            <w:i/>
            <w:color w:val="6666FF"/>
            <w:lang w:val="en-US"/>
          </w:rPr>
          <w:t>Easily create Web Help sites</w:t>
        </w:r>
      </w:hyperlink>
    </w:p>
    <w:p w14:paraId="32FC5696" w14:textId="77777777" w:rsidR="000352E4" w:rsidRDefault="000352E4" w:rsidP="000352E4">
      <w:pPr>
        <w:pStyle w:val="Heading2"/>
        <w:widowControl/>
      </w:pPr>
      <w:bookmarkStart w:id="14" w:name="_Toc65156437"/>
      <w:r>
        <w:t>Footer</w:t>
      </w:r>
      <w:bookmarkEnd w:id="14"/>
    </w:p>
    <w:p w14:paraId="15927F01" w14:textId="77777777" w:rsidR="000352E4" w:rsidRPr="00294244" w:rsidRDefault="000352E4" w:rsidP="000352E4">
      <w:pPr>
        <w:pStyle w:val="Standard"/>
        <w:keepNext/>
        <w:widowControl/>
        <w:rPr>
          <w:lang w:val="en-US"/>
        </w:rPr>
      </w:pPr>
      <w:r w:rsidRPr="00294244">
        <w:rPr>
          <w:color w:val="000000"/>
          <w:lang w:val="en-US"/>
        </w:rPr>
        <w:t>In the footer are displayed:</w:t>
      </w:r>
      <w:r w:rsidRPr="00294244">
        <w:rPr>
          <w:rFonts w:ascii="Arial" w:eastAsia="Arial" w:hAnsi="Arial" w:cs="Arial"/>
          <w:color w:val="000000"/>
          <w:lang w:val="en-US"/>
        </w:rPr>
        <w:t xml:space="preserve"> </w:t>
      </w:r>
    </w:p>
    <w:p w14:paraId="301EF9EB" w14:textId="77777777" w:rsidR="000352E4" w:rsidRPr="00294244" w:rsidRDefault="000352E4" w:rsidP="000352E4">
      <w:pPr>
        <w:pStyle w:val="StandardDense"/>
        <w:widowControl/>
        <w:numPr>
          <w:ilvl w:val="0"/>
          <w:numId w:val="27"/>
        </w:numPr>
        <w:rPr>
          <w:lang w:val="en-US"/>
        </w:rPr>
      </w:pPr>
      <w:r w:rsidRPr="00294244">
        <w:rPr>
          <w:color w:val="000000"/>
          <w:lang w:val="en-US"/>
        </w:rPr>
        <w:t>Number of images or videos in the file list</w:t>
      </w:r>
      <w:r w:rsidRPr="00294244">
        <w:rPr>
          <w:rFonts w:ascii="Arial" w:eastAsia="Arial" w:hAnsi="Arial" w:cs="Arial"/>
          <w:color w:val="000000"/>
          <w:lang w:val="en-US"/>
        </w:rPr>
        <w:t xml:space="preserve"> </w:t>
      </w:r>
    </w:p>
    <w:p w14:paraId="2F667AD3" w14:textId="77777777" w:rsidR="000352E4" w:rsidRPr="00294244" w:rsidRDefault="000352E4" w:rsidP="000352E4">
      <w:pPr>
        <w:pStyle w:val="StandardDense"/>
        <w:widowControl/>
        <w:numPr>
          <w:ilvl w:val="0"/>
          <w:numId w:val="27"/>
        </w:numPr>
        <w:rPr>
          <w:lang w:val="en-US"/>
        </w:rPr>
      </w:pPr>
      <w:r w:rsidRPr="00294244">
        <w:rPr>
          <w:color w:val="000000"/>
          <w:lang w:val="en-US"/>
        </w:rPr>
        <w:t>Main memory (</w:t>
      </w:r>
      <w:r w:rsidRPr="00294244">
        <w:rPr>
          <w:lang w:val="en-US"/>
        </w:rPr>
        <w:t>Physical memory in use by active processes</w:t>
      </w:r>
      <w:r w:rsidRPr="00294244">
        <w:rPr>
          <w:color w:val="000000"/>
          <w:lang w:val="en-US"/>
        </w:rPr>
        <w:t>) used by the program and free main memory</w:t>
      </w:r>
    </w:p>
    <w:p w14:paraId="0982AAF3" w14:textId="77777777" w:rsidR="000352E4" w:rsidRPr="00294244" w:rsidRDefault="000352E4" w:rsidP="000352E4">
      <w:pPr>
        <w:pStyle w:val="StandardDense"/>
        <w:widowControl/>
        <w:numPr>
          <w:ilvl w:val="0"/>
          <w:numId w:val="27"/>
        </w:numPr>
        <w:rPr>
          <w:lang w:val="en-US"/>
        </w:rPr>
      </w:pPr>
      <w:r w:rsidRPr="00294244">
        <w:rPr>
          <w:color w:val="000000"/>
          <w:lang w:val="en-US"/>
        </w:rPr>
        <w:t>Note if the displayed file is read-only or no access is allowed</w:t>
      </w:r>
    </w:p>
    <w:p w14:paraId="74E4EBE3" w14:textId="77777777" w:rsidR="000352E4" w:rsidRPr="00294244" w:rsidRDefault="000352E4" w:rsidP="000352E4">
      <w:pPr>
        <w:pStyle w:val="StandardDense"/>
        <w:widowControl/>
        <w:numPr>
          <w:ilvl w:val="0"/>
          <w:numId w:val="27"/>
        </w:numPr>
        <w:rPr>
          <w:lang w:val="en-US"/>
        </w:rPr>
      </w:pPr>
      <w:r w:rsidRPr="00294244">
        <w:rPr>
          <w:color w:val="000000"/>
          <w:lang w:val="en-US"/>
        </w:rPr>
        <w:t>The information that an image is read ("read ...") when an image is to be displayed, which has not yet been read in advance and therefore is not present in the cache</w:t>
      </w:r>
      <w:r w:rsidRPr="00294244">
        <w:rPr>
          <w:rFonts w:ascii="Arial" w:eastAsia="Arial" w:hAnsi="Arial" w:cs="Arial"/>
          <w:color w:val="000000"/>
          <w:lang w:val="en-US"/>
        </w:rPr>
        <w:t xml:space="preserve"> </w:t>
      </w:r>
    </w:p>
    <w:p w14:paraId="0D3A6BD6" w14:textId="77777777" w:rsidR="000352E4" w:rsidRPr="00294244" w:rsidRDefault="000352E4" w:rsidP="000352E4">
      <w:pPr>
        <w:pStyle w:val="StandardDense"/>
        <w:widowControl/>
        <w:numPr>
          <w:ilvl w:val="0"/>
          <w:numId w:val="27"/>
        </w:numPr>
        <w:rPr>
          <w:lang w:val="en-US"/>
        </w:rPr>
      </w:pPr>
      <w:r>
        <w:rPr>
          <w:noProof/>
        </w:rPr>
        <w:drawing>
          <wp:inline distT="0" distB="0" distL="0" distR="0" wp14:anchorId="514E29B4" wp14:editId="3EA2B2D6">
            <wp:extent cx="228600" cy="2286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83" cstate="print"/>
                    <a:stretch>
                      <a:fillRect/>
                    </a:stretch>
                  </pic:blipFill>
                  <pic:spPr>
                    <a:xfrm>
                      <a:off x="0" y="0"/>
                      <a:ext cx="228600" cy="228600"/>
                    </a:xfrm>
                    <a:prstGeom prst="rect">
                      <a:avLst/>
                    </a:prstGeom>
                  </pic:spPr>
                </pic:pic>
              </a:graphicData>
            </a:graphic>
          </wp:inline>
        </w:drawing>
      </w:r>
      <w:r w:rsidRPr="00294244">
        <w:rPr>
          <w:rFonts w:ascii="Arial" w:eastAsia="Arial" w:hAnsi="Arial" w:cs="Arial"/>
          <w:color w:val="000000"/>
          <w:lang w:val="en-US"/>
        </w:rPr>
        <w:t xml:space="preserve"> , w</w:t>
      </w:r>
      <w:r w:rsidRPr="00294244">
        <w:rPr>
          <w:color w:val="000000"/>
          <w:lang w:val="en-US"/>
        </w:rPr>
        <w:t>hen the cache is stuffed (i.e., images are read on "stock")</w:t>
      </w:r>
      <w:r w:rsidRPr="00294244">
        <w:rPr>
          <w:rFonts w:ascii="Arial" w:eastAsia="Arial" w:hAnsi="Arial" w:cs="Arial"/>
          <w:color w:val="000000"/>
          <w:lang w:val="en-US"/>
        </w:rPr>
        <w:t xml:space="preserve"> </w:t>
      </w:r>
    </w:p>
    <w:p w14:paraId="1547BAB3" w14:textId="77777777" w:rsidR="000352E4" w:rsidRPr="00294244" w:rsidRDefault="000352E4" w:rsidP="000352E4">
      <w:pPr>
        <w:pStyle w:val="StandardDense"/>
        <w:widowControl/>
        <w:rPr>
          <w:lang w:val="en-US"/>
        </w:rPr>
      </w:pPr>
    </w:p>
    <w:p w14:paraId="7BD22337"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84">
        <w:r w:rsidRPr="00294244">
          <w:rPr>
            <w:rFonts w:ascii="Tahoma" w:eastAsia="Tahoma" w:hAnsi="Tahoma" w:cs="Tahoma"/>
            <w:i/>
            <w:color w:val="6666FF"/>
            <w:lang w:val="en-US"/>
          </w:rPr>
          <w:t>Free EBook and documentation generator</w:t>
        </w:r>
      </w:hyperlink>
    </w:p>
    <w:p w14:paraId="479DEC0B" w14:textId="77777777" w:rsidR="000352E4" w:rsidRDefault="000352E4" w:rsidP="000352E4">
      <w:pPr>
        <w:pStyle w:val="Heading1"/>
        <w:widowControl/>
      </w:pPr>
      <w:bookmarkStart w:id="15" w:name="_Toc65156438"/>
      <w:r>
        <w:lastRenderedPageBreak/>
        <w:t>Mask for input of data</w:t>
      </w:r>
      <w:bookmarkEnd w:id="15"/>
    </w:p>
    <w:p w14:paraId="10752D9A" w14:textId="77777777" w:rsidR="000352E4" w:rsidRPr="00294244" w:rsidRDefault="000352E4" w:rsidP="000352E4">
      <w:pPr>
        <w:pStyle w:val="Standard"/>
        <w:keepNext/>
        <w:widowControl/>
        <w:rPr>
          <w:lang w:val="en-US"/>
        </w:rPr>
      </w:pPr>
      <w:r w:rsidRPr="00294244">
        <w:rPr>
          <w:lang w:val="en-US"/>
        </w:rPr>
        <w:t>With the F10 key or double-click in input fields for artist (author), comment or in configurable input area this mask is opened to have a larger and variable input range for long and/or multi-line values:</w:t>
      </w:r>
    </w:p>
    <w:p w14:paraId="7A632AFC" w14:textId="77777777" w:rsidR="000352E4" w:rsidRDefault="000352E4" w:rsidP="000352E4">
      <w:pPr>
        <w:pStyle w:val="Standard"/>
        <w:widowControl/>
      </w:pPr>
      <w:r>
        <w:rPr>
          <w:noProof/>
        </w:rPr>
        <w:drawing>
          <wp:inline distT="0" distB="0" distL="0" distR="0" wp14:anchorId="02B38A6C" wp14:editId="3CD1FA12">
            <wp:extent cx="4324350" cy="27813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85" cstate="print"/>
                    <a:stretch>
                      <a:fillRect/>
                    </a:stretch>
                  </pic:blipFill>
                  <pic:spPr>
                    <a:xfrm>
                      <a:off x="0" y="0"/>
                      <a:ext cx="4324350" cy="2781300"/>
                    </a:xfrm>
                    <a:prstGeom prst="rect">
                      <a:avLst/>
                    </a:prstGeom>
                  </pic:spPr>
                </pic:pic>
              </a:graphicData>
            </a:graphic>
          </wp:inline>
        </w:drawing>
      </w:r>
    </w:p>
    <w:p w14:paraId="4974EEAC" w14:textId="77777777" w:rsidR="000352E4" w:rsidRPr="00294244" w:rsidRDefault="000352E4" w:rsidP="000352E4">
      <w:pPr>
        <w:pStyle w:val="Standard"/>
        <w:widowControl/>
        <w:rPr>
          <w:lang w:val="en-US"/>
        </w:rPr>
      </w:pPr>
      <w:r w:rsidRPr="00294244">
        <w:rPr>
          <w:lang w:val="en-US"/>
        </w:rPr>
        <w:t>The size of the mask can be adjusted.</w:t>
      </w:r>
    </w:p>
    <w:p w14:paraId="25F51055"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4FF77300" w14:textId="77777777" w:rsidTr="00914CF8">
        <w:trPr>
          <w:tblCellSpacing w:w="15" w:type="dxa"/>
        </w:trPr>
        <w:tc>
          <w:tcPr>
            <w:tcW w:w="2070" w:type="dxa"/>
          </w:tcPr>
          <w:p w14:paraId="45804A2C" w14:textId="77777777" w:rsidR="000352E4" w:rsidRDefault="000352E4" w:rsidP="000352E4">
            <w:pPr>
              <w:pStyle w:val="StandardDense"/>
              <w:widowControl/>
            </w:pPr>
            <w:r>
              <w:t>&lt;</w:t>
            </w:r>
          </w:p>
        </w:tc>
        <w:tc>
          <w:tcPr>
            <w:tcW w:w="7170" w:type="dxa"/>
          </w:tcPr>
          <w:p w14:paraId="65AA43C9" w14:textId="77777777" w:rsidR="000352E4" w:rsidRPr="00294244" w:rsidRDefault="000352E4" w:rsidP="000352E4">
            <w:pPr>
              <w:pStyle w:val="StandardDense"/>
              <w:widowControl/>
              <w:rPr>
                <w:lang w:val="en-US"/>
              </w:rPr>
            </w:pPr>
            <w:r w:rsidRPr="00294244">
              <w:rPr>
                <w:lang w:val="en-US"/>
              </w:rPr>
              <w:t>Scroll in recently stored values - back</w:t>
            </w:r>
          </w:p>
        </w:tc>
      </w:tr>
      <w:tr w:rsidR="000352E4" w:rsidRPr="00294244" w14:paraId="498899FF" w14:textId="77777777" w:rsidTr="00914CF8">
        <w:trPr>
          <w:tblCellSpacing w:w="15" w:type="dxa"/>
        </w:trPr>
        <w:tc>
          <w:tcPr>
            <w:tcW w:w="2070" w:type="dxa"/>
          </w:tcPr>
          <w:p w14:paraId="63039FF0" w14:textId="77777777" w:rsidR="000352E4" w:rsidRDefault="000352E4" w:rsidP="000352E4">
            <w:pPr>
              <w:pStyle w:val="StandardDense"/>
              <w:widowControl/>
            </w:pPr>
            <w:r>
              <w:t>&gt;</w:t>
            </w:r>
          </w:p>
        </w:tc>
        <w:tc>
          <w:tcPr>
            <w:tcW w:w="7170" w:type="dxa"/>
          </w:tcPr>
          <w:p w14:paraId="1D1BAB55" w14:textId="77777777" w:rsidR="000352E4" w:rsidRPr="00294244" w:rsidRDefault="000352E4" w:rsidP="000352E4">
            <w:pPr>
              <w:pStyle w:val="StandardDense"/>
              <w:widowControl/>
              <w:rPr>
                <w:lang w:val="en-US"/>
              </w:rPr>
            </w:pPr>
            <w:r w:rsidRPr="00294244">
              <w:rPr>
                <w:lang w:val="en-US"/>
              </w:rPr>
              <w:t>Scroll in recently stored values - forward</w:t>
            </w:r>
          </w:p>
        </w:tc>
      </w:tr>
      <w:tr w:rsidR="000352E4" w14:paraId="362C9D2C" w14:textId="77777777" w:rsidTr="00914CF8">
        <w:trPr>
          <w:tblCellSpacing w:w="15" w:type="dxa"/>
        </w:trPr>
        <w:tc>
          <w:tcPr>
            <w:tcW w:w="2070" w:type="dxa"/>
          </w:tcPr>
          <w:p w14:paraId="1888955E" w14:textId="77777777" w:rsidR="000352E4" w:rsidRDefault="000352E4" w:rsidP="000352E4">
            <w:pPr>
              <w:pStyle w:val="StandardDense"/>
              <w:widowControl/>
            </w:pPr>
            <w:r>
              <w:t>current value</w:t>
            </w:r>
          </w:p>
        </w:tc>
        <w:tc>
          <w:tcPr>
            <w:tcW w:w="7170" w:type="dxa"/>
          </w:tcPr>
          <w:p w14:paraId="4AD706CC" w14:textId="77777777" w:rsidR="000352E4" w:rsidRDefault="000352E4" w:rsidP="000352E4">
            <w:pPr>
              <w:pStyle w:val="StandardDense"/>
              <w:widowControl/>
            </w:pPr>
            <w:r>
              <w:t>Show current value</w:t>
            </w:r>
          </w:p>
        </w:tc>
      </w:tr>
      <w:tr w:rsidR="000352E4" w:rsidRPr="00294244" w14:paraId="126C8E11" w14:textId="77777777" w:rsidTr="00914CF8">
        <w:trPr>
          <w:tblCellSpacing w:w="15" w:type="dxa"/>
        </w:trPr>
        <w:tc>
          <w:tcPr>
            <w:tcW w:w="2070" w:type="dxa"/>
          </w:tcPr>
          <w:p w14:paraId="68966B63" w14:textId="77777777" w:rsidR="000352E4" w:rsidRDefault="000352E4" w:rsidP="000352E4">
            <w:pPr>
              <w:pStyle w:val="StandardDense"/>
              <w:widowControl/>
            </w:pPr>
            <w:r>
              <w:t>Edit/insert placeholder</w:t>
            </w:r>
          </w:p>
        </w:tc>
        <w:tc>
          <w:tcPr>
            <w:tcW w:w="7170" w:type="dxa"/>
          </w:tcPr>
          <w:p w14:paraId="6DA29CF6" w14:textId="77777777" w:rsidR="000352E4" w:rsidRPr="00294244" w:rsidRDefault="000352E4" w:rsidP="000352E4">
            <w:pPr>
              <w:pStyle w:val="StandardDense"/>
              <w:widowControl/>
              <w:rPr>
                <w:lang w:val="en-US"/>
              </w:rPr>
            </w:pPr>
            <w:r w:rsidRPr="00294244">
              <w:rPr>
                <w:lang w:val="en-US"/>
              </w:rPr>
              <w:t xml:space="preserve">Open </w:t>
            </w:r>
            <w:hyperlink w:anchor="_topic_FormPlaceholder">
              <w:r w:rsidRPr="00294244">
                <w:rPr>
                  <w:rStyle w:val="Hyperlink"/>
                  <w:lang w:val="en-US"/>
                </w:rPr>
                <w:t>Mask "Edit / insert placeholder"</w:t>
              </w:r>
            </w:hyperlink>
          </w:p>
        </w:tc>
      </w:tr>
      <w:tr w:rsidR="000352E4" w:rsidRPr="00294244" w14:paraId="6D453182" w14:textId="77777777" w:rsidTr="00914CF8">
        <w:trPr>
          <w:tblCellSpacing w:w="15" w:type="dxa"/>
        </w:trPr>
        <w:tc>
          <w:tcPr>
            <w:tcW w:w="2070" w:type="dxa"/>
          </w:tcPr>
          <w:p w14:paraId="6992F006" w14:textId="77777777" w:rsidR="000352E4" w:rsidRDefault="000352E4" w:rsidP="000352E4">
            <w:pPr>
              <w:pStyle w:val="StandardDense"/>
              <w:widowControl/>
            </w:pPr>
            <w:r>
              <w:t>OK</w:t>
            </w:r>
          </w:p>
        </w:tc>
        <w:tc>
          <w:tcPr>
            <w:tcW w:w="7170" w:type="dxa"/>
          </w:tcPr>
          <w:p w14:paraId="450F0BD1" w14:textId="77777777" w:rsidR="000352E4" w:rsidRPr="00294244" w:rsidRDefault="000352E4" w:rsidP="000352E4">
            <w:pPr>
              <w:pStyle w:val="StandardDense"/>
              <w:widowControl/>
              <w:rPr>
                <w:lang w:val="en-US"/>
              </w:rPr>
            </w:pPr>
            <w:r w:rsidRPr="00294244">
              <w:rPr>
                <w:lang w:val="en-US"/>
              </w:rPr>
              <w:t>Accept input and close mask</w:t>
            </w:r>
          </w:p>
        </w:tc>
      </w:tr>
      <w:tr w:rsidR="000352E4" w:rsidRPr="00294244" w14:paraId="1A5063AE" w14:textId="77777777" w:rsidTr="00914CF8">
        <w:trPr>
          <w:tblCellSpacing w:w="15" w:type="dxa"/>
        </w:trPr>
        <w:tc>
          <w:tcPr>
            <w:tcW w:w="2070" w:type="dxa"/>
          </w:tcPr>
          <w:p w14:paraId="1289273D" w14:textId="77777777" w:rsidR="000352E4" w:rsidRDefault="000352E4" w:rsidP="000352E4">
            <w:pPr>
              <w:pStyle w:val="StandardDense"/>
              <w:widowControl/>
            </w:pPr>
            <w:r>
              <w:t>Cancel</w:t>
            </w:r>
          </w:p>
        </w:tc>
        <w:tc>
          <w:tcPr>
            <w:tcW w:w="7170" w:type="dxa"/>
          </w:tcPr>
          <w:p w14:paraId="32B30EED" w14:textId="77777777" w:rsidR="000352E4" w:rsidRPr="00294244" w:rsidRDefault="000352E4" w:rsidP="000352E4">
            <w:pPr>
              <w:pStyle w:val="StandardDense"/>
              <w:widowControl/>
              <w:rPr>
                <w:lang w:val="en-US"/>
              </w:rPr>
            </w:pPr>
            <w:r w:rsidRPr="00294244">
              <w:rPr>
                <w:color w:val="000000"/>
                <w:lang w:val="en-US"/>
              </w:rPr>
              <w:t>Close mask without accepting input</w:t>
            </w:r>
          </w:p>
        </w:tc>
      </w:tr>
    </w:tbl>
    <w:p w14:paraId="190CCBED" w14:textId="77777777" w:rsidR="000352E4" w:rsidRPr="00294244" w:rsidRDefault="000352E4" w:rsidP="000352E4">
      <w:pPr>
        <w:widowControl/>
        <w:rPr>
          <w:lang w:val="en-US"/>
        </w:rPr>
      </w:pPr>
    </w:p>
    <w:p w14:paraId="1AF8020A"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86">
        <w:r w:rsidRPr="00294244">
          <w:rPr>
            <w:rFonts w:ascii="Tahoma" w:eastAsia="Tahoma" w:hAnsi="Tahoma" w:cs="Tahoma"/>
            <w:i/>
            <w:color w:val="6666FF"/>
            <w:lang w:val="en-US"/>
          </w:rPr>
          <w:t>Produce Kindle eBooks easily</w:t>
        </w:r>
      </w:hyperlink>
    </w:p>
    <w:p w14:paraId="3773034A" w14:textId="77777777" w:rsidR="000352E4" w:rsidRDefault="000352E4" w:rsidP="000352E4">
      <w:pPr>
        <w:pStyle w:val="Heading1"/>
        <w:widowControl/>
      </w:pPr>
      <w:bookmarkStart w:id="16" w:name="_Toc65156439"/>
      <w:r>
        <w:lastRenderedPageBreak/>
        <w:t>Mask "Search via properties"</w:t>
      </w:r>
      <w:bookmarkEnd w:id="16"/>
    </w:p>
    <w:p w14:paraId="5251F690" w14:textId="77777777" w:rsidR="000352E4" w:rsidRPr="00294244" w:rsidRDefault="000352E4" w:rsidP="000352E4">
      <w:pPr>
        <w:pStyle w:val="Standard"/>
        <w:widowControl/>
        <w:rPr>
          <w:lang w:val="en-US"/>
        </w:rPr>
      </w:pPr>
      <w:r w:rsidRPr="00294244">
        <w:rPr>
          <w:lang w:val="en-US"/>
        </w:rPr>
        <w:t>With this mask you can search for images and videos using the stored properties.</w:t>
      </w:r>
    </w:p>
    <w:p w14:paraId="2D6CD37F" w14:textId="77777777" w:rsidR="000352E4" w:rsidRDefault="000352E4" w:rsidP="000352E4">
      <w:pPr>
        <w:pStyle w:val="Standard"/>
        <w:widowControl/>
      </w:pPr>
      <w:r>
        <w:rPr>
          <w:noProof/>
        </w:rPr>
        <w:drawing>
          <wp:inline distT="0" distB="0" distL="0" distR="0" wp14:anchorId="5E735E27" wp14:editId="0AEFF84E">
            <wp:extent cx="5991225" cy="372427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87" cstate="print"/>
                    <a:stretch>
                      <a:fillRect/>
                    </a:stretch>
                  </pic:blipFill>
                  <pic:spPr>
                    <a:xfrm>
                      <a:off x="0" y="0"/>
                      <a:ext cx="5991225" cy="3724275"/>
                    </a:xfrm>
                    <a:prstGeom prst="rect">
                      <a:avLst/>
                    </a:prstGeom>
                  </pic:spPr>
                </pic:pic>
              </a:graphicData>
            </a:graphic>
          </wp:inline>
        </w:drawing>
      </w:r>
    </w:p>
    <w:p w14:paraId="42FA792B" w14:textId="77777777" w:rsidR="000352E4" w:rsidRPr="00294244" w:rsidRDefault="000352E4" w:rsidP="000352E4">
      <w:pPr>
        <w:pStyle w:val="Heading6"/>
        <w:widowControl/>
        <w:rPr>
          <w:lang w:val="en-US"/>
        </w:rPr>
      </w:pPr>
      <w:r w:rsidRPr="00294244">
        <w:rPr>
          <w:lang w:val="en-US"/>
        </w:rPr>
        <w:t>Preparation</w:t>
      </w:r>
    </w:p>
    <w:p w14:paraId="1E072BC8" w14:textId="77777777" w:rsidR="000352E4" w:rsidRPr="00294244" w:rsidRDefault="000352E4" w:rsidP="000352E4">
      <w:pPr>
        <w:pStyle w:val="Standard"/>
        <w:widowControl/>
        <w:rPr>
          <w:lang w:val="en-US"/>
        </w:rPr>
      </w:pPr>
      <w:r w:rsidRPr="00294244">
        <w:rPr>
          <w:lang w:val="en-US"/>
        </w:rPr>
        <w:t xml:space="preserve">First you should define the fields you want to search with "Adjust fields". Only for these fields, data is read from the images, so that if you change the fields later, the data must be read in again. </w:t>
      </w:r>
    </w:p>
    <w:p w14:paraId="1427643C" w14:textId="77777777" w:rsidR="000352E4" w:rsidRPr="00294244" w:rsidRDefault="000352E4" w:rsidP="000352E4">
      <w:pPr>
        <w:pStyle w:val="Standard"/>
        <w:widowControl/>
        <w:rPr>
          <w:lang w:val="en-US"/>
        </w:rPr>
      </w:pPr>
      <w:r w:rsidRPr="00294244">
        <w:rPr>
          <w:lang w:val="en-US"/>
        </w:rPr>
        <w:t xml:space="preserve">Fields of the type "Date" always have the format "Original", as well as fields for which fixed values are given due to the Exif specification (e.g., Exif.Image.Orientation). For other fields you can choose between "Original" and "Interpreted". For numeric fields, "Interpreted" means that the values are treated as text. Often this is necessary because the interpreted values are texts like "70 mm" or "Auto" (for the value 0 of Exif.Photo.WhiteBalance). </w:t>
      </w:r>
    </w:p>
    <w:p w14:paraId="463D1DB3" w14:textId="77777777" w:rsidR="000352E4" w:rsidRPr="00294244" w:rsidRDefault="000352E4" w:rsidP="000352E4">
      <w:pPr>
        <w:pStyle w:val="Standard"/>
        <w:widowControl/>
        <w:rPr>
          <w:lang w:val="en-US"/>
        </w:rPr>
      </w:pPr>
      <w:r w:rsidRPr="00294244">
        <w:rPr>
          <w:lang w:val="en-US"/>
        </w:rPr>
        <w:t xml:space="preserve">In the "Original" format, the values of numeric fields are treated as numbers, which is important for comparisons (larger or smaller). Problems are caused by the few numeric fields, which can have several values. For example, Exif.GPSInfo.GPSLongitude consists of three values for degrees, minutes and seconds. Only one value could be used for the numerical comparison. Therefore, the format "Original" should not be used in such cases. In the concrete example (Exif.GPSInfo.GPSLongitude), it makes sense to use Image.GPSLongitudeDecimal. </w:t>
      </w:r>
    </w:p>
    <w:p w14:paraId="31A935F1" w14:textId="77777777" w:rsidR="000352E4" w:rsidRPr="00294244" w:rsidRDefault="000352E4" w:rsidP="000352E4">
      <w:pPr>
        <w:pStyle w:val="Standard"/>
        <w:widowControl/>
        <w:rPr>
          <w:lang w:val="en-US"/>
        </w:rPr>
      </w:pPr>
      <w:r w:rsidRPr="00294244">
        <w:rPr>
          <w:lang w:val="en-US"/>
        </w:rPr>
        <w:t>The first time it is called, the last selected folder is used as the start folder for the search. With the button "Change folder" the folder can still be changed. Afterwards the import of the data has to be started with "Read data". First the start folder and all subfolders are searched for pictures and videos. The number of files found is displayed in the upper right corner. For these files the data will be read in and stored in an internal table for the search. The progress bar shows the percentage of files for which data has been read in. With the button "Cancel" next to "Read data" the reading can be cancelled.</w:t>
      </w:r>
    </w:p>
    <w:p w14:paraId="43873731" w14:textId="77777777" w:rsidR="000352E4" w:rsidRPr="00294244" w:rsidRDefault="000352E4" w:rsidP="000352E4">
      <w:pPr>
        <w:pStyle w:val="Standard"/>
        <w:widowControl/>
        <w:rPr>
          <w:lang w:val="en-US"/>
        </w:rPr>
      </w:pPr>
      <w:r w:rsidRPr="00294244">
        <w:rPr>
          <w:lang w:val="en-US"/>
        </w:rPr>
        <w:t xml:space="preserve">It can happen that values are found in the files that do not have a valid format. This can happen e.g., with Exif date fields, because they are stored as texts (Exif data type "Ascii") and therefore values can be stored which do not correspond to the Exif date format. Another </w:t>
      </w:r>
      <w:r w:rsidRPr="00294244">
        <w:rPr>
          <w:lang w:val="en-US"/>
        </w:rPr>
        <w:lastRenderedPageBreak/>
        <w:t>problem can be numeric fields which consist of several values and are configured with format "Original" (see above). If such incorrect values are found, they are displayed in a separate mask. In the case of numeric fields with multiple values, the "Interpreted" format can be used instead of the "Original" format. The values are then treated like texts during the search. In other cases, you have to decide whether to ignore this (i.e., you cannot search for the file in question using this property) or to correct the values before searching.</w:t>
      </w:r>
    </w:p>
    <w:p w14:paraId="355D2812" w14:textId="77777777" w:rsidR="000352E4" w:rsidRPr="00294244" w:rsidRDefault="000352E4" w:rsidP="000352E4">
      <w:pPr>
        <w:pStyle w:val="Standard"/>
        <w:widowControl/>
        <w:rPr>
          <w:lang w:val="en-US"/>
        </w:rPr>
      </w:pPr>
      <w:r w:rsidRPr="00294244">
        <w:rPr>
          <w:lang w:val="en-US"/>
        </w:rPr>
        <w:t>If the mask is closed and opened again, the data is available for the search again. A new read-in is necessary if the fields for the search criteria or the start folder are changed.</w:t>
      </w:r>
    </w:p>
    <w:p w14:paraId="51D70923" w14:textId="77777777" w:rsidR="000352E4" w:rsidRPr="00294244" w:rsidRDefault="000352E4" w:rsidP="000352E4">
      <w:pPr>
        <w:pStyle w:val="Heading6"/>
        <w:widowControl/>
        <w:rPr>
          <w:lang w:val="en-US"/>
        </w:rPr>
      </w:pPr>
      <w:r w:rsidRPr="00294244">
        <w:rPr>
          <w:lang w:val="en-US"/>
        </w:rPr>
        <w:t>Search</w:t>
      </w:r>
    </w:p>
    <w:p w14:paraId="4186724F" w14:textId="77777777" w:rsidR="000352E4" w:rsidRPr="00294244" w:rsidRDefault="000352E4" w:rsidP="000352E4">
      <w:pPr>
        <w:pStyle w:val="Standard"/>
        <w:widowControl/>
        <w:rPr>
          <w:lang w:val="en-US"/>
        </w:rPr>
      </w:pPr>
      <w:r w:rsidRPr="00294244">
        <w:rPr>
          <w:lang w:val="en-US"/>
        </w:rPr>
        <w:t>The controls for entering the search criteria are</w:t>
      </w:r>
    </w:p>
    <w:p w14:paraId="5DDC1E6F" w14:textId="77777777" w:rsidR="000352E4" w:rsidRPr="00294244" w:rsidRDefault="000352E4" w:rsidP="000352E4">
      <w:pPr>
        <w:pStyle w:val="StandardDense"/>
        <w:widowControl/>
        <w:numPr>
          <w:ilvl w:val="0"/>
          <w:numId w:val="28"/>
        </w:numPr>
        <w:rPr>
          <w:lang w:val="en-US"/>
        </w:rPr>
      </w:pPr>
      <w:r w:rsidRPr="00294244">
        <w:rPr>
          <w:lang w:val="en-US"/>
        </w:rPr>
        <w:t>Selection list for the first comparison operator</w:t>
      </w:r>
      <w:r w:rsidRPr="00294244">
        <w:rPr>
          <w:lang w:val="en-US"/>
        </w:rPr>
        <w:br/>
        <w:t>"=", "&lt;&gt;", "&gt;", "&gt;=", for texts also "contains", "does not contain", "starts with", "does not start with", "ends with" and "does not end with".</w:t>
      </w:r>
    </w:p>
    <w:p w14:paraId="60886B14" w14:textId="77777777" w:rsidR="000352E4" w:rsidRDefault="000352E4" w:rsidP="000352E4">
      <w:pPr>
        <w:pStyle w:val="StandardDense"/>
        <w:widowControl/>
        <w:numPr>
          <w:ilvl w:val="0"/>
          <w:numId w:val="28"/>
        </w:numPr>
      </w:pPr>
      <w:r>
        <w:t>Input field for first value</w:t>
      </w:r>
    </w:p>
    <w:p w14:paraId="6C80C78A" w14:textId="77777777" w:rsidR="000352E4" w:rsidRPr="00294244" w:rsidRDefault="000352E4" w:rsidP="000352E4">
      <w:pPr>
        <w:pStyle w:val="StandardDense"/>
        <w:widowControl/>
        <w:numPr>
          <w:ilvl w:val="0"/>
          <w:numId w:val="28"/>
        </w:numPr>
        <w:rPr>
          <w:lang w:val="en-US"/>
        </w:rPr>
      </w:pPr>
      <w:r w:rsidRPr="00294244">
        <w:rPr>
          <w:lang w:val="en-US"/>
        </w:rPr>
        <w:t>For date fields: Button to select a date in a calendar</w:t>
      </w:r>
    </w:p>
    <w:p w14:paraId="2373DAD7" w14:textId="77777777" w:rsidR="000352E4" w:rsidRPr="00294244" w:rsidRDefault="000352E4" w:rsidP="000352E4">
      <w:pPr>
        <w:pStyle w:val="StandardDense"/>
        <w:widowControl/>
        <w:numPr>
          <w:ilvl w:val="0"/>
          <w:numId w:val="28"/>
        </w:numPr>
        <w:rPr>
          <w:lang w:val="en-US"/>
        </w:rPr>
      </w:pPr>
      <w:r w:rsidRPr="00294244">
        <w:rPr>
          <w:lang w:val="en-US"/>
        </w:rPr>
        <w:t>Selection list for the second comparison operator</w:t>
      </w:r>
      <w:r w:rsidRPr="00294244">
        <w:rPr>
          <w:lang w:val="en-US"/>
        </w:rPr>
        <w:br/>
        <w:t>"&lt;" and "&lt;=" (only if the first comparison operator is "&gt;" or "&gt;=", otherwise disabled)</w:t>
      </w:r>
    </w:p>
    <w:p w14:paraId="2E9F3E8D" w14:textId="77777777" w:rsidR="000352E4" w:rsidRDefault="000352E4" w:rsidP="000352E4">
      <w:pPr>
        <w:pStyle w:val="StandardDense"/>
        <w:widowControl/>
        <w:numPr>
          <w:ilvl w:val="0"/>
          <w:numId w:val="28"/>
        </w:numPr>
      </w:pPr>
      <w:r>
        <w:t>Input field for second value</w:t>
      </w:r>
    </w:p>
    <w:p w14:paraId="2E2F75E6" w14:textId="77777777" w:rsidR="000352E4" w:rsidRPr="00294244" w:rsidRDefault="000352E4" w:rsidP="000352E4">
      <w:pPr>
        <w:pStyle w:val="StandardDense"/>
        <w:widowControl/>
        <w:numPr>
          <w:ilvl w:val="0"/>
          <w:numId w:val="28"/>
        </w:numPr>
        <w:rPr>
          <w:lang w:val="en-US"/>
        </w:rPr>
      </w:pPr>
      <w:r w:rsidRPr="00294244">
        <w:rPr>
          <w:lang w:val="en-US"/>
        </w:rPr>
        <w:t>For date fields: Button to select a date in a calendar</w:t>
      </w:r>
    </w:p>
    <w:p w14:paraId="6DCAC7C0" w14:textId="77777777" w:rsidR="000352E4" w:rsidRPr="00294244" w:rsidRDefault="000352E4" w:rsidP="000352E4">
      <w:pPr>
        <w:pStyle w:val="Standard"/>
        <w:widowControl/>
        <w:rPr>
          <w:lang w:val="en-US"/>
        </w:rPr>
      </w:pPr>
      <w:r w:rsidRPr="00294244">
        <w:rPr>
          <w:lang w:val="en-US"/>
        </w:rPr>
        <w:t>The input fields for values allow to select older values for this property directly. The list is completed when the search is started.</w:t>
      </w:r>
    </w:p>
    <w:p w14:paraId="175E10BB" w14:textId="77777777" w:rsidR="000352E4" w:rsidRPr="00294244" w:rsidRDefault="000352E4" w:rsidP="000352E4">
      <w:pPr>
        <w:pStyle w:val="Standard"/>
        <w:widowControl/>
        <w:rPr>
          <w:lang w:val="en-US"/>
        </w:rPr>
      </w:pPr>
      <w:r w:rsidRPr="00294244">
        <w:rPr>
          <w:lang w:val="en-US"/>
        </w:rPr>
        <w:t>Depending on the data type of the field (displayed in square brackets after the field name) the values are to be entered as string, integer, decimal number or date.</w:t>
      </w:r>
    </w:p>
    <w:p w14:paraId="0EB492B4" w14:textId="77777777" w:rsidR="000352E4" w:rsidRPr="00294244" w:rsidRDefault="000352E4" w:rsidP="000352E4">
      <w:pPr>
        <w:pStyle w:val="Standard"/>
        <w:keepNext/>
        <w:widowControl/>
        <w:rPr>
          <w:lang w:val="en-US"/>
        </w:rPr>
      </w:pPr>
      <w:r w:rsidRPr="00294244">
        <w:rPr>
          <w:lang w:val="en-US"/>
        </w:rPr>
        <w:t>Valid formats for decimal numbers:</w:t>
      </w:r>
    </w:p>
    <w:p w14:paraId="406CC2C8" w14:textId="77777777" w:rsidR="000352E4" w:rsidRDefault="000352E4" w:rsidP="000352E4">
      <w:pPr>
        <w:pStyle w:val="StandardDense"/>
        <w:widowControl/>
        <w:numPr>
          <w:ilvl w:val="0"/>
          <w:numId w:val="28"/>
        </w:numPr>
      </w:pPr>
      <w:r w:rsidRPr="00294244">
        <w:rPr>
          <w:lang w:val="en-US"/>
        </w:rPr>
        <w:t>Decimal number, if necessary, with decimal separator according to regional settings in Windows and without thousands separator.</w:t>
      </w:r>
      <w:r w:rsidRPr="00294244">
        <w:rPr>
          <w:lang w:val="en-US"/>
        </w:rPr>
        <w:br/>
      </w:r>
      <w:r>
        <w:t xml:space="preserve">Examples: 2 or 2.1 </w:t>
      </w:r>
    </w:p>
    <w:p w14:paraId="27793FC2" w14:textId="77777777" w:rsidR="000352E4" w:rsidRDefault="000352E4" w:rsidP="000352E4">
      <w:pPr>
        <w:pStyle w:val="StandardDense"/>
        <w:widowControl/>
        <w:numPr>
          <w:ilvl w:val="0"/>
          <w:numId w:val="28"/>
        </w:numPr>
      </w:pPr>
      <w:r w:rsidRPr="00294244">
        <w:rPr>
          <w:lang w:val="en-US"/>
        </w:rPr>
        <w:t>Fractions with numerator and denominator separated by slash.</w:t>
      </w:r>
      <w:r w:rsidRPr="00294244">
        <w:rPr>
          <w:lang w:val="en-US"/>
        </w:rPr>
        <w:br/>
      </w:r>
      <w:r>
        <w:t>Example: 12/100</w:t>
      </w:r>
    </w:p>
    <w:p w14:paraId="718FCBCB" w14:textId="77777777" w:rsidR="000352E4" w:rsidRDefault="000352E4" w:rsidP="000352E4">
      <w:pPr>
        <w:pStyle w:val="Standard"/>
        <w:keepNext/>
        <w:widowControl/>
      </w:pPr>
      <w:r>
        <w:t>Valid formats for date:</w:t>
      </w:r>
    </w:p>
    <w:p w14:paraId="348A0E2D" w14:textId="77777777" w:rsidR="000352E4" w:rsidRPr="00294244" w:rsidRDefault="000352E4" w:rsidP="000352E4">
      <w:pPr>
        <w:pStyle w:val="StandardDense"/>
        <w:widowControl/>
        <w:numPr>
          <w:ilvl w:val="0"/>
          <w:numId w:val="28"/>
        </w:numPr>
        <w:rPr>
          <w:lang w:val="en-US"/>
        </w:rPr>
      </w:pPr>
      <w:r w:rsidRPr="00294244">
        <w:rPr>
          <w:lang w:val="en-US"/>
        </w:rPr>
        <w:t>Date according to the regional settings in Windows</w:t>
      </w:r>
    </w:p>
    <w:p w14:paraId="2F4EAFB0" w14:textId="77777777" w:rsidR="000352E4" w:rsidRPr="00294244" w:rsidRDefault="000352E4" w:rsidP="000352E4">
      <w:pPr>
        <w:pStyle w:val="StandardDense"/>
        <w:widowControl/>
        <w:numPr>
          <w:ilvl w:val="0"/>
          <w:numId w:val="28"/>
        </w:numPr>
        <w:rPr>
          <w:lang w:val="en-US"/>
        </w:rPr>
      </w:pPr>
      <w:r w:rsidRPr="00294244">
        <w:rPr>
          <w:lang w:val="en-US"/>
        </w:rPr>
        <w:t>Exif date format: YYYY:MM:DD</w:t>
      </w:r>
    </w:p>
    <w:p w14:paraId="78B6B685" w14:textId="77777777" w:rsidR="000352E4" w:rsidRPr="00294244" w:rsidRDefault="000352E4" w:rsidP="000352E4">
      <w:pPr>
        <w:pStyle w:val="StandardDense"/>
        <w:widowControl/>
        <w:numPr>
          <w:ilvl w:val="0"/>
          <w:numId w:val="28"/>
        </w:numPr>
        <w:rPr>
          <w:lang w:val="en-US"/>
        </w:rPr>
      </w:pPr>
      <w:r w:rsidRPr="00294244">
        <w:rPr>
          <w:lang w:val="en-US"/>
        </w:rPr>
        <w:t>Exif date format with time: YYYY:MM:DD HH:mm or YYYY:MM:DD HH:mm:ss</w:t>
      </w:r>
    </w:p>
    <w:p w14:paraId="14850661" w14:textId="77777777" w:rsidR="000352E4" w:rsidRPr="00294244" w:rsidRDefault="000352E4" w:rsidP="000352E4">
      <w:pPr>
        <w:pStyle w:val="StandardDense"/>
        <w:widowControl/>
        <w:numPr>
          <w:ilvl w:val="0"/>
          <w:numId w:val="28"/>
        </w:numPr>
        <w:rPr>
          <w:lang w:val="en-US"/>
        </w:rPr>
      </w:pPr>
      <w:r w:rsidRPr="00294244">
        <w:rPr>
          <w:lang w:val="en-US"/>
        </w:rPr>
        <w:t>IPTC date format: YYYY-MM-DD</w:t>
      </w:r>
    </w:p>
    <w:p w14:paraId="4E5266AB" w14:textId="77777777" w:rsidR="000352E4" w:rsidRPr="00294244" w:rsidRDefault="000352E4" w:rsidP="000352E4">
      <w:pPr>
        <w:pStyle w:val="Standard"/>
        <w:widowControl/>
        <w:rPr>
          <w:lang w:val="en-US"/>
        </w:rPr>
      </w:pPr>
      <w:r w:rsidRPr="00294244">
        <w:rPr>
          <w:lang w:val="en-US"/>
        </w:rPr>
        <w:t>If only one date is specified for a date/time search, only the date is compared. If a time is also specified, the date and time will be compared.</w:t>
      </w:r>
    </w:p>
    <w:p w14:paraId="4A398723" w14:textId="77777777" w:rsidR="000352E4" w:rsidRPr="00294244" w:rsidRDefault="000352E4" w:rsidP="000352E4">
      <w:pPr>
        <w:pStyle w:val="Standard"/>
        <w:widowControl/>
        <w:rPr>
          <w:lang w:val="en-US"/>
        </w:rPr>
      </w:pPr>
      <w:r w:rsidRPr="00294244">
        <w:rPr>
          <w:lang w:val="en-US"/>
        </w:rPr>
        <w:t>During the search, leading or following spaces are ignored. This applies to the input in this mask and to the values read from the images/videos. For example, if the stored value is " ABC", this file will be found with the criterion "starts with 'A'".</w:t>
      </w:r>
    </w:p>
    <w:p w14:paraId="1C021B77" w14:textId="77777777" w:rsidR="000352E4" w:rsidRPr="00294244" w:rsidRDefault="000352E4" w:rsidP="000352E4">
      <w:pPr>
        <w:pStyle w:val="Standard"/>
        <w:widowControl/>
        <w:rPr>
          <w:lang w:val="en-US"/>
        </w:rPr>
      </w:pPr>
      <w:r w:rsidRPr="00294244">
        <w:rPr>
          <w:lang w:val="en-US"/>
        </w:rPr>
        <w:t xml:space="preserve">In the lower part of the screen a map is displayed, with which you can limit the recording location. How the map can be adapted and a specific location marked there is described in </w:t>
      </w:r>
      <w:hyperlink w:anchor="_topic_NeuesThema14">
        <w:r w:rsidRPr="00294244">
          <w:rPr>
            <w:rStyle w:val="Hyperlink"/>
            <w:lang w:val="en-US"/>
          </w:rPr>
          <w:t>Recording location on map</w:t>
        </w:r>
      </w:hyperlink>
      <w:r w:rsidRPr="00294244">
        <w:rPr>
          <w:lang w:val="en-US"/>
        </w:rPr>
        <w:t>. Above the map, you can define the radius within which the search will be performed around the marked recording location. The search area is displayed on the map with a blue circle. The checkbox to the left of this activates or deactivates the search via recording location.</w:t>
      </w:r>
    </w:p>
    <w:p w14:paraId="17E45E3A" w14:textId="77777777" w:rsidR="000352E4" w:rsidRPr="00294244" w:rsidRDefault="000352E4" w:rsidP="000352E4">
      <w:pPr>
        <w:pStyle w:val="Standard"/>
        <w:widowControl/>
        <w:rPr>
          <w:lang w:val="en-US"/>
        </w:rPr>
      </w:pPr>
      <w:r w:rsidRPr="00294244">
        <w:rPr>
          <w:lang w:val="en-US"/>
        </w:rPr>
        <w:t xml:space="preserve">With "Start search" the search for the files is started, which fulfill all entered criteria. If at least one matching file is found, the mask is closed and the found files are listed in the file list </w:t>
      </w:r>
      <w:r w:rsidRPr="00294244">
        <w:rPr>
          <w:lang w:val="en-US"/>
        </w:rPr>
        <w:lastRenderedPageBreak/>
        <w:t>of the main mask. If no matching file is found, a message is displayed and the search mask remains open.</w:t>
      </w:r>
    </w:p>
    <w:p w14:paraId="2EFFA12D" w14:textId="77777777" w:rsidR="000352E4" w:rsidRPr="00294244" w:rsidRDefault="000352E4" w:rsidP="000352E4">
      <w:pPr>
        <w:pStyle w:val="Standard"/>
        <w:keepNext/>
        <w:widowControl/>
        <w:rPr>
          <w:lang w:val="en-US"/>
        </w:rPr>
      </w:pPr>
      <w:r w:rsidRPr="00294244">
        <w:rPr>
          <w:lang w:val="en-US"/>
        </w:rPr>
        <w:t>To see all files in the selected folder again after the search in the main mask, use the menu item "File - Refresh file list" or the following button:</w:t>
      </w:r>
    </w:p>
    <w:p w14:paraId="1FD7077A" w14:textId="77777777" w:rsidR="000352E4" w:rsidRDefault="000352E4" w:rsidP="000352E4">
      <w:pPr>
        <w:pStyle w:val="StandardDense"/>
        <w:widowControl/>
      </w:pPr>
      <w:r>
        <w:rPr>
          <w:noProof/>
        </w:rPr>
        <w:drawing>
          <wp:inline distT="0" distB="0" distL="0" distR="0" wp14:anchorId="33157EA9" wp14:editId="5AA8E752">
            <wp:extent cx="304800" cy="3048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58" cstate="print"/>
                    <a:stretch>
                      <a:fillRect/>
                    </a:stretch>
                  </pic:blipFill>
                  <pic:spPr>
                    <a:xfrm>
                      <a:off x="0" y="0"/>
                      <a:ext cx="304800" cy="304800"/>
                    </a:xfrm>
                    <a:prstGeom prst="rect">
                      <a:avLst/>
                    </a:prstGeom>
                  </pic:spPr>
                </pic:pic>
              </a:graphicData>
            </a:graphic>
          </wp:inline>
        </w:drawing>
      </w:r>
    </w:p>
    <w:p w14:paraId="17469BC7"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2978F65C" w14:textId="77777777" w:rsidTr="00914CF8">
        <w:trPr>
          <w:tblCellSpacing w:w="15" w:type="dxa"/>
        </w:trPr>
        <w:tc>
          <w:tcPr>
            <w:tcW w:w="2070" w:type="dxa"/>
          </w:tcPr>
          <w:p w14:paraId="0AD2ED93" w14:textId="77777777" w:rsidR="000352E4" w:rsidRDefault="000352E4" w:rsidP="000352E4">
            <w:pPr>
              <w:pStyle w:val="StandardDense"/>
              <w:widowControl/>
            </w:pPr>
            <w:r>
              <w:t>Change folder</w:t>
            </w:r>
          </w:p>
        </w:tc>
        <w:tc>
          <w:tcPr>
            <w:tcW w:w="7170" w:type="dxa"/>
          </w:tcPr>
          <w:p w14:paraId="58F0D06E" w14:textId="77777777" w:rsidR="000352E4" w:rsidRPr="00294244" w:rsidRDefault="000352E4" w:rsidP="000352E4">
            <w:pPr>
              <w:pStyle w:val="StandardDense"/>
              <w:widowControl/>
              <w:rPr>
                <w:lang w:val="en-US"/>
              </w:rPr>
            </w:pPr>
            <w:r w:rsidRPr="00294244">
              <w:rPr>
                <w:lang w:val="en-US"/>
              </w:rPr>
              <w:t>Opens tree view to change the start folder for the search</w:t>
            </w:r>
          </w:p>
        </w:tc>
      </w:tr>
      <w:tr w:rsidR="000352E4" w:rsidRPr="00294244" w14:paraId="75EA1D6A" w14:textId="77777777" w:rsidTr="00914CF8">
        <w:trPr>
          <w:tblCellSpacing w:w="15" w:type="dxa"/>
        </w:trPr>
        <w:tc>
          <w:tcPr>
            <w:tcW w:w="2070" w:type="dxa"/>
          </w:tcPr>
          <w:p w14:paraId="208FFE91" w14:textId="77777777" w:rsidR="000352E4" w:rsidRDefault="000352E4" w:rsidP="000352E4">
            <w:pPr>
              <w:pStyle w:val="StandardDense"/>
              <w:widowControl/>
            </w:pPr>
            <w:r>
              <w:t>Read data</w:t>
            </w:r>
          </w:p>
        </w:tc>
        <w:tc>
          <w:tcPr>
            <w:tcW w:w="7170" w:type="dxa"/>
          </w:tcPr>
          <w:p w14:paraId="4F25BDAB" w14:textId="77777777" w:rsidR="000352E4" w:rsidRPr="00294244" w:rsidRDefault="000352E4" w:rsidP="000352E4">
            <w:pPr>
              <w:pStyle w:val="StandardDense"/>
              <w:widowControl/>
              <w:rPr>
                <w:lang w:val="en-US"/>
              </w:rPr>
            </w:pPr>
            <w:r w:rsidRPr="00294244">
              <w:rPr>
                <w:lang w:val="en-US"/>
              </w:rPr>
              <w:t>Read the data into an internal table for the search</w:t>
            </w:r>
          </w:p>
        </w:tc>
      </w:tr>
      <w:tr w:rsidR="000352E4" w:rsidRPr="00294244" w14:paraId="73C2EB66" w14:textId="77777777" w:rsidTr="00914CF8">
        <w:trPr>
          <w:tblCellSpacing w:w="15" w:type="dxa"/>
        </w:trPr>
        <w:tc>
          <w:tcPr>
            <w:tcW w:w="2070" w:type="dxa"/>
          </w:tcPr>
          <w:p w14:paraId="3177529C" w14:textId="77777777" w:rsidR="000352E4" w:rsidRDefault="000352E4" w:rsidP="000352E4">
            <w:pPr>
              <w:pStyle w:val="StandardDense"/>
              <w:widowControl/>
            </w:pPr>
            <w:r>
              <w:t>Customize mask</w:t>
            </w:r>
          </w:p>
        </w:tc>
        <w:tc>
          <w:tcPr>
            <w:tcW w:w="7170" w:type="dxa"/>
          </w:tcPr>
          <w:p w14:paraId="49A9021D"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color w:val="0000FF"/>
                  <w:u w:val="single"/>
                  <w:lang w:val="en-US"/>
                </w:rPr>
                <w:t>Mask: "Customize mask"</w:t>
              </w:r>
            </w:hyperlink>
          </w:p>
        </w:tc>
      </w:tr>
      <w:tr w:rsidR="000352E4" w:rsidRPr="00294244" w14:paraId="09E9A6B7" w14:textId="77777777" w:rsidTr="00914CF8">
        <w:trPr>
          <w:tblCellSpacing w:w="15" w:type="dxa"/>
        </w:trPr>
        <w:tc>
          <w:tcPr>
            <w:tcW w:w="2070" w:type="dxa"/>
          </w:tcPr>
          <w:p w14:paraId="17CD923B" w14:textId="77777777" w:rsidR="000352E4" w:rsidRDefault="000352E4" w:rsidP="000352E4">
            <w:pPr>
              <w:pStyle w:val="StandardDense"/>
              <w:widowControl/>
            </w:pPr>
            <w:r>
              <w:t>Adjust fields</w:t>
            </w:r>
          </w:p>
        </w:tc>
        <w:tc>
          <w:tcPr>
            <w:tcW w:w="7170" w:type="dxa"/>
          </w:tcPr>
          <w:p w14:paraId="446FA3BF" w14:textId="77777777" w:rsidR="000352E4" w:rsidRPr="00294244" w:rsidRDefault="000352E4" w:rsidP="000352E4">
            <w:pPr>
              <w:pStyle w:val="StandardDense"/>
              <w:widowControl/>
              <w:rPr>
                <w:lang w:val="en-US"/>
              </w:rPr>
            </w:pPr>
            <w:r w:rsidRPr="00294244">
              <w:rPr>
                <w:lang w:val="en-US"/>
              </w:rPr>
              <w:t xml:space="preserve">Opens </w:t>
            </w:r>
            <w:hyperlink w:anchor="_topic_FormMetaDataDefinition">
              <w:r w:rsidRPr="00294244">
                <w:rPr>
                  <w:rStyle w:val="Hyperlink"/>
                  <w:lang w:val="en-US"/>
                </w:rPr>
                <w:t>Mask "Field definitions"</w:t>
              </w:r>
            </w:hyperlink>
            <w:r w:rsidRPr="00294244">
              <w:rPr>
                <w:lang w:val="en-US"/>
              </w:rPr>
              <w:t xml:space="preserve"> to define the fields to be searched</w:t>
            </w:r>
          </w:p>
        </w:tc>
      </w:tr>
      <w:tr w:rsidR="000352E4" w:rsidRPr="00294244" w14:paraId="6E5D32FB" w14:textId="77777777" w:rsidTr="00914CF8">
        <w:trPr>
          <w:tblCellSpacing w:w="15" w:type="dxa"/>
        </w:trPr>
        <w:tc>
          <w:tcPr>
            <w:tcW w:w="2070" w:type="dxa"/>
          </w:tcPr>
          <w:p w14:paraId="63AD632A" w14:textId="77777777" w:rsidR="000352E4" w:rsidRDefault="000352E4" w:rsidP="000352E4">
            <w:pPr>
              <w:pStyle w:val="StandardDense"/>
              <w:widowControl/>
            </w:pPr>
            <w:r>
              <w:t>Criteria of current file</w:t>
            </w:r>
          </w:p>
        </w:tc>
        <w:tc>
          <w:tcPr>
            <w:tcW w:w="7170" w:type="dxa"/>
          </w:tcPr>
          <w:p w14:paraId="0DC2344D" w14:textId="77777777" w:rsidR="000352E4" w:rsidRPr="00294244" w:rsidRDefault="000352E4" w:rsidP="000352E4">
            <w:pPr>
              <w:pStyle w:val="StandardDense"/>
              <w:widowControl/>
              <w:rPr>
                <w:lang w:val="en-US"/>
              </w:rPr>
            </w:pPr>
            <w:r w:rsidRPr="00294244">
              <w:rPr>
                <w:lang w:val="en-US"/>
              </w:rPr>
              <w:t>Accepts the values of the currently selected file as search criteria</w:t>
            </w:r>
          </w:p>
        </w:tc>
      </w:tr>
      <w:tr w:rsidR="000352E4" w14:paraId="39AB0A4B" w14:textId="77777777" w:rsidTr="00914CF8">
        <w:trPr>
          <w:tblCellSpacing w:w="15" w:type="dxa"/>
        </w:trPr>
        <w:tc>
          <w:tcPr>
            <w:tcW w:w="2070" w:type="dxa"/>
          </w:tcPr>
          <w:p w14:paraId="0879AC31" w14:textId="77777777" w:rsidR="000352E4" w:rsidRDefault="000352E4" w:rsidP="000352E4">
            <w:pPr>
              <w:pStyle w:val="StandardDense"/>
              <w:widowControl/>
            </w:pPr>
            <w:r>
              <w:t>Delete criteria</w:t>
            </w:r>
          </w:p>
        </w:tc>
        <w:tc>
          <w:tcPr>
            <w:tcW w:w="7170" w:type="dxa"/>
          </w:tcPr>
          <w:p w14:paraId="3ECF8195" w14:textId="77777777" w:rsidR="000352E4" w:rsidRDefault="000352E4" w:rsidP="000352E4">
            <w:pPr>
              <w:pStyle w:val="StandardDense"/>
              <w:widowControl/>
            </w:pPr>
            <w:r>
              <w:t>Deletes the entered criteria</w:t>
            </w:r>
          </w:p>
        </w:tc>
      </w:tr>
      <w:tr w:rsidR="000352E4" w14:paraId="23CF609F" w14:textId="77777777" w:rsidTr="00914CF8">
        <w:trPr>
          <w:tblCellSpacing w:w="15" w:type="dxa"/>
        </w:trPr>
        <w:tc>
          <w:tcPr>
            <w:tcW w:w="2070" w:type="dxa"/>
          </w:tcPr>
          <w:p w14:paraId="71B6BEED" w14:textId="77777777" w:rsidR="000352E4" w:rsidRDefault="000352E4" w:rsidP="000352E4">
            <w:pPr>
              <w:pStyle w:val="StandardDense"/>
              <w:widowControl/>
            </w:pPr>
            <w:r>
              <w:t>Start search</w:t>
            </w:r>
          </w:p>
        </w:tc>
        <w:tc>
          <w:tcPr>
            <w:tcW w:w="7170" w:type="dxa"/>
          </w:tcPr>
          <w:p w14:paraId="0AC78895" w14:textId="77777777" w:rsidR="000352E4" w:rsidRDefault="000352E4" w:rsidP="000352E4">
            <w:pPr>
              <w:pStyle w:val="StandardDense"/>
              <w:widowControl/>
            </w:pPr>
            <w:r>
              <w:t>Starts the search</w:t>
            </w:r>
          </w:p>
        </w:tc>
      </w:tr>
      <w:tr w:rsidR="000352E4" w14:paraId="458DD913" w14:textId="77777777" w:rsidTr="00914CF8">
        <w:trPr>
          <w:tblCellSpacing w:w="15" w:type="dxa"/>
        </w:trPr>
        <w:tc>
          <w:tcPr>
            <w:tcW w:w="2070" w:type="dxa"/>
          </w:tcPr>
          <w:p w14:paraId="65BA78D8" w14:textId="77777777" w:rsidR="000352E4" w:rsidRDefault="000352E4" w:rsidP="000352E4">
            <w:pPr>
              <w:pStyle w:val="StandardDense"/>
              <w:widowControl/>
            </w:pPr>
            <w:r>
              <w:t>Cancel</w:t>
            </w:r>
          </w:p>
        </w:tc>
        <w:tc>
          <w:tcPr>
            <w:tcW w:w="7170" w:type="dxa"/>
          </w:tcPr>
          <w:p w14:paraId="3DBAE271" w14:textId="77777777" w:rsidR="000352E4" w:rsidRDefault="000352E4" w:rsidP="000352E4">
            <w:pPr>
              <w:pStyle w:val="StandardDense"/>
              <w:widowControl/>
            </w:pPr>
            <w:r>
              <w:t>Close mask without search</w:t>
            </w:r>
          </w:p>
        </w:tc>
      </w:tr>
      <w:tr w:rsidR="000352E4" w:rsidRPr="00294244" w14:paraId="0D13BFA5" w14:textId="77777777" w:rsidTr="00914CF8">
        <w:trPr>
          <w:tblCellSpacing w:w="15" w:type="dxa"/>
        </w:trPr>
        <w:tc>
          <w:tcPr>
            <w:tcW w:w="2070" w:type="dxa"/>
          </w:tcPr>
          <w:p w14:paraId="6DCD8770" w14:textId="77777777" w:rsidR="000352E4" w:rsidRDefault="000352E4" w:rsidP="000352E4">
            <w:pPr>
              <w:pStyle w:val="StandardDense"/>
              <w:widowControl/>
            </w:pPr>
            <w:r>
              <w:t>Help</w:t>
            </w:r>
          </w:p>
        </w:tc>
        <w:tc>
          <w:tcPr>
            <w:tcW w:w="7170" w:type="dxa"/>
          </w:tcPr>
          <w:p w14:paraId="00D1D637"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49ABD13E" w14:textId="77777777" w:rsidR="000352E4" w:rsidRPr="00294244" w:rsidRDefault="000352E4" w:rsidP="000352E4">
      <w:pPr>
        <w:widowControl/>
        <w:rPr>
          <w:lang w:val="en-US"/>
        </w:rPr>
      </w:pPr>
    </w:p>
    <w:p w14:paraId="5F87149F"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88">
        <w:r w:rsidRPr="00294244">
          <w:rPr>
            <w:rFonts w:ascii="Tahoma" w:eastAsia="Tahoma" w:hAnsi="Tahoma" w:cs="Tahoma"/>
            <w:i/>
            <w:color w:val="6666FF"/>
            <w:lang w:val="en-US"/>
          </w:rPr>
          <w:t>Free iPhone documentation generator</w:t>
        </w:r>
      </w:hyperlink>
    </w:p>
    <w:p w14:paraId="5C2EF8DE" w14:textId="77777777" w:rsidR="000352E4" w:rsidRDefault="000352E4" w:rsidP="000352E4">
      <w:pPr>
        <w:pStyle w:val="Heading1"/>
        <w:widowControl/>
      </w:pPr>
      <w:bookmarkStart w:id="17" w:name="_Toc65156440"/>
      <w:r>
        <w:lastRenderedPageBreak/>
        <w:t>Mask "Adjust view"</w:t>
      </w:r>
      <w:bookmarkEnd w:id="17"/>
    </w:p>
    <w:p w14:paraId="110E4613" w14:textId="77777777" w:rsidR="000352E4" w:rsidRPr="00294244" w:rsidRDefault="000352E4" w:rsidP="000352E4">
      <w:pPr>
        <w:pStyle w:val="Standard"/>
        <w:widowControl/>
        <w:rPr>
          <w:lang w:val="en-US"/>
        </w:rPr>
      </w:pPr>
      <w:r w:rsidRPr="00294244">
        <w:rPr>
          <w:color w:val="000000"/>
          <w:lang w:val="en-US"/>
        </w:rPr>
        <w:t>In this mask the view of the main mask can be adjusted. The main task of this mask is to define the mapping of the various contents (folder list, file list, ...) to the display areas and to show or hide the display areas.</w:t>
      </w:r>
      <w:r w:rsidRPr="00294244">
        <w:rPr>
          <w:rFonts w:ascii="Arial" w:eastAsia="Arial" w:hAnsi="Arial" w:cs="Arial"/>
          <w:color w:val="000000"/>
          <w:lang w:val="en-US"/>
        </w:rPr>
        <w:t xml:space="preserve"> </w:t>
      </w:r>
    </w:p>
    <w:p w14:paraId="6BA3102E" w14:textId="77777777" w:rsidR="000352E4" w:rsidRPr="00294244" w:rsidRDefault="000352E4" w:rsidP="000352E4">
      <w:pPr>
        <w:pStyle w:val="Standard"/>
        <w:widowControl/>
        <w:rPr>
          <w:lang w:val="en-US"/>
        </w:rPr>
      </w:pPr>
      <w:r w:rsidRPr="00294244">
        <w:rPr>
          <w:color w:val="000000"/>
          <w:lang w:val="en-US"/>
        </w:rPr>
        <w:t>Example: If you do not need the lists of recent and predefined comments, you can use the area to the left of the configurable input area to show the IPTC key words and thus you have a bit more space for the image and / or the display of the properties.</w:t>
      </w:r>
      <w:r w:rsidRPr="00294244">
        <w:rPr>
          <w:rFonts w:ascii="Arial" w:eastAsia="Arial" w:hAnsi="Arial" w:cs="Arial"/>
          <w:color w:val="000000"/>
          <w:lang w:val="en-US"/>
        </w:rPr>
        <w:t xml:space="preserve"> </w:t>
      </w:r>
    </w:p>
    <w:p w14:paraId="69B0A746" w14:textId="77777777" w:rsidR="000352E4" w:rsidRPr="00294244" w:rsidRDefault="000352E4" w:rsidP="000352E4">
      <w:pPr>
        <w:pStyle w:val="Standard"/>
        <w:keepNext/>
        <w:widowControl/>
        <w:rPr>
          <w:lang w:val="en-US"/>
        </w:rPr>
      </w:pPr>
      <w:r w:rsidRPr="00294244">
        <w:rPr>
          <w:color w:val="000000"/>
          <w:lang w:val="en-US"/>
        </w:rPr>
        <w:t>Additionally, following adjustments are possible:</w:t>
      </w:r>
      <w:r w:rsidRPr="00294244">
        <w:rPr>
          <w:rFonts w:ascii="Arial" w:eastAsia="Arial" w:hAnsi="Arial" w:cs="Arial"/>
          <w:color w:val="000000"/>
          <w:lang w:val="en-US"/>
        </w:rPr>
        <w:t xml:space="preserve"> </w:t>
      </w:r>
    </w:p>
    <w:p w14:paraId="390E1E4B" w14:textId="77777777" w:rsidR="000352E4" w:rsidRPr="00294244" w:rsidRDefault="000352E4" w:rsidP="000352E4">
      <w:pPr>
        <w:pStyle w:val="StandardDense"/>
        <w:widowControl/>
        <w:numPr>
          <w:ilvl w:val="0"/>
          <w:numId w:val="29"/>
        </w:numPr>
        <w:rPr>
          <w:lang w:val="en-US"/>
        </w:rPr>
      </w:pPr>
      <w:r w:rsidRPr="00294244">
        <w:rPr>
          <w:color w:val="000000"/>
          <w:lang w:val="en-US"/>
        </w:rPr>
        <w:t>Display of the toolbar (also possible via menu bar)</w:t>
      </w:r>
      <w:r w:rsidRPr="00294244">
        <w:rPr>
          <w:rFonts w:ascii="Arial" w:eastAsia="Arial" w:hAnsi="Arial" w:cs="Arial"/>
          <w:color w:val="000000"/>
          <w:lang w:val="en-US"/>
        </w:rPr>
        <w:t xml:space="preserve"> </w:t>
      </w:r>
    </w:p>
    <w:p w14:paraId="6DACF25E" w14:textId="77777777" w:rsidR="000352E4" w:rsidRPr="00294244" w:rsidRDefault="000352E4" w:rsidP="000352E4">
      <w:pPr>
        <w:pStyle w:val="StandardDense"/>
        <w:widowControl/>
        <w:numPr>
          <w:ilvl w:val="0"/>
          <w:numId w:val="29"/>
        </w:numPr>
        <w:rPr>
          <w:lang w:val="en-US"/>
        </w:rPr>
      </w:pPr>
      <w:r w:rsidRPr="00294244">
        <w:rPr>
          <w:color w:val="000000"/>
          <w:lang w:val="en-US"/>
        </w:rPr>
        <w:t>File view (also possible via menu bar or context menu)</w:t>
      </w:r>
      <w:r w:rsidRPr="00294244">
        <w:rPr>
          <w:rFonts w:ascii="Arial" w:eastAsia="Arial" w:hAnsi="Arial" w:cs="Arial"/>
          <w:color w:val="000000"/>
          <w:lang w:val="en-US"/>
        </w:rPr>
        <w:t xml:space="preserve"> </w:t>
      </w:r>
    </w:p>
    <w:p w14:paraId="1EDAF929" w14:textId="77777777" w:rsidR="000352E4" w:rsidRPr="00294244" w:rsidRDefault="000352E4" w:rsidP="000352E4">
      <w:pPr>
        <w:pStyle w:val="StandardDense"/>
        <w:widowControl/>
        <w:numPr>
          <w:ilvl w:val="0"/>
          <w:numId w:val="29"/>
        </w:numPr>
        <w:rPr>
          <w:lang w:val="en-US"/>
        </w:rPr>
      </w:pPr>
      <w:r w:rsidRPr="00294244">
        <w:rPr>
          <w:color w:val="000000"/>
          <w:lang w:val="en-US"/>
        </w:rPr>
        <w:t>Views of the properties (Exif, IPTC, XMP, Others, also possible via context menu)</w:t>
      </w:r>
      <w:r w:rsidRPr="00294244">
        <w:rPr>
          <w:rFonts w:ascii="Arial" w:eastAsia="Arial" w:hAnsi="Arial" w:cs="Arial"/>
          <w:color w:val="000000"/>
          <w:lang w:val="en-US"/>
        </w:rPr>
        <w:t xml:space="preserve"> </w:t>
      </w:r>
    </w:p>
    <w:p w14:paraId="51955ADB" w14:textId="77777777" w:rsidR="000352E4" w:rsidRDefault="000352E4" w:rsidP="000352E4">
      <w:pPr>
        <w:pStyle w:val="Standard"/>
        <w:widowControl/>
      </w:pPr>
      <w:r>
        <w:rPr>
          <w:noProof/>
        </w:rPr>
        <w:drawing>
          <wp:inline distT="0" distB="0" distL="0" distR="0" wp14:anchorId="1CBF0B09" wp14:editId="68170E5E">
            <wp:extent cx="5991225" cy="455295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89" cstate="print"/>
                    <a:stretch>
                      <a:fillRect/>
                    </a:stretch>
                  </pic:blipFill>
                  <pic:spPr>
                    <a:xfrm>
                      <a:off x="0" y="0"/>
                      <a:ext cx="5991225" cy="4552950"/>
                    </a:xfrm>
                    <a:prstGeom prst="rect">
                      <a:avLst/>
                    </a:prstGeom>
                  </pic:spPr>
                </pic:pic>
              </a:graphicData>
            </a:graphic>
          </wp:inline>
        </w:drawing>
      </w:r>
    </w:p>
    <w:p w14:paraId="69CB6FE7" w14:textId="77777777" w:rsidR="000352E4" w:rsidRPr="00294244" w:rsidRDefault="000352E4" w:rsidP="000352E4">
      <w:pPr>
        <w:pStyle w:val="Standard"/>
        <w:widowControl/>
        <w:rPr>
          <w:lang w:val="en-US"/>
        </w:rPr>
      </w:pPr>
      <w:r w:rsidRPr="00294244">
        <w:rPr>
          <w:color w:val="000000"/>
          <w:lang w:val="en-US"/>
        </w:rPr>
        <w:t>In each panel is a selection list to select the content for this display area. The content will possibly be exchanged, i.e., (starting from the setting shown in the picture) after selecting "Files" rather than "Folder" in the list on the top left, in the display area below "Folder" will be displayed instead of "Files".</w:t>
      </w:r>
    </w:p>
    <w:p w14:paraId="3C90E3C9" w14:textId="77777777" w:rsidR="000352E4" w:rsidRPr="00294244" w:rsidRDefault="000352E4" w:rsidP="000352E4">
      <w:pPr>
        <w:pStyle w:val="Standard"/>
        <w:widowControl/>
        <w:rPr>
          <w:lang w:val="en-US"/>
        </w:rPr>
      </w:pPr>
      <w:r w:rsidRPr="00294244">
        <w:rPr>
          <w:color w:val="000000"/>
          <w:lang w:val="en-US"/>
        </w:rPr>
        <w:t xml:space="preserve">The checkbox allows hiding the display area when the corresponding content is not needed. This gives you more space for the other contents and the display is more </w:t>
      </w:r>
      <w:hyperlink w:anchor="/search=clearly&amp;searchLoc=0&amp;resultOrder=basic&amp;multiwordShowSingle=on">
        <w:r w:rsidRPr="00294244">
          <w:rPr>
            <w:rStyle w:val="Hyperlink"/>
            <w:color w:val="000000"/>
            <w:u w:val="none"/>
            <w:lang w:val="en-US"/>
          </w:rPr>
          <w:t>clearly</w:t>
        </w:r>
      </w:hyperlink>
      <w:r w:rsidRPr="00294244">
        <w:rPr>
          <w:color w:val="000000"/>
          <w:lang w:val="en-US"/>
        </w:rPr>
        <w:t xml:space="preserve"> </w:t>
      </w:r>
      <w:hyperlink w:anchor="/search=laid&amp;searchLoc=0&amp;resultOrder=basic&amp;multiwordShowSingle=on">
        <w:r w:rsidRPr="00294244">
          <w:rPr>
            <w:rStyle w:val="Hyperlink"/>
            <w:color w:val="000000"/>
            <w:u w:val="none"/>
            <w:lang w:val="en-US"/>
          </w:rPr>
          <w:t>laid</w:t>
        </w:r>
      </w:hyperlink>
      <w:r w:rsidRPr="00294244">
        <w:rPr>
          <w:color w:val="000000"/>
          <w:lang w:val="en-US"/>
        </w:rPr>
        <w:t xml:space="preserve"> </w:t>
      </w:r>
      <w:hyperlink w:anchor="/search=out&amp;searchLoc=0&amp;resultOrder=basic&amp;multiwordShowSingle=on">
        <w:r w:rsidRPr="00294244">
          <w:rPr>
            <w:rStyle w:val="Hyperlink"/>
            <w:color w:val="000000"/>
            <w:u w:val="none"/>
            <w:lang w:val="en-US"/>
          </w:rPr>
          <w:t>out</w:t>
        </w:r>
      </w:hyperlink>
      <w:r w:rsidRPr="00294244">
        <w:rPr>
          <w:color w:val="000000"/>
          <w:lang w:val="en-US"/>
        </w:rPr>
        <w:t xml:space="preserve">. </w:t>
      </w:r>
    </w:p>
    <w:p w14:paraId="1D7F5AF5" w14:textId="77777777" w:rsidR="000352E4" w:rsidRPr="00294244" w:rsidRDefault="000352E4" w:rsidP="000352E4">
      <w:pPr>
        <w:pStyle w:val="Standard"/>
        <w:widowControl/>
        <w:rPr>
          <w:lang w:val="en-US"/>
        </w:rPr>
      </w:pPr>
      <w:r w:rsidRPr="00294244">
        <w:rPr>
          <w:color w:val="000000"/>
          <w:lang w:val="en-US"/>
        </w:rPr>
        <w:t xml:space="preserve">For the central input area, the selection list allows to specify whether the input fields for artists and comment (individually, both, none) are displayed. </w:t>
      </w:r>
    </w:p>
    <w:p w14:paraId="39D120AD" w14:textId="77777777" w:rsidR="000352E4" w:rsidRPr="00294244" w:rsidRDefault="000352E4" w:rsidP="000352E4">
      <w:pPr>
        <w:pStyle w:val="Standard"/>
        <w:widowControl/>
        <w:rPr>
          <w:lang w:val="en-US"/>
        </w:rPr>
      </w:pPr>
      <w:r w:rsidRPr="00294244">
        <w:rPr>
          <w:lang w:val="en-US"/>
        </w:rPr>
        <w:t xml:space="preserve">The main mask is separated in two areas, on the left-hand side with Folder on top and Files on bottom, on the rights hand side with Image, Properties and IPTC key words on top and Comment lists and Configurable edit area on bottom. For both areas the horizontal split (top </w:t>
      </w:r>
      <w:r w:rsidRPr="00294244">
        <w:rPr>
          <w:lang w:val="en-US"/>
        </w:rPr>
        <w:lastRenderedPageBreak/>
        <w:t>and bottom) can changed to a vertical split (left and right) with the black check boxes. In this way wide monitors can be used more efficient.</w:t>
      </w:r>
    </w:p>
    <w:p w14:paraId="26DF651D" w14:textId="77777777" w:rsidR="000352E4" w:rsidRPr="00294244" w:rsidRDefault="000352E4" w:rsidP="000352E4">
      <w:pPr>
        <w:pStyle w:val="Standard"/>
        <w:widowControl/>
        <w:rPr>
          <w:lang w:val="en-US"/>
        </w:rPr>
      </w:pPr>
      <w:r w:rsidRPr="00294244">
        <w:rPr>
          <w:lang w:val="en-US"/>
        </w:rPr>
        <w:t>The user defined settings can be saved with a name and activated again via the drop-down list.</w:t>
      </w:r>
    </w:p>
    <w:p w14:paraId="6336E253"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61D649A2" w14:textId="77777777" w:rsidTr="00914CF8">
        <w:trPr>
          <w:tblCellSpacing w:w="15" w:type="dxa"/>
        </w:trPr>
        <w:tc>
          <w:tcPr>
            <w:tcW w:w="2070" w:type="dxa"/>
          </w:tcPr>
          <w:p w14:paraId="4B956D5B" w14:textId="77777777" w:rsidR="000352E4" w:rsidRDefault="000352E4" w:rsidP="000352E4">
            <w:pPr>
              <w:pStyle w:val="StandardDense"/>
              <w:widowControl/>
            </w:pPr>
            <w:r>
              <w:t>Standard</w:t>
            </w:r>
          </w:p>
        </w:tc>
        <w:tc>
          <w:tcPr>
            <w:tcW w:w="7170" w:type="dxa"/>
          </w:tcPr>
          <w:p w14:paraId="3E9128C8" w14:textId="77777777" w:rsidR="000352E4" w:rsidRPr="00294244" w:rsidRDefault="000352E4" w:rsidP="000352E4">
            <w:pPr>
              <w:pStyle w:val="StandardDense"/>
              <w:widowControl/>
              <w:rPr>
                <w:lang w:val="en-US"/>
              </w:rPr>
            </w:pPr>
            <w:r w:rsidRPr="00294244">
              <w:rPr>
                <w:color w:val="000000"/>
                <w:lang w:val="en-US"/>
              </w:rPr>
              <w:t>Mapping of content to display areas according standard (like right after installation)</w:t>
            </w:r>
            <w:r w:rsidRPr="00294244">
              <w:rPr>
                <w:rFonts w:ascii="Arial" w:eastAsia="Arial" w:hAnsi="Arial" w:cs="Arial"/>
                <w:color w:val="000000"/>
                <w:lang w:val="en-US"/>
              </w:rPr>
              <w:t xml:space="preserve"> </w:t>
            </w:r>
          </w:p>
        </w:tc>
      </w:tr>
      <w:tr w:rsidR="000352E4" w:rsidRPr="00294244" w14:paraId="5AAABA75" w14:textId="77777777" w:rsidTr="00914CF8">
        <w:trPr>
          <w:tblCellSpacing w:w="15" w:type="dxa"/>
        </w:trPr>
        <w:tc>
          <w:tcPr>
            <w:tcW w:w="2070" w:type="dxa"/>
          </w:tcPr>
          <w:p w14:paraId="74D3C8E7" w14:textId="77777777" w:rsidR="000352E4" w:rsidRPr="00294244" w:rsidRDefault="000352E4" w:rsidP="000352E4">
            <w:pPr>
              <w:pStyle w:val="StandardDense"/>
              <w:widowControl/>
              <w:rPr>
                <w:lang w:val="en-US"/>
              </w:rPr>
            </w:pPr>
            <w:r w:rsidRPr="00294244">
              <w:rPr>
                <w:color w:val="000000"/>
                <w:lang w:val="en-US"/>
              </w:rPr>
              <w:t>Only image and central input fields</w:t>
            </w:r>
            <w:r w:rsidRPr="00294244">
              <w:rPr>
                <w:rFonts w:ascii="Arial" w:eastAsia="Arial" w:hAnsi="Arial" w:cs="Arial"/>
                <w:color w:val="000000"/>
                <w:lang w:val="en-US"/>
              </w:rPr>
              <w:t xml:space="preserve"> </w:t>
            </w:r>
          </w:p>
        </w:tc>
        <w:tc>
          <w:tcPr>
            <w:tcW w:w="7170" w:type="dxa"/>
          </w:tcPr>
          <w:p w14:paraId="7BCF4C30" w14:textId="77777777" w:rsidR="000352E4" w:rsidRPr="00294244" w:rsidRDefault="000352E4" w:rsidP="000352E4">
            <w:pPr>
              <w:pStyle w:val="StandardDense"/>
              <w:widowControl/>
              <w:rPr>
                <w:lang w:val="en-US"/>
              </w:rPr>
            </w:pPr>
            <w:r w:rsidRPr="00294244">
              <w:rPr>
                <w:color w:val="000000"/>
                <w:lang w:val="en-US"/>
              </w:rPr>
              <w:t>Only the picture and the central input fields for artists and comment will be displayed</w:t>
            </w:r>
          </w:p>
        </w:tc>
      </w:tr>
      <w:tr w:rsidR="000352E4" w:rsidRPr="00294244" w14:paraId="5C4D95C9" w14:textId="77777777" w:rsidTr="00914CF8">
        <w:trPr>
          <w:tblCellSpacing w:w="15" w:type="dxa"/>
        </w:trPr>
        <w:tc>
          <w:tcPr>
            <w:tcW w:w="2070" w:type="dxa"/>
          </w:tcPr>
          <w:p w14:paraId="62BFFF6E" w14:textId="77777777" w:rsidR="000352E4" w:rsidRDefault="000352E4" w:rsidP="000352E4">
            <w:pPr>
              <w:pStyle w:val="StandardDense"/>
              <w:widowControl/>
            </w:pPr>
            <w:r>
              <w:rPr>
                <w:color w:val="000000"/>
              </w:rPr>
              <w:t>Optimized for read-only</w:t>
            </w:r>
            <w:r>
              <w:rPr>
                <w:rFonts w:ascii="Arial" w:eastAsia="Arial" w:hAnsi="Arial" w:cs="Arial"/>
                <w:color w:val="000000"/>
              </w:rPr>
              <w:t xml:space="preserve"> </w:t>
            </w:r>
          </w:p>
        </w:tc>
        <w:tc>
          <w:tcPr>
            <w:tcW w:w="7170" w:type="dxa"/>
          </w:tcPr>
          <w:p w14:paraId="7AB7127F" w14:textId="77777777" w:rsidR="000352E4" w:rsidRPr="00294244" w:rsidRDefault="000352E4" w:rsidP="000352E4">
            <w:pPr>
              <w:pStyle w:val="StandardDense"/>
              <w:widowControl/>
              <w:rPr>
                <w:lang w:val="en-US"/>
              </w:rPr>
            </w:pPr>
            <w:r w:rsidRPr="00294244">
              <w:rPr>
                <w:color w:val="000000"/>
                <w:lang w:val="en-US"/>
              </w:rPr>
              <w:t>Only the content is shown, which is usually interesting to see the pictures and read the properties; Contents normally needed to change data (central input area, IPTC key words, comment lists, configurable input range) are hidden.</w:t>
            </w:r>
            <w:r w:rsidRPr="00294244">
              <w:rPr>
                <w:rFonts w:ascii="Arial" w:eastAsia="Arial" w:hAnsi="Arial" w:cs="Arial"/>
                <w:color w:val="000000"/>
                <w:lang w:val="en-US"/>
              </w:rPr>
              <w:t xml:space="preserve"> </w:t>
            </w:r>
          </w:p>
        </w:tc>
      </w:tr>
      <w:tr w:rsidR="000352E4" w:rsidRPr="00294244" w14:paraId="75B6E284" w14:textId="77777777" w:rsidTr="00914CF8">
        <w:trPr>
          <w:tblCellSpacing w:w="15" w:type="dxa"/>
        </w:trPr>
        <w:tc>
          <w:tcPr>
            <w:tcW w:w="2070" w:type="dxa"/>
          </w:tcPr>
          <w:p w14:paraId="27781F68" w14:textId="77777777" w:rsidR="000352E4" w:rsidRDefault="000352E4" w:rsidP="000352E4">
            <w:pPr>
              <w:pStyle w:val="StandardDense"/>
              <w:widowControl/>
            </w:pPr>
            <w:r>
              <w:rPr>
                <w:color w:val="000000"/>
              </w:rPr>
              <w:t>Display image details</w:t>
            </w:r>
            <w:r>
              <w:rPr>
                <w:rFonts w:ascii="Arial" w:eastAsia="Arial" w:hAnsi="Arial" w:cs="Arial"/>
                <w:color w:val="000000"/>
              </w:rPr>
              <w:t xml:space="preserve"> </w:t>
            </w:r>
          </w:p>
        </w:tc>
        <w:tc>
          <w:tcPr>
            <w:tcW w:w="7170" w:type="dxa"/>
          </w:tcPr>
          <w:p w14:paraId="46599506" w14:textId="77777777" w:rsidR="000352E4" w:rsidRPr="00294244" w:rsidRDefault="000352E4" w:rsidP="000352E4">
            <w:pPr>
              <w:pStyle w:val="StandardDense"/>
              <w:widowControl/>
              <w:rPr>
                <w:lang w:val="en-US"/>
              </w:rPr>
            </w:pPr>
            <w:r w:rsidRPr="00294244">
              <w:rPr>
                <w:color w:val="000000"/>
                <w:lang w:val="en-US"/>
              </w:rPr>
              <w:t xml:space="preserve">Similar to "Optimized for read-only "; additionally, image details are displayed (see </w:t>
            </w:r>
            <w:hyperlink w:anchor="_topic_NeuesThema">
              <w:r w:rsidRPr="00294244">
                <w:rPr>
                  <w:rStyle w:val="Hyperlink"/>
                  <w:lang w:val="en-US"/>
                </w:rPr>
                <w:t>Display of image details</w:t>
              </w:r>
            </w:hyperlink>
            <w:r w:rsidRPr="00294244">
              <w:rPr>
                <w:color w:val="000000"/>
                <w:lang w:val="en-US"/>
              </w:rPr>
              <w:t>)</w:t>
            </w:r>
            <w:r w:rsidRPr="00294244">
              <w:rPr>
                <w:rFonts w:ascii="Arial" w:eastAsia="Arial" w:hAnsi="Arial" w:cs="Arial"/>
                <w:color w:val="000000"/>
                <w:lang w:val="en-US"/>
              </w:rPr>
              <w:t xml:space="preserve"> </w:t>
            </w:r>
          </w:p>
        </w:tc>
      </w:tr>
      <w:tr w:rsidR="000352E4" w:rsidRPr="00294244" w14:paraId="77A68C7E" w14:textId="77777777" w:rsidTr="00914CF8">
        <w:trPr>
          <w:tblCellSpacing w:w="15" w:type="dxa"/>
        </w:trPr>
        <w:tc>
          <w:tcPr>
            <w:tcW w:w="2070" w:type="dxa"/>
          </w:tcPr>
          <w:p w14:paraId="041CCBE8" w14:textId="77777777" w:rsidR="000352E4" w:rsidRDefault="000352E4" w:rsidP="000352E4">
            <w:pPr>
              <w:pStyle w:val="StandardDense"/>
              <w:widowControl/>
            </w:pPr>
            <w:r>
              <w:t>Display map</w:t>
            </w:r>
          </w:p>
        </w:tc>
        <w:tc>
          <w:tcPr>
            <w:tcW w:w="7170" w:type="dxa"/>
          </w:tcPr>
          <w:p w14:paraId="5FC730C3" w14:textId="77777777" w:rsidR="000352E4" w:rsidRPr="00294244" w:rsidRDefault="000352E4" w:rsidP="000352E4">
            <w:pPr>
              <w:pStyle w:val="StandardDense"/>
              <w:widowControl/>
              <w:rPr>
                <w:lang w:val="en-US"/>
              </w:rPr>
            </w:pPr>
            <w:r w:rsidRPr="00294244">
              <w:rPr>
                <w:color w:val="000000"/>
                <w:lang w:val="en-US"/>
              </w:rPr>
              <w:t xml:space="preserve">Similar to "Optimized for read-only "; additionally, a map is displayed (see </w:t>
            </w:r>
            <w:hyperlink w:anchor="_topic_NeuesThema14">
              <w:r w:rsidRPr="00294244">
                <w:rPr>
                  <w:rStyle w:val="Hyperlink"/>
                  <w:lang w:val="en-US"/>
                </w:rPr>
                <w:t>Recording location on map</w:t>
              </w:r>
            </w:hyperlink>
            <w:r w:rsidRPr="00294244">
              <w:rPr>
                <w:color w:val="000000"/>
                <w:lang w:val="en-US"/>
              </w:rPr>
              <w:t>)</w:t>
            </w:r>
            <w:r w:rsidRPr="00294244">
              <w:rPr>
                <w:rFonts w:ascii="Arial" w:eastAsia="Arial" w:hAnsi="Arial" w:cs="Arial"/>
                <w:color w:val="000000"/>
                <w:lang w:val="en-US"/>
              </w:rPr>
              <w:t xml:space="preserve"> </w:t>
            </w:r>
          </w:p>
        </w:tc>
      </w:tr>
      <w:tr w:rsidR="000352E4" w:rsidRPr="00294244" w14:paraId="4FFFA36E" w14:textId="77777777" w:rsidTr="00914CF8">
        <w:trPr>
          <w:tblCellSpacing w:w="15" w:type="dxa"/>
        </w:trPr>
        <w:tc>
          <w:tcPr>
            <w:tcW w:w="2070" w:type="dxa"/>
          </w:tcPr>
          <w:p w14:paraId="4B68ADF1" w14:textId="77777777" w:rsidR="000352E4" w:rsidRDefault="000352E4" w:rsidP="000352E4">
            <w:pPr>
              <w:pStyle w:val="StandardDense"/>
              <w:widowControl/>
            </w:pPr>
            <w:r>
              <w:t>Save</w:t>
            </w:r>
          </w:p>
        </w:tc>
        <w:tc>
          <w:tcPr>
            <w:tcW w:w="7170" w:type="dxa"/>
          </w:tcPr>
          <w:p w14:paraId="09E5CD3F" w14:textId="77777777" w:rsidR="000352E4" w:rsidRPr="00294244" w:rsidRDefault="000352E4" w:rsidP="000352E4">
            <w:pPr>
              <w:pStyle w:val="StandardDense"/>
              <w:widowControl/>
              <w:rPr>
                <w:lang w:val="en-US"/>
              </w:rPr>
            </w:pPr>
            <w:r w:rsidRPr="00294244">
              <w:rPr>
                <w:lang w:val="en-US"/>
              </w:rPr>
              <w:t>Saves the user defined settings with the name displayed in the drop-down list</w:t>
            </w:r>
          </w:p>
        </w:tc>
      </w:tr>
      <w:tr w:rsidR="000352E4" w:rsidRPr="00294244" w14:paraId="33E856D7" w14:textId="77777777" w:rsidTr="00914CF8">
        <w:trPr>
          <w:tblCellSpacing w:w="15" w:type="dxa"/>
        </w:trPr>
        <w:tc>
          <w:tcPr>
            <w:tcW w:w="2070" w:type="dxa"/>
          </w:tcPr>
          <w:p w14:paraId="1D2D9FFC" w14:textId="77777777" w:rsidR="000352E4" w:rsidRDefault="000352E4" w:rsidP="000352E4">
            <w:pPr>
              <w:pStyle w:val="StandardDense"/>
              <w:widowControl/>
            </w:pPr>
            <w:r>
              <w:t>Delete</w:t>
            </w:r>
          </w:p>
        </w:tc>
        <w:tc>
          <w:tcPr>
            <w:tcW w:w="7170" w:type="dxa"/>
          </w:tcPr>
          <w:p w14:paraId="7A5F4509" w14:textId="77777777" w:rsidR="000352E4" w:rsidRPr="00294244" w:rsidRDefault="000352E4" w:rsidP="000352E4">
            <w:pPr>
              <w:pStyle w:val="StandardDense"/>
              <w:widowControl/>
              <w:rPr>
                <w:lang w:val="en-US"/>
              </w:rPr>
            </w:pPr>
            <w:r w:rsidRPr="00294244">
              <w:rPr>
                <w:lang w:val="en-US"/>
              </w:rPr>
              <w:t>Deletes the user defined settings with the name displayed in the drop-down list</w:t>
            </w:r>
          </w:p>
        </w:tc>
      </w:tr>
      <w:tr w:rsidR="000352E4" w:rsidRPr="00294244" w14:paraId="68CD2CBA" w14:textId="77777777" w:rsidTr="00914CF8">
        <w:trPr>
          <w:tblCellSpacing w:w="15" w:type="dxa"/>
        </w:trPr>
        <w:tc>
          <w:tcPr>
            <w:tcW w:w="2070" w:type="dxa"/>
          </w:tcPr>
          <w:p w14:paraId="73585796" w14:textId="77777777" w:rsidR="000352E4" w:rsidRDefault="000352E4" w:rsidP="000352E4">
            <w:pPr>
              <w:pStyle w:val="StandardDense"/>
              <w:widowControl/>
            </w:pPr>
            <w:r>
              <w:t>Save as ...</w:t>
            </w:r>
          </w:p>
        </w:tc>
        <w:tc>
          <w:tcPr>
            <w:tcW w:w="7170" w:type="dxa"/>
          </w:tcPr>
          <w:p w14:paraId="1F24FB66" w14:textId="77777777" w:rsidR="000352E4" w:rsidRPr="00294244" w:rsidRDefault="000352E4" w:rsidP="000352E4">
            <w:pPr>
              <w:pStyle w:val="StandardDense"/>
              <w:widowControl/>
              <w:rPr>
                <w:lang w:val="en-US"/>
              </w:rPr>
            </w:pPr>
            <w:r w:rsidRPr="00294244">
              <w:rPr>
                <w:lang w:val="en-US"/>
              </w:rPr>
              <w:t>Saves the user defined settings with a new name</w:t>
            </w:r>
          </w:p>
        </w:tc>
      </w:tr>
      <w:tr w:rsidR="000352E4" w:rsidRPr="00294244" w14:paraId="220E5881" w14:textId="77777777" w:rsidTr="00914CF8">
        <w:trPr>
          <w:tblCellSpacing w:w="15" w:type="dxa"/>
        </w:trPr>
        <w:tc>
          <w:tcPr>
            <w:tcW w:w="2070" w:type="dxa"/>
          </w:tcPr>
          <w:p w14:paraId="2239D003" w14:textId="77777777" w:rsidR="000352E4" w:rsidRDefault="000352E4" w:rsidP="000352E4">
            <w:pPr>
              <w:pStyle w:val="StandardDense"/>
              <w:widowControl/>
            </w:pPr>
            <w:r>
              <w:t>Customize mask</w:t>
            </w:r>
          </w:p>
        </w:tc>
        <w:tc>
          <w:tcPr>
            <w:tcW w:w="7170" w:type="dxa"/>
          </w:tcPr>
          <w:p w14:paraId="1EEDC0E8"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color w:val="0000FF"/>
                  <w:u w:val="single"/>
                  <w:lang w:val="en-US"/>
                </w:rPr>
                <w:t>Mask: "Customize mask"</w:t>
              </w:r>
              <w:r w:rsidRPr="00294244">
                <w:rPr>
                  <w:rStyle w:val="StandardText"/>
                  <w:lang w:val="en-US"/>
                </w:rPr>
                <w:t>.</w:t>
              </w:r>
            </w:hyperlink>
          </w:p>
        </w:tc>
      </w:tr>
      <w:tr w:rsidR="000352E4" w14:paraId="4A2ECAFF" w14:textId="77777777" w:rsidTr="00914CF8">
        <w:trPr>
          <w:tblCellSpacing w:w="15" w:type="dxa"/>
        </w:trPr>
        <w:tc>
          <w:tcPr>
            <w:tcW w:w="2070" w:type="dxa"/>
          </w:tcPr>
          <w:p w14:paraId="1B6606A3" w14:textId="77777777" w:rsidR="000352E4" w:rsidRDefault="000352E4" w:rsidP="000352E4">
            <w:pPr>
              <w:pStyle w:val="StandardDense"/>
              <w:widowControl/>
            </w:pPr>
            <w:r>
              <w:t>Close</w:t>
            </w:r>
          </w:p>
        </w:tc>
        <w:tc>
          <w:tcPr>
            <w:tcW w:w="7170" w:type="dxa"/>
          </w:tcPr>
          <w:p w14:paraId="3419506A" w14:textId="77777777" w:rsidR="000352E4" w:rsidRDefault="000352E4" w:rsidP="000352E4">
            <w:pPr>
              <w:pStyle w:val="StandardDense"/>
              <w:widowControl/>
            </w:pPr>
            <w:r>
              <w:t>Close mask</w:t>
            </w:r>
          </w:p>
        </w:tc>
      </w:tr>
      <w:tr w:rsidR="000352E4" w:rsidRPr="00294244" w14:paraId="36BA1DB1" w14:textId="77777777" w:rsidTr="00914CF8">
        <w:trPr>
          <w:tblCellSpacing w:w="15" w:type="dxa"/>
        </w:trPr>
        <w:tc>
          <w:tcPr>
            <w:tcW w:w="2070" w:type="dxa"/>
          </w:tcPr>
          <w:p w14:paraId="002E8656" w14:textId="77777777" w:rsidR="000352E4" w:rsidRDefault="000352E4" w:rsidP="000352E4">
            <w:pPr>
              <w:pStyle w:val="StandardDense"/>
              <w:widowControl/>
            </w:pPr>
            <w:r>
              <w:t>Help</w:t>
            </w:r>
          </w:p>
        </w:tc>
        <w:tc>
          <w:tcPr>
            <w:tcW w:w="7170" w:type="dxa"/>
          </w:tcPr>
          <w:p w14:paraId="13E441B9"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1D11DC16" w14:textId="77777777" w:rsidR="000352E4" w:rsidRPr="00294244" w:rsidRDefault="000352E4" w:rsidP="000352E4">
      <w:pPr>
        <w:widowControl/>
        <w:rPr>
          <w:lang w:val="en-US"/>
        </w:rPr>
      </w:pPr>
    </w:p>
    <w:p w14:paraId="5134FA4E"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90">
        <w:r w:rsidRPr="00294244">
          <w:rPr>
            <w:rFonts w:ascii="Tahoma" w:eastAsia="Tahoma" w:hAnsi="Tahoma" w:cs="Tahoma"/>
            <w:i/>
            <w:color w:val="6666FF"/>
            <w:lang w:val="en-US"/>
          </w:rPr>
          <w:t>Free EBook and documentation generator</w:t>
        </w:r>
      </w:hyperlink>
    </w:p>
    <w:p w14:paraId="787352A8" w14:textId="77777777" w:rsidR="000352E4" w:rsidRDefault="000352E4" w:rsidP="000352E4">
      <w:pPr>
        <w:pStyle w:val="Heading1"/>
        <w:widowControl/>
      </w:pPr>
      <w:bookmarkStart w:id="18" w:name="_Toc65156441"/>
      <w:r>
        <w:lastRenderedPageBreak/>
        <w:t>Mask "Settings"</w:t>
      </w:r>
      <w:bookmarkEnd w:id="18"/>
    </w:p>
    <w:p w14:paraId="7B36EC71" w14:textId="77777777" w:rsidR="000352E4" w:rsidRPr="00294244" w:rsidRDefault="000352E4" w:rsidP="000352E4">
      <w:pPr>
        <w:pStyle w:val="Standard"/>
        <w:widowControl/>
        <w:rPr>
          <w:lang w:val="en-US"/>
        </w:rPr>
      </w:pPr>
      <w:r w:rsidRPr="00294244">
        <w:rPr>
          <w:color w:val="000000"/>
          <w:lang w:val="en-US"/>
        </w:rPr>
        <w:t xml:space="preserve">In this mask the most important settings for the program can be changed. Further adjustments are described in </w:t>
      </w:r>
      <w:hyperlink w:anchor="_topic_FormView">
        <w:r w:rsidRPr="00294244">
          <w:rPr>
            <w:rStyle w:val="Hyperlink"/>
            <w:lang w:val="en-US"/>
          </w:rPr>
          <w:t>Mask "Adjust view"</w:t>
        </w:r>
      </w:hyperlink>
      <w:r w:rsidRPr="00294244">
        <w:rPr>
          <w:lang w:val="en-US"/>
        </w:rPr>
        <w:t xml:space="preserve">, </w:t>
      </w:r>
      <w:hyperlink w:anchor="_topic_FormMetaDataDefinition">
        <w:r w:rsidRPr="00294244">
          <w:rPr>
            <w:rStyle w:val="Hyperlink"/>
            <w:lang w:val="en-US"/>
          </w:rPr>
          <w:t>Mask "Field definitions"</w:t>
        </w:r>
      </w:hyperlink>
      <w:r w:rsidRPr="00294244">
        <w:rPr>
          <w:lang w:val="en-US"/>
        </w:rPr>
        <w:t xml:space="preserve">, </w:t>
      </w:r>
      <w:hyperlink w:anchor="_topic_FormPredefinedComments">
        <w:r w:rsidRPr="00294244">
          <w:rPr>
            <w:rStyle w:val="Hyperlink"/>
            <w:lang w:val="en-US"/>
          </w:rPr>
          <w:t>Mask "Predefined comments"</w:t>
        </w:r>
      </w:hyperlink>
      <w:hyperlink w:anchor="_topic_FormPredefinedKeyWords">
        <w:r w:rsidRPr="00294244">
          <w:rPr>
            <w:lang w:val="en-US"/>
          </w:rPr>
          <w:t>,</w:t>
        </w:r>
      </w:hyperlink>
      <w:r w:rsidRPr="00294244">
        <w:rPr>
          <w:lang w:val="en-US"/>
        </w:rPr>
        <w:t xml:space="preserve"> </w:t>
      </w:r>
      <w:hyperlink w:anchor="_topic_FormPredefinedKeyWords">
        <w:r w:rsidRPr="00294244">
          <w:rPr>
            <w:rStyle w:val="Hyperlink"/>
            <w:lang w:val="en-US"/>
          </w:rPr>
          <w:t>Mask "Predefined IPTC key words"</w:t>
        </w:r>
      </w:hyperlink>
      <w:hyperlink w:anchor="_topic_FormCustomization">
        <w:r w:rsidRPr="00294244">
          <w:rPr>
            <w:lang w:val="en-US"/>
          </w:rPr>
          <w:t xml:space="preserve">, </w:t>
        </w:r>
        <w:r w:rsidRPr="00294244">
          <w:rPr>
            <w:rStyle w:val="Hyperlink"/>
            <w:lang w:val="en-US"/>
          </w:rPr>
          <w:t>Mask "Customize mask"</w:t>
        </w:r>
      </w:hyperlink>
      <w:r w:rsidRPr="00294244">
        <w:rPr>
          <w:lang w:val="en-US"/>
        </w:rPr>
        <w:t xml:space="preserve"> and </w:t>
      </w:r>
      <w:hyperlink w:anchor="_topic_AnpassungUndKonfiguration">
        <w:r w:rsidRPr="00294244">
          <w:rPr>
            <w:rStyle w:val="Hyperlink"/>
            <w:lang w:val="en-US"/>
          </w:rPr>
          <w:t>Adjustment and configuration</w:t>
        </w:r>
        <w:r w:rsidRPr="00294244">
          <w:rPr>
            <w:lang w:val="en-US"/>
          </w:rPr>
          <w:t>.</w:t>
        </w:r>
      </w:hyperlink>
    </w:p>
    <w:p w14:paraId="05199D2C" w14:textId="77777777" w:rsidR="000352E4" w:rsidRPr="00294244" w:rsidRDefault="000352E4" w:rsidP="000352E4">
      <w:pPr>
        <w:pStyle w:val="Standard"/>
        <w:keepNext/>
        <w:widowControl/>
        <w:rPr>
          <w:lang w:val="en-US"/>
        </w:rPr>
      </w:pPr>
      <w:r w:rsidRPr="00294244">
        <w:rPr>
          <w:color w:val="000000"/>
          <w:lang w:val="en-US"/>
        </w:rPr>
        <w:t>The following table describes the various settings:</w:t>
      </w:r>
      <w:r w:rsidRPr="00294244">
        <w:rPr>
          <w:rFonts w:ascii="Arial" w:eastAsia="Arial" w:hAnsi="Arial" w:cs="Arial"/>
          <w:color w:val="000000"/>
          <w:lang w:val="en-US"/>
        </w:rPr>
        <w:t xml:space="preserve"> </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966"/>
        <w:gridCol w:w="5523"/>
      </w:tblGrid>
      <w:tr w:rsidR="000352E4" w:rsidRPr="00294244" w14:paraId="63FE6C98"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2AF46AC" w14:textId="77777777" w:rsidR="000352E4" w:rsidRPr="00294244" w:rsidRDefault="000352E4" w:rsidP="000352E4">
            <w:pPr>
              <w:pStyle w:val="StandardDense"/>
              <w:widowControl/>
              <w:rPr>
                <w:lang w:val="en-US"/>
              </w:rPr>
            </w:pPr>
            <w:r w:rsidRPr="00294244">
              <w:rPr>
                <w:lang w:val="en-US"/>
              </w:rPr>
              <w:t>Keep backup from image file</w:t>
            </w:r>
          </w:p>
        </w:tc>
        <w:tc>
          <w:tcPr>
            <w:tcW w:w="5385" w:type="dxa"/>
            <w:tcBorders>
              <w:top w:val="single" w:sz="6" w:space="0" w:color="000000"/>
              <w:left w:val="single" w:sz="6" w:space="0" w:color="000000"/>
              <w:bottom w:val="single" w:sz="6" w:space="0" w:color="000000"/>
              <w:right w:val="single" w:sz="6" w:space="0" w:color="000000"/>
            </w:tcBorders>
          </w:tcPr>
          <w:p w14:paraId="59371C55" w14:textId="77777777" w:rsidR="000352E4" w:rsidRPr="00294244" w:rsidRDefault="000352E4" w:rsidP="000352E4">
            <w:pPr>
              <w:pStyle w:val="StandardDense"/>
              <w:widowControl/>
              <w:rPr>
                <w:lang w:val="en-US"/>
              </w:rPr>
            </w:pPr>
            <w:r w:rsidRPr="00294244">
              <w:rPr>
                <w:color w:val="000000"/>
                <w:lang w:val="en-US"/>
              </w:rPr>
              <w:t>File before saving remains as a backup file with the extension ..._ bak (e.g., for .jpg-file as .jpg_bak).</w:t>
            </w:r>
            <w:r w:rsidRPr="00294244">
              <w:rPr>
                <w:rFonts w:ascii="Arial" w:eastAsia="Arial" w:hAnsi="Arial" w:cs="Arial"/>
                <w:color w:val="000000"/>
                <w:lang w:val="en-US"/>
              </w:rPr>
              <w:t xml:space="preserve"> </w:t>
            </w:r>
          </w:p>
          <w:p w14:paraId="3246DFA4" w14:textId="77777777" w:rsidR="000352E4" w:rsidRPr="00294244" w:rsidRDefault="000352E4" w:rsidP="000352E4">
            <w:pPr>
              <w:pStyle w:val="StandardDense"/>
              <w:widowControl/>
              <w:rPr>
                <w:lang w:val="en-US"/>
              </w:rPr>
            </w:pPr>
            <w:r w:rsidRPr="00294244">
              <w:rPr>
                <w:color w:val="000000"/>
                <w:lang w:val="en-US"/>
              </w:rPr>
              <w:t>Before you save, a backup file is always generated regardless of this setting. If this option is not enabled, the backup file is deleted after the file is saved. If during saving a fatal error occurs, which leads to a program abort, the backup file is retained, even if this option is not enabled.</w:t>
            </w:r>
            <w:r w:rsidRPr="00294244">
              <w:rPr>
                <w:rFonts w:ascii="Arial" w:eastAsia="Arial" w:hAnsi="Arial" w:cs="Arial"/>
                <w:color w:val="000000"/>
                <w:lang w:val="en-US"/>
              </w:rPr>
              <w:t xml:space="preserve"> </w:t>
            </w:r>
          </w:p>
        </w:tc>
      </w:tr>
      <w:tr w:rsidR="000352E4" w:rsidRPr="00294244" w14:paraId="15F60B5A"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3298F124" w14:textId="77777777" w:rsidR="000352E4" w:rsidRPr="00294244" w:rsidRDefault="000352E4" w:rsidP="000352E4">
            <w:pPr>
              <w:pStyle w:val="StandardDense"/>
              <w:widowControl/>
              <w:rPr>
                <w:lang w:val="en-US"/>
              </w:rPr>
            </w:pPr>
            <w:r w:rsidRPr="00294244">
              <w:rPr>
                <w:lang w:val="en-US"/>
              </w:rPr>
              <w:t>In field comment: Save with Return and show next image</w:t>
            </w:r>
          </w:p>
        </w:tc>
        <w:tc>
          <w:tcPr>
            <w:tcW w:w="5385" w:type="dxa"/>
            <w:tcBorders>
              <w:top w:val="single" w:sz="6" w:space="0" w:color="000000"/>
              <w:left w:val="single" w:sz="6" w:space="0" w:color="000000"/>
              <w:bottom w:val="single" w:sz="6" w:space="0" w:color="000000"/>
              <w:right w:val="single" w:sz="6" w:space="0" w:color="000000"/>
            </w:tcBorders>
          </w:tcPr>
          <w:p w14:paraId="3067B777" w14:textId="77777777" w:rsidR="000352E4" w:rsidRPr="00294244" w:rsidRDefault="000352E4" w:rsidP="000352E4">
            <w:pPr>
              <w:pStyle w:val="StandardDense"/>
              <w:widowControl/>
              <w:rPr>
                <w:lang w:val="en-US"/>
              </w:rPr>
            </w:pPr>
            <w:r w:rsidRPr="00294244">
              <w:rPr>
                <w:color w:val="000000"/>
                <w:lang w:val="en-US"/>
              </w:rPr>
              <w:t>When the focus is in the text field for comment, with return key the image is saved and the next one is displayed.</w:t>
            </w:r>
            <w:r w:rsidRPr="00294244">
              <w:rPr>
                <w:rFonts w:ascii="Arial" w:eastAsia="Arial" w:hAnsi="Arial" w:cs="Arial"/>
                <w:color w:val="000000"/>
                <w:lang w:val="en-US"/>
              </w:rPr>
              <w:t xml:space="preserve"> </w:t>
            </w:r>
          </w:p>
        </w:tc>
      </w:tr>
      <w:tr w:rsidR="000352E4" w:rsidRPr="00294244" w14:paraId="5177AAD1"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B1E3B3D" w14:textId="77777777" w:rsidR="000352E4" w:rsidRPr="00294244" w:rsidRDefault="000352E4" w:rsidP="000352E4">
            <w:pPr>
              <w:pStyle w:val="StandardDense"/>
              <w:widowControl/>
              <w:rPr>
                <w:lang w:val="en-US"/>
              </w:rPr>
            </w:pPr>
            <w:r w:rsidRPr="00294244">
              <w:rPr>
                <w:lang w:val="en-US"/>
              </w:rPr>
              <w:t>In field comment: with cursor down switch to list of recent comments</w:t>
            </w:r>
          </w:p>
        </w:tc>
        <w:tc>
          <w:tcPr>
            <w:tcW w:w="5385" w:type="dxa"/>
            <w:tcBorders>
              <w:top w:val="single" w:sz="6" w:space="0" w:color="000000"/>
              <w:left w:val="single" w:sz="6" w:space="0" w:color="000000"/>
              <w:bottom w:val="single" w:sz="6" w:space="0" w:color="000000"/>
              <w:right w:val="single" w:sz="6" w:space="0" w:color="000000"/>
            </w:tcBorders>
          </w:tcPr>
          <w:p w14:paraId="71D347D5" w14:textId="77777777" w:rsidR="000352E4" w:rsidRPr="00294244" w:rsidRDefault="000352E4" w:rsidP="000352E4">
            <w:pPr>
              <w:pStyle w:val="StandardDense"/>
              <w:widowControl/>
              <w:rPr>
                <w:lang w:val="en-US"/>
              </w:rPr>
            </w:pPr>
            <w:r w:rsidRPr="00294244">
              <w:rPr>
                <w:color w:val="000000"/>
                <w:lang w:val="en-US"/>
              </w:rPr>
              <w:t>With the key "cursor down" focus moves into the list of recent comments so that you directly can select an appropriate comment.</w:t>
            </w:r>
          </w:p>
        </w:tc>
      </w:tr>
      <w:tr w:rsidR="000352E4" w:rsidRPr="00294244" w14:paraId="1C6844C0"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76E0F840" w14:textId="77777777" w:rsidR="000352E4" w:rsidRPr="00294244" w:rsidRDefault="000352E4" w:rsidP="000352E4">
            <w:pPr>
              <w:pStyle w:val="StandardDense"/>
              <w:widowControl/>
              <w:rPr>
                <w:lang w:val="en-US"/>
              </w:rPr>
            </w:pPr>
            <w:r w:rsidRPr="00294244">
              <w:rPr>
                <w:lang w:val="en-US"/>
              </w:rPr>
              <w:t>In case of error or conspicuity in meta data: bar in list "Overview"</w:t>
            </w:r>
          </w:p>
          <w:p w14:paraId="2FA0B7C5" w14:textId="77777777" w:rsidR="000352E4" w:rsidRPr="00294244" w:rsidRDefault="000352E4" w:rsidP="000352E4">
            <w:pPr>
              <w:pStyle w:val="StandardDense"/>
              <w:widowControl/>
              <w:rPr>
                <w:lang w:val="en-US"/>
              </w:rPr>
            </w:pPr>
          </w:p>
        </w:tc>
        <w:tc>
          <w:tcPr>
            <w:tcW w:w="5385" w:type="dxa"/>
            <w:tcBorders>
              <w:top w:val="single" w:sz="6" w:space="0" w:color="000000"/>
              <w:left w:val="single" w:sz="6" w:space="0" w:color="000000"/>
              <w:bottom w:val="single" w:sz="6" w:space="0" w:color="000000"/>
              <w:right w:val="single" w:sz="6" w:space="0" w:color="000000"/>
            </w:tcBorders>
          </w:tcPr>
          <w:p w14:paraId="43B6D89B" w14:textId="77777777" w:rsidR="000352E4" w:rsidRDefault="000352E4" w:rsidP="000352E4">
            <w:pPr>
              <w:pStyle w:val="StandardDense"/>
              <w:keepNext/>
              <w:widowControl/>
            </w:pPr>
            <w:r w:rsidRPr="00294244">
              <w:rPr>
                <w:lang w:val="en-US"/>
              </w:rPr>
              <w:t xml:space="preserve">In case an error or a conspicuity </w:t>
            </w:r>
            <w:r w:rsidRPr="00294244">
              <w:rPr>
                <w:color w:val="000000"/>
                <w:lang w:val="en-US"/>
              </w:rPr>
              <w:t xml:space="preserve">is detected in the meta data, a bar (standard color: red) appears in the list "Overview" on the left. </w:t>
            </w:r>
            <w:r>
              <w:rPr>
                <w:color w:val="000000"/>
              </w:rPr>
              <w:t xml:space="preserve">A </w:t>
            </w:r>
            <w:r>
              <w:t>conspicuity can be</w:t>
            </w:r>
            <w:r>
              <w:rPr>
                <w:color w:val="000000"/>
              </w:rPr>
              <w:t>:</w:t>
            </w:r>
            <w:r>
              <w:rPr>
                <w:rFonts w:ascii="Arial" w:eastAsia="Arial" w:hAnsi="Arial" w:cs="Arial"/>
                <w:color w:val="000000"/>
              </w:rPr>
              <w:t xml:space="preserve"> </w:t>
            </w:r>
          </w:p>
          <w:p w14:paraId="58A09C8E" w14:textId="77777777" w:rsidR="000352E4" w:rsidRPr="00294244" w:rsidRDefault="000352E4" w:rsidP="000352E4">
            <w:pPr>
              <w:pStyle w:val="StandardDense"/>
              <w:widowControl/>
              <w:numPr>
                <w:ilvl w:val="0"/>
                <w:numId w:val="30"/>
              </w:numPr>
              <w:rPr>
                <w:lang w:val="en-US"/>
              </w:rPr>
            </w:pPr>
            <w:r w:rsidRPr="00294244">
              <w:rPr>
                <w:color w:val="000000"/>
                <w:lang w:val="en-US"/>
              </w:rPr>
              <w:t>If for artists or comment several properties were elected for saving and these properties have different values (e.g., Exif.Image.ImageDescription contains something else than in Exif.Photo.UserComment and in both - according to the configuration - the comment should be contained</w:t>
            </w:r>
          </w:p>
          <w:p w14:paraId="24A2E328" w14:textId="77777777" w:rsidR="000352E4" w:rsidRPr="00294244" w:rsidRDefault="000352E4" w:rsidP="000352E4">
            <w:pPr>
              <w:pStyle w:val="StandardDense"/>
              <w:widowControl/>
              <w:numPr>
                <w:ilvl w:val="0"/>
                <w:numId w:val="30"/>
              </w:numPr>
              <w:rPr>
                <w:lang w:val="en-US"/>
              </w:rPr>
            </w:pPr>
            <w:r w:rsidRPr="00294244">
              <w:rPr>
                <w:color w:val="000000"/>
                <w:lang w:val="en-US"/>
              </w:rPr>
              <w:t>For one of the properties for artists and comment there are several entries in the image.</w:t>
            </w:r>
            <w:r w:rsidRPr="00294244">
              <w:rPr>
                <w:rFonts w:ascii="Arial" w:eastAsia="Arial" w:hAnsi="Arial" w:cs="Arial"/>
                <w:color w:val="000000"/>
                <w:lang w:val="en-US"/>
              </w:rPr>
              <w:t xml:space="preserve"> </w:t>
            </w:r>
          </w:p>
          <w:p w14:paraId="17F13AC5" w14:textId="77777777" w:rsidR="000352E4" w:rsidRPr="00294244" w:rsidRDefault="000352E4" w:rsidP="000352E4">
            <w:pPr>
              <w:pStyle w:val="StandardDense"/>
              <w:widowControl/>
              <w:numPr>
                <w:ilvl w:val="0"/>
                <w:numId w:val="30"/>
              </w:numPr>
              <w:rPr>
                <w:lang w:val="en-US"/>
              </w:rPr>
            </w:pPr>
            <w:r w:rsidRPr="00294244">
              <w:rPr>
                <w:color w:val="000000"/>
                <w:lang w:val="en-US"/>
              </w:rPr>
              <w:t>Error while reading meta data by exiv2, e.g., "The memory contains data of image at unknown type"</w:t>
            </w:r>
          </w:p>
        </w:tc>
      </w:tr>
      <w:tr w:rsidR="000352E4" w:rsidRPr="00294244" w14:paraId="27DDF9C9"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7224187" w14:textId="77777777" w:rsidR="000352E4" w:rsidRPr="00294244" w:rsidRDefault="000352E4" w:rsidP="000352E4">
            <w:pPr>
              <w:pStyle w:val="StandardDense"/>
              <w:widowControl/>
              <w:rPr>
                <w:lang w:val="en-US"/>
              </w:rPr>
            </w:pPr>
            <w:r w:rsidRPr="00294244">
              <w:rPr>
                <w:lang w:val="en-US"/>
              </w:rPr>
              <w:t>In case of error or conspicuity in meta data: show message box</w:t>
            </w:r>
          </w:p>
        </w:tc>
        <w:tc>
          <w:tcPr>
            <w:tcW w:w="5385" w:type="dxa"/>
            <w:tcBorders>
              <w:top w:val="single" w:sz="6" w:space="0" w:color="000000"/>
              <w:left w:val="single" w:sz="6" w:space="0" w:color="000000"/>
              <w:bottom w:val="single" w:sz="6" w:space="0" w:color="000000"/>
              <w:right w:val="single" w:sz="6" w:space="0" w:color="000000"/>
            </w:tcBorders>
          </w:tcPr>
          <w:p w14:paraId="2838D8B2" w14:textId="77777777" w:rsidR="000352E4" w:rsidRPr="00294244" w:rsidRDefault="000352E4" w:rsidP="000352E4">
            <w:pPr>
              <w:pStyle w:val="StandardDense"/>
              <w:widowControl/>
              <w:rPr>
                <w:lang w:val="en-US"/>
              </w:rPr>
            </w:pPr>
            <w:r w:rsidRPr="00294244">
              <w:rPr>
                <w:lang w:val="en-US"/>
              </w:rPr>
              <w:t xml:space="preserve">In case an error or conspicuity </w:t>
            </w:r>
            <w:r w:rsidRPr="00294244">
              <w:rPr>
                <w:color w:val="000000"/>
                <w:lang w:val="en-US"/>
              </w:rPr>
              <w:t>is detected in the meta data, a message box is shown.</w:t>
            </w:r>
          </w:p>
        </w:tc>
      </w:tr>
      <w:tr w:rsidR="000352E4" w:rsidRPr="00294244" w14:paraId="0CE33F59"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9C454B0" w14:textId="77777777" w:rsidR="000352E4" w:rsidRPr="00294244" w:rsidRDefault="000352E4" w:rsidP="000352E4">
            <w:pPr>
              <w:pStyle w:val="StandardDense"/>
              <w:widowControl/>
              <w:rPr>
                <w:lang w:val="en-US"/>
              </w:rPr>
            </w:pPr>
            <w:r w:rsidRPr="00294244">
              <w:rPr>
                <w:lang w:val="en-US"/>
              </w:rPr>
              <w:t>Navigation with tab to split bar</w:t>
            </w:r>
          </w:p>
        </w:tc>
        <w:tc>
          <w:tcPr>
            <w:tcW w:w="5385" w:type="dxa"/>
            <w:tcBorders>
              <w:top w:val="single" w:sz="6" w:space="0" w:color="000000"/>
              <w:left w:val="single" w:sz="6" w:space="0" w:color="000000"/>
              <w:bottom w:val="single" w:sz="6" w:space="0" w:color="000000"/>
              <w:right w:val="single" w:sz="6" w:space="0" w:color="000000"/>
            </w:tcBorders>
          </w:tcPr>
          <w:p w14:paraId="4BF18E0C" w14:textId="77777777" w:rsidR="000352E4" w:rsidRPr="00294244" w:rsidRDefault="000352E4" w:rsidP="000352E4">
            <w:pPr>
              <w:pStyle w:val="StandardDense"/>
              <w:widowControl/>
              <w:rPr>
                <w:lang w:val="en-US"/>
              </w:rPr>
            </w:pPr>
            <w:r w:rsidRPr="00294244">
              <w:rPr>
                <w:color w:val="000000"/>
                <w:lang w:val="en-US"/>
              </w:rPr>
              <w:t>The tab key can be used also to navigate to the split bars (grey bars between areas). Thus, you can adjust the size of the areas with the keyboard.</w:t>
            </w:r>
            <w:r w:rsidRPr="00294244">
              <w:rPr>
                <w:rFonts w:ascii="Arial" w:eastAsia="Arial" w:hAnsi="Arial" w:cs="Arial"/>
                <w:color w:val="000000"/>
                <w:lang w:val="en-US"/>
              </w:rPr>
              <w:t xml:space="preserve"> </w:t>
            </w:r>
          </w:p>
        </w:tc>
      </w:tr>
      <w:tr w:rsidR="000352E4" w:rsidRPr="00294244" w14:paraId="2A33691D"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501FCC5" w14:textId="77777777" w:rsidR="000352E4" w:rsidRPr="00294244" w:rsidRDefault="000352E4" w:rsidP="000352E4">
            <w:pPr>
              <w:pStyle w:val="StandardDense"/>
              <w:widowControl/>
              <w:rPr>
                <w:lang w:val="en-US"/>
              </w:rPr>
            </w:pPr>
            <w:r w:rsidRPr="00294244">
              <w:rPr>
                <w:lang w:val="en-US"/>
              </w:rPr>
              <w:t>Single Edit: if no artist entered, use:</w:t>
            </w:r>
          </w:p>
        </w:tc>
        <w:tc>
          <w:tcPr>
            <w:tcW w:w="5385" w:type="dxa"/>
            <w:tcBorders>
              <w:top w:val="single" w:sz="6" w:space="0" w:color="000000"/>
              <w:left w:val="single" w:sz="6" w:space="0" w:color="000000"/>
              <w:bottom w:val="single" w:sz="6" w:space="0" w:color="000000"/>
              <w:right w:val="single" w:sz="6" w:space="0" w:color="000000"/>
            </w:tcBorders>
          </w:tcPr>
          <w:p w14:paraId="384AD753" w14:textId="77777777" w:rsidR="000352E4" w:rsidRPr="00294244" w:rsidRDefault="000352E4" w:rsidP="000352E4">
            <w:pPr>
              <w:pStyle w:val="StandardDense"/>
              <w:widowControl/>
              <w:rPr>
                <w:lang w:val="en-US"/>
              </w:rPr>
            </w:pPr>
            <w:r w:rsidRPr="00294244">
              <w:rPr>
                <w:color w:val="000000"/>
                <w:lang w:val="en-US"/>
              </w:rPr>
              <w:t>If an image is displayed in single image edit, for which no artist is entered yet, the name given here is displayed by default (with a note behind the combo box for artists).</w:t>
            </w:r>
            <w:r w:rsidRPr="00294244">
              <w:rPr>
                <w:rFonts w:ascii="Arial" w:eastAsia="Arial" w:hAnsi="Arial" w:cs="Arial"/>
                <w:color w:val="000000"/>
                <w:lang w:val="en-US"/>
              </w:rPr>
              <w:t xml:space="preserve"> </w:t>
            </w:r>
          </w:p>
        </w:tc>
      </w:tr>
      <w:tr w:rsidR="000352E4" w:rsidRPr="00294244" w14:paraId="2AD3DFB7"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1544ED6" w14:textId="77777777" w:rsidR="000352E4" w:rsidRPr="00294244" w:rsidRDefault="000352E4" w:rsidP="000352E4">
            <w:pPr>
              <w:pStyle w:val="StandardDense"/>
              <w:widowControl/>
              <w:rPr>
                <w:lang w:val="en-US"/>
              </w:rPr>
            </w:pPr>
            <w:r w:rsidRPr="00294244">
              <w:rPr>
                <w:lang w:val="en-US"/>
              </w:rPr>
              <w:t>Maximum number of recent user comments, which are saved</w:t>
            </w:r>
          </w:p>
        </w:tc>
        <w:tc>
          <w:tcPr>
            <w:tcW w:w="5385" w:type="dxa"/>
            <w:tcBorders>
              <w:top w:val="single" w:sz="6" w:space="0" w:color="000000"/>
              <w:left w:val="single" w:sz="6" w:space="0" w:color="000000"/>
              <w:bottom w:val="single" w:sz="6" w:space="0" w:color="000000"/>
              <w:right w:val="single" w:sz="6" w:space="0" w:color="000000"/>
            </w:tcBorders>
          </w:tcPr>
          <w:p w14:paraId="6A611E4A" w14:textId="77777777" w:rsidR="000352E4" w:rsidRPr="00294244" w:rsidRDefault="000352E4" w:rsidP="000352E4">
            <w:pPr>
              <w:pStyle w:val="StandardDense"/>
              <w:widowControl/>
              <w:rPr>
                <w:lang w:val="en-US"/>
              </w:rPr>
            </w:pPr>
            <w:r w:rsidRPr="00294244">
              <w:rPr>
                <w:color w:val="000000"/>
                <w:lang w:val="en-US"/>
              </w:rPr>
              <w:t>When saving images, the comments are saved in a list (last entries as first) so that you can use them for the following pictures again. When you exit the program, the maximum specified number of entries is stored in the configuration file, so that they are available again when you start the program the next time.</w:t>
            </w:r>
          </w:p>
        </w:tc>
      </w:tr>
      <w:tr w:rsidR="000352E4" w:rsidRPr="00294244" w14:paraId="5E518D8B"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D3A395D" w14:textId="77777777" w:rsidR="000352E4" w:rsidRPr="00294244" w:rsidRDefault="000352E4" w:rsidP="000352E4">
            <w:pPr>
              <w:pStyle w:val="StandardDense"/>
              <w:widowControl/>
              <w:rPr>
                <w:lang w:val="en-US"/>
              </w:rPr>
            </w:pPr>
            <w:r w:rsidRPr="00294244">
              <w:rPr>
                <w:lang w:val="en-US"/>
              </w:rPr>
              <w:t>Maximum number of values for "artist", which are saved</w:t>
            </w:r>
          </w:p>
        </w:tc>
        <w:tc>
          <w:tcPr>
            <w:tcW w:w="5385" w:type="dxa"/>
            <w:tcBorders>
              <w:top w:val="single" w:sz="6" w:space="0" w:color="000000"/>
              <w:left w:val="single" w:sz="6" w:space="0" w:color="000000"/>
              <w:bottom w:val="single" w:sz="6" w:space="0" w:color="000000"/>
              <w:right w:val="single" w:sz="6" w:space="0" w:color="000000"/>
            </w:tcBorders>
          </w:tcPr>
          <w:p w14:paraId="5DB75C01" w14:textId="77777777" w:rsidR="000352E4" w:rsidRPr="00294244" w:rsidRDefault="000352E4" w:rsidP="000352E4">
            <w:pPr>
              <w:pStyle w:val="StandardDense"/>
              <w:widowControl/>
              <w:rPr>
                <w:lang w:val="en-US"/>
              </w:rPr>
            </w:pPr>
            <w:r w:rsidRPr="00294244">
              <w:rPr>
                <w:color w:val="000000"/>
                <w:lang w:val="en-US"/>
              </w:rPr>
              <w:t xml:space="preserve">When saving images, the entries for artist are saved in a list (last entries as first) so that you can use </w:t>
            </w:r>
            <w:r w:rsidRPr="00294244">
              <w:rPr>
                <w:color w:val="000000"/>
                <w:lang w:val="en-US"/>
              </w:rPr>
              <w:lastRenderedPageBreak/>
              <w:t>them for the following pictures again. When you exit the program, the maximum specified number of entries is stored in the configuration file, so that they are available again when you start the program the next time.</w:t>
            </w:r>
          </w:p>
        </w:tc>
      </w:tr>
      <w:tr w:rsidR="000352E4" w:rsidRPr="00294244" w14:paraId="6972B02B"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79AFFF02" w14:textId="77777777" w:rsidR="000352E4" w:rsidRPr="00294244" w:rsidRDefault="000352E4" w:rsidP="000352E4">
            <w:pPr>
              <w:pStyle w:val="StandardDense"/>
              <w:widowControl/>
              <w:rPr>
                <w:lang w:val="en-US"/>
              </w:rPr>
            </w:pPr>
            <w:r w:rsidRPr="00294244">
              <w:rPr>
                <w:lang w:val="en-US"/>
              </w:rPr>
              <w:lastRenderedPageBreak/>
              <w:t>Maximum number of locations/values per configurable input field, which …</w:t>
            </w:r>
          </w:p>
        </w:tc>
        <w:tc>
          <w:tcPr>
            <w:tcW w:w="5385" w:type="dxa"/>
            <w:tcBorders>
              <w:top w:val="single" w:sz="6" w:space="0" w:color="000000"/>
              <w:left w:val="single" w:sz="6" w:space="0" w:color="000000"/>
              <w:bottom w:val="single" w:sz="6" w:space="0" w:color="000000"/>
              <w:right w:val="single" w:sz="6" w:space="0" w:color="000000"/>
            </w:tcBorders>
          </w:tcPr>
          <w:p w14:paraId="6FD6F70B" w14:textId="77777777" w:rsidR="000352E4" w:rsidRPr="00294244" w:rsidRDefault="000352E4" w:rsidP="000352E4">
            <w:pPr>
              <w:pStyle w:val="StandardDense"/>
              <w:widowControl/>
              <w:rPr>
                <w:lang w:val="en-US"/>
              </w:rPr>
            </w:pPr>
            <w:r w:rsidRPr="00294244">
              <w:rPr>
                <w:color w:val="000000"/>
                <w:lang w:val="en-US"/>
              </w:rPr>
              <w:t>When saving images, the entries for fields in configurable input area are saved in a list (last entries as first) so that you can use them for the following pictures again. When you exit the program, the maximum specified number of entries for each input field is stored in the configuration file, so that they are available again when you start the program the next time.</w:t>
            </w:r>
          </w:p>
          <w:p w14:paraId="24D06300" w14:textId="77777777" w:rsidR="000352E4" w:rsidRPr="00294244" w:rsidRDefault="000352E4" w:rsidP="000352E4">
            <w:pPr>
              <w:pStyle w:val="StandardDense"/>
              <w:widowControl/>
              <w:rPr>
                <w:lang w:val="en-US"/>
              </w:rPr>
            </w:pPr>
            <w:r w:rsidRPr="00294244">
              <w:rPr>
                <w:color w:val="000000"/>
                <w:lang w:val="en-US"/>
              </w:rPr>
              <w:t>This setting also applies to the maximum number of GPS positions that are stored for the search list of the map display, separately for unnamed entries that were created by marking on the map and for named entries that are the result of a search (recognizable by a speaking name such as "Düsseldorf Hbf"). This is to prevent new unnamed entries from gradually displacing named entries from the list.</w:t>
            </w:r>
          </w:p>
        </w:tc>
      </w:tr>
      <w:tr w:rsidR="000352E4" w14:paraId="793BFD16"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FDD5229" w14:textId="77777777" w:rsidR="000352E4" w:rsidRPr="00294244" w:rsidRDefault="000352E4" w:rsidP="000352E4">
            <w:pPr>
              <w:pStyle w:val="StandardDense"/>
              <w:widowControl/>
              <w:rPr>
                <w:lang w:val="en-US"/>
              </w:rPr>
            </w:pPr>
            <w:r w:rsidRPr="00294244">
              <w:rPr>
                <w:lang w:val="en-US"/>
              </w:rPr>
              <w:t>At mouse double click in list box of predefined comments</w:t>
            </w:r>
          </w:p>
        </w:tc>
        <w:tc>
          <w:tcPr>
            <w:tcW w:w="5385" w:type="dxa"/>
            <w:tcBorders>
              <w:top w:val="single" w:sz="6" w:space="0" w:color="000000"/>
              <w:left w:val="single" w:sz="6" w:space="0" w:color="000000"/>
              <w:bottom w:val="single" w:sz="6" w:space="0" w:color="000000"/>
              <w:right w:val="single" w:sz="6" w:space="0" w:color="000000"/>
            </w:tcBorders>
          </w:tcPr>
          <w:p w14:paraId="18A5E85B" w14:textId="77777777" w:rsidR="000352E4" w:rsidRDefault="000352E4" w:rsidP="000352E4">
            <w:pPr>
              <w:pStyle w:val="StandardDense"/>
              <w:keepNext/>
              <w:widowControl/>
            </w:pPr>
            <w:r w:rsidRPr="00294244">
              <w:rPr>
                <w:color w:val="000000"/>
                <w:lang w:val="en-US"/>
              </w:rPr>
              <w:t xml:space="preserve">Here you can set the action that is executed after a double click on an item in the list box of predefined comments. </w:t>
            </w:r>
            <w:r>
              <w:rPr>
                <w:color w:val="000000"/>
              </w:rPr>
              <w:t xml:space="preserve">Possibilities are: </w:t>
            </w:r>
          </w:p>
          <w:p w14:paraId="2FCFAF78" w14:textId="77777777" w:rsidR="000352E4" w:rsidRDefault="000352E4" w:rsidP="000352E4">
            <w:pPr>
              <w:pStyle w:val="StandardDense"/>
              <w:widowControl/>
              <w:numPr>
                <w:ilvl w:val="0"/>
                <w:numId w:val="30"/>
              </w:numPr>
            </w:pPr>
            <w:r>
              <w:rPr>
                <w:color w:val="000000"/>
              </w:rPr>
              <w:t>Overwrite</w:t>
            </w:r>
          </w:p>
          <w:p w14:paraId="4D8B6237" w14:textId="77777777" w:rsidR="000352E4" w:rsidRDefault="000352E4" w:rsidP="000352E4">
            <w:pPr>
              <w:pStyle w:val="StandardDense"/>
              <w:widowControl/>
              <w:numPr>
                <w:ilvl w:val="0"/>
                <w:numId w:val="30"/>
              </w:numPr>
            </w:pPr>
            <w:r>
              <w:rPr>
                <w:color w:val="000000"/>
              </w:rPr>
              <w:t>Append with space</w:t>
            </w:r>
          </w:p>
          <w:p w14:paraId="7743A6BA" w14:textId="77777777" w:rsidR="000352E4" w:rsidRDefault="000352E4" w:rsidP="000352E4">
            <w:pPr>
              <w:pStyle w:val="StandardDense"/>
              <w:widowControl/>
              <w:numPr>
                <w:ilvl w:val="0"/>
                <w:numId w:val="30"/>
              </w:numPr>
            </w:pPr>
            <w:r>
              <w:rPr>
                <w:color w:val="000000"/>
              </w:rPr>
              <w:t>Append with comma</w:t>
            </w:r>
          </w:p>
          <w:p w14:paraId="79602A19" w14:textId="77777777" w:rsidR="000352E4" w:rsidRDefault="000352E4" w:rsidP="000352E4">
            <w:pPr>
              <w:pStyle w:val="StandardDense"/>
              <w:widowControl/>
              <w:numPr>
                <w:ilvl w:val="0"/>
                <w:numId w:val="30"/>
              </w:numPr>
            </w:pPr>
            <w:r>
              <w:rPr>
                <w:color w:val="000000"/>
              </w:rPr>
              <w:t>Append with semicolon</w:t>
            </w:r>
          </w:p>
        </w:tc>
      </w:tr>
      <w:tr w:rsidR="000352E4" w:rsidRPr="00294244" w14:paraId="461D086F"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D692683" w14:textId="77777777" w:rsidR="000352E4" w:rsidRPr="00294244" w:rsidRDefault="000352E4" w:rsidP="000352E4">
            <w:pPr>
              <w:pStyle w:val="StandardDense"/>
              <w:widowControl/>
              <w:rPr>
                <w:lang w:val="en-US"/>
              </w:rPr>
            </w:pPr>
            <w:r w:rsidRPr="00294244">
              <w:rPr>
                <w:lang w:val="en-US"/>
              </w:rPr>
              <w:t>At inserting: check, if text ends with one of the following characters:</w:t>
            </w:r>
          </w:p>
        </w:tc>
        <w:tc>
          <w:tcPr>
            <w:tcW w:w="5385" w:type="dxa"/>
            <w:tcBorders>
              <w:top w:val="single" w:sz="6" w:space="0" w:color="000000"/>
              <w:left w:val="single" w:sz="6" w:space="0" w:color="000000"/>
              <w:bottom w:val="single" w:sz="6" w:space="0" w:color="000000"/>
              <w:right w:val="single" w:sz="6" w:space="0" w:color="000000"/>
            </w:tcBorders>
          </w:tcPr>
          <w:p w14:paraId="15F72A43" w14:textId="77777777" w:rsidR="000352E4" w:rsidRPr="00294244" w:rsidRDefault="000352E4" w:rsidP="000352E4">
            <w:pPr>
              <w:pStyle w:val="StandardDense"/>
              <w:widowControl/>
              <w:rPr>
                <w:lang w:val="en-US"/>
              </w:rPr>
            </w:pPr>
            <w:r w:rsidRPr="00294244">
              <w:rPr>
                <w:color w:val="000000"/>
                <w:lang w:val="en-US"/>
              </w:rPr>
              <w:t>In the case of multiple image editing, comment can be inserted before the existing one. You can get it checked that there is a separator in between. Valid delimiters can be defined here. If the text to be inserted does not end with one of these characters, a warning is issued and you can decide whether the text is still pasted and images are stored in this way.</w:t>
            </w:r>
            <w:r w:rsidRPr="00294244">
              <w:rPr>
                <w:rFonts w:ascii="Arial" w:eastAsia="Arial" w:hAnsi="Arial" w:cs="Arial"/>
                <w:color w:val="000000"/>
                <w:lang w:val="en-US"/>
              </w:rPr>
              <w:t xml:space="preserve"> </w:t>
            </w:r>
          </w:p>
        </w:tc>
      </w:tr>
      <w:tr w:rsidR="000352E4" w:rsidRPr="00294244" w14:paraId="7D2489FF"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2D957B9" w14:textId="77777777" w:rsidR="000352E4" w:rsidRPr="00294244" w:rsidRDefault="000352E4" w:rsidP="000352E4">
            <w:pPr>
              <w:pStyle w:val="StandardDense"/>
              <w:widowControl/>
              <w:rPr>
                <w:lang w:val="en-US"/>
              </w:rPr>
            </w:pPr>
            <w:r w:rsidRPr="00294244">
              <w:rPr>
                <w:lang w:val="en-US"/>
              </w:rPr>
              <w:t>At appending: check, if text starts with one of the following characters:</w:t>
            </w:r>
          </w:p>
        </w:tc>
        <w:tc>
          <w:tcPr>
            <w:tcW w:w="5385" w:type="dxa"/>
            <w:tcBorders>
              <w:top w:val="single" w:sz="6" w:space="0" w:color="000000"/>
              <w:left w:val="single" w:sz="6" w:space="0" w:color="000000"/>
              <w:bottom w:val="single" w:sz="6" w:space="0" w:color="000000"/>
              <w:right w:val="single" w:sz="6" w:space="0" w:color="000000"/>
            </w:tcBorders>
          </w:tcPr>
          <w:p w14:paraId="47074666" w14:textId="77777777" w:rsidR="000352E4" w:rsidRPr="00294244" w:rsidRDefault="000352E4" w:rsidP="000352E4">
            <w:pPr>
              <w:pStyle w:val="StandardDense"/>
              <w:widowControl/>
              <w:rPr>
                <w:lang w:val="en-US"/>
              </w:rPr>
            </w:pPr>
            <w:r w:rsidRPr="00294244">
              <w:rPr>
                <w:color w:val="000000"/>
                <w:lang w:val="en-US"/>
              </w:rPr>
              <w:t>In the case of multiple image editing, comment can be appended after the existing one. You can get it checked that there is a separator in between. Valid delimiters can be defined here. If the text to be appended does not start with one of these characters, a warning is issued and you can decide whether the text is still pasted and images are stored in this way.</w:t>
            </w:r>
          </w:p>
        </w:tc>
      </w:tr>
      <w:tr w:rsidR="000352E4" w:rsidRPr="00294244" w14:paraId="526EE53C"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7DCEFEC2" w14:textId="77777777" w:rsidR="000352E4" w:rsidRPr="00294244" w:rsidRDefault="000352E4" w:rsidP="000352E4">
            <w:pPr>
              <w:pStyle w:val="StandardDense"/>
              <w:widowControl/>
              <w:rPr>
                <w:lang w:val="en-US"/>
              </w:rPr>
            </w:pPr>
            <w:r w:rsidRPr="00294244">
              <w:rPr>
                <w:lang w:val="en-US"/>
              </w:rPr>
              <w:t>During renaming and deleting of files consider also following file extensions (separated by ";")</w:t>
            </w:r>
          </w:p>
        </w:tc>
        <w:tc>
          <w:tcPr>
            <w:tcW w:w="5385" w:type="dxa"/>
            <w:tcBorders>
              <w:top w:val="single" w:sz="6" w:space="0" w:color="000000"/>
              <w:left w:val="single" w:sz="6" w:space="0" w:color="000000"/>
              <w:bottom w:val="single" w:sz="6" w:space="0" w:color="000000"/>
              <w:right w:val="single" w:sz="6" w:space="0" w:color="000000"/>
            </w:tcBorders>
          </w:tcPr>
          <w:p w14:paraId="091053E3" w14:textId="77777777" w:rsidR="000352E4" w:rsidRPr="00294244" w:rsidRDefault="000352E4" w:rsidP="000352E4">
            <w:pPr>
              <w:pStyle w:val="StandardDense"/>
              <w:widowControl/>
              <w:rPr>
                <w:lang w:val="en-US"/>
              </w:rPr>
            </w:pPr>
            <w:r w:rsidRPr="00294244">
              <w:rPr>
                <w:color w:val="000000"/>
                <w:lang w:val="en-US"/>
              </w:rPr>
              <w:t>Some programs create additional files for image files that have the same name but a different file extension (e.g., image.xyz related to image.jpg). Here such file extensions ("xyz") can be given so that these additional files are also renamed or deleted when renaming or deleting the image file.</w:t>
            </w:r>
            <w:r w:rsidRPr="00294244">
              <w:rPr>
                <w:rFonts w:ascii="Arial" w:eastAsia="Arial" w:hAnsi="Arial" w:cs="Arial"/>
                <w:color w:val="000000"/>
                <w:lang w:val="en-US"/>
              </w:rPr>
              <w:t xml:space="preserve"> </w:t>
            </w:r>
          </w:p>
        </w:tc>
      </w:tr>
      <w:tr w:rsidR="000352E4" w:rsidRPr="00294244" w14:paraId="23F1F373"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35D0A5D" w14:textId="77777777" w:rsidR="000352E4" w:rsidRPr="00294244" w:rsidRDefault="000352E4" w:rsidP="000352E4">
            <w:pPr>
              <w:pStyle w:val="StandardDense"/>
              <w:keepNext/>
              <w:widowControl/>
              <w:rPr>
                <w:lang w:val="en-US"/>
              </w:rPr>
            </w:pPr>
            <w:r w:rsidRPr="00294244">
              <w:rPr>
                <w:lang w:val="en-US"/>
              </w:rPr>
              <w:lastRenderedPageBreak/>
              <w:t>Settings for caching:</w:t>
            </w:r>
          </w:p>
          <w:p w14:paraId="236343EA" w14:textId="77777777" w:rsidR="000352E4" w:rsidRPr="00294244" w:rsidRDefault="000352E4" w:rsidP="000352E4">
            <w:pPr>
              <w:pStyle w:val="StandardDense"/>
              <w:widowControl/>
              <w:rPr>
                <w:lang w:val="en-US"/>
              </w:rPr>
            </w:pPr>
            <w:r w:rsidRPr="00294244">
              <w:rPr>
                <w:lang w:val="en-US"/>
              </w:rPr>
              <w:t>Maximum number of images, which are buffered for display</w:t>
            </w:r>
          </w:p>
        </w:tc>
        <w:tc>
          <w:tcPr>
            <w:tcW w:w="5385" w:type="dxa"/>
            <w:tcBorders>
              <w:top w:val="single" w:sz="6" w:space="0" w:color="000000"/>
              <w:left w:val="single" w:sz="6" w:space="0" w:color="000000"/>
              <w:bottom w:val="single" w:sz="6" w:space="0" w:color="000000"/>
              <w:right w:val="single" w:sz="6" w:space="0" w:color="000000"/>
            </w:tcBorders>
          </w:tcPr>
          <w:p w14:paraId="32312F57" w14:textId="77777777" w:rsidR="000352E4" w:rsidRPr="00294244" w:rsidRDefault="000352E4" w:rsidP="000352E4">
            <w:pPr>
              <w:pStyle w:val="StandardDense"/>
              <w:widowControl/>
              <w:rPr>
                <w:lang w:val="en-US"/>
              </w:rPr>
            </w:pPr>
            <w:r w:rsidRPr="00294244">
              <w:rPr>
                <w:color w:val="000000"/>
                <w:lang w:val="en-US"/>
              </w:rPr>
              <w:t>In order to speed up the display of previous or next images, they can be read in advance from disk. This setting defines how many images are read into the buffer. In contrast to the buffer configured via the subsequent setting, in the buffer configured here, the images are read completely and therefore this buffer consumes more memory.</w:t>
            </w:r>
            <w:r w:rsidRPr="00294244">
              <w:rPr>
                <w:rFonts w:ascii="Arial" w:eastAsia="Arial" w:hAnsi="Arial" w:cs="Arial"/>
                <w:color w:val="000000"/>
                <w:lang w:val="en-US"/>
              </w:rPr>
              <w:t xml:space="preserve"> </w:t>
            </w:r>
          </w:p>
        </w:tc>
      </w:tr>
      <w:tr w:rsidR="000352E4" w:rsidRPr="00294244" w14:paraId="0124B903"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4154A43" w14:textId="77777777" w:rsidR="000352E4" w:rsidRPr="00294244" w:rsidRDefault="000352E4" w:rsidP="000352E4">
            <w:pPr>
              <w:pStyle w:val="StandardDense"/>
              <w:keepNext/>
              <w:widowControl/>
              <w:rPr>
                <w:lang w:val="en-US"/>
              </w:rPr>
            </w:pPr>
            <w:r w:rsidRPr="00294244">
              <w:rPr>
                <w:lang w:val="en-US"/>
              </w:rPr>
              <w:t>Settings for caching:</w:t>
            </w:r>
          </w:p>
          <w:p w14:paraId="0FCEAAC2" w14:textId="77777777" w:rsidR="000352E4" w:rsidRPr="00294244" w:rsidRDefault="000352E4" w:rsidP="000352E4">
            <w:pPr>
              <w:pStyle w:val="StandardDense"/>
              <w:widowControl/>
              <w:rPr>
                <w:lang w:val="en-US"/>
              </w:rPr>
            </w:pPr>
            <w:r w:rsidRPr="00294244">
              <w:rPr>
                <w:lang w:val="en-US"/>
              </w:rPr>
              <w:t>Maximum number of images, which are buffered for file list</w:t>
            </w:r>
          </w:p>
        </w:tc>
        <w:tc>
          <w:tcPr>
            <w:tcW w:w="5385" w:type="dxa"/>
            <w:tcBorders>
              <w:top w:val="single" w:sz="6" w:space="0" w:color="000000"/>
              <w:left w:val="single" w:sz="6" w:space="0" w:color="000000"/>
              <w:bottom w:val="single" w:sz="6" w:space="0" w:color="000000"/>
              <w:right w:val="single" w:sz="6" w:space="0" w:color="000000"/>
            </w:tcBorders>
          </w:tcPr>
          <w:p w14:paraId="067993B8" w14:textId="77777777" w:rsidR="000352E4" w:rsidRPr="00294244" w:rsidRDefault="000352E4" w:rsidP="000352E4">
            <w:pPr>
              <w:pStyle w:val="StandardDense"/>
              <w:widowControl/>
              <w:rPr>
                <w:lang w:val="en-US"/>
              </w:rPr>
            </w:pPr>
            <w:r w:rsidRPr="00294244">
              <w:rPr>
                <w:lang w:val="en-US"/>
              </w:rPr>
              <w:t xml:space="preserve">In order to speed up scrolling in file list, thumbnail images or properties of images can be read in advance from disk. </w:t>
            </w:r>
            <w:r w:rsidRPr="00294244">
              <w:rPr>
                <w:color w:val="000000"/>
                <w:lang w:val="en-US"/>
              </w:rPr>
              <w:t>This setting defines how many images are read into the buffer.</w:t>
            </w:r>
          </w:p>
        </w:tc>
      </w:tr>
      <w:tr w:rsidR="000352E4" w:rsidRPr="00294244" w14:paraId="5E4A643F"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78DA6048" w14:textId="77777777" w:rsidR="000352E4" w:rsidRPr="00294244" w:rsidRDefault="000352E4" w:rsidP="000352E4">
            <w:pPr>
              <w:pStyle w:val="StandardDense"/>
              <w:keepNext/>
              <w:widowControl/>
              <w:rPr>
                <w:lang w:val="en-US"/>
              </w:rPr>
            </w:pPr>
            <w:r w:rsidRPr="00294244">
              <w:rPr>
                <w:lang w:val="en-US"/>
              </w:rPr>
              <w:t>Settings for caching:</w:t>
            </w:r>
          </w:p>
          <w:p w14:paraId="6CACB333" w14:textId="77777777" w:rsidR="000352E4" w:rsidRPr="00294244" w:rsidRDefault="000352E4" w:rsidP="000352E4">
            <w:pPr>
              <w:pStyle w:val="StandardDense"/>
              <w:widowControl/>
              <w:rPr>
                <w:lang w:val="en-US"/>
              </w:rPr>
            </w:pPr>
            <w:r w:rsidRPr="00294244">
              <w:rPr>
                <w:lang w:val="en-US"/>
              </w:rPr>
              <w:t>Maximum used main memory (above no further caching)</w:t>
            </w:r>
          </w:p>
        </w:tc>
        <w:tc>
          <w:tcPr>
            <w:tcW w:w="5385" w:type="dxa"/>
            <w:tcBorders>
              <w:top w:val="single" w:sz="6" w:space="0" w:color="000000"/>
              <w:left w:val="single" w:sz="6" w:space="0" w:color="000000"/>
              <w:bottom w:val="single" w:sz="6" w:space="0" w:color="000000"/>
              <w:right w:val="single" w:sz="6" w:space="0" w:color="000000"/>
            </w:tcBorders>
          </w:tcPr>
          <w:p w14:paraId="38639973" w14:textId="77777777" w:rsidR="000352E4" w:rsidRPr="00294244" w:rsidRDefault="000352E4" w:rsidP="000352E4">
            <w:pPr>
              <w:pStyle w:val="StandardDense"/>
              <w:widowControl/>
              <w:rPr>
                <w:lang w:val="en-US"/>
              </w:rPr>
            </w:pPr>
            <w:r w:rsidRPr="00294244">
              <w:rPr>
                <w:color w:val="000000"/>
                <w:lang w:val="en-US"/>
              </w:rPr>
              <w:t>Apart from the two previous settings via the number of images read into buffers you can also define the maximum memory used for caching. This setting applies to both buffer areas together. For this setting consider the total available main memory.</w:t>
            </w:r>
            <w:r w:rsidRPr="00294244">
              <w:rPr>
                <w:rFonts w:ascii="Arial" w:eastAsia="Arial" w:hAnsi="Arial" w:cs="Arial"/>
                <w:color w:val="000000"/>
                <w:lang w:val="en-US"/>
              </w:rPr>
              <w:t xml:space="preserve"> </w:t>
            </w:r>
          </w:p>
          <w:p w14:paraId="6002963C" w14:textId="77777777" w:rsidR="000352E4" w:rsidRPr="00294244" w:rsidRDefault="000352E4" w:rsidP="000352E4">
            <w:pPr>
              <w:pStyle w:val="StandardDense"/>
              <w:widowControl/>
              <w:rPr>
                <w:lang w:val="en-US"/>
              </w:rPr>
            </w:pPr>
            <w:r w:rsidRPr="00294244">
              <w:rPr>
                <w:color w:val="000000"/>
                <w:lang w:val="en-US"/>
              </w:rPr>
              <w:t>Note: In the footer of the main mask the main memory currently used by the program is displayed.</w:t>
            </w:r>
            <w:r w:rsidRPr="00294244">
              <w:rPr>
                <w:rFonts w:ascii="Arial" w:eastAsia="Arial" w:hAnsi="Arial" w:cs="Arial"/>
                <w:color w:val="000000"/>
                <w:lang w:val="en-US"/>
              </w:rPr>
              <w:t xml:space="preserve"> </w:t>
            </w:r>
          </w:p>
        </w:tc>
      </w:tr>
      <w:tr w:rsidR="000352E4" w:rsidRPr="00294244" w14:paraId="194DD09C"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6F4A6AB" w14:textId="77777777" w:rsidR="000352E4" w:rsidRDefault="000352E4" w:rsidP="000352E4">
            <w:pPr>
              <w:pStyle w:val="StandardDense"/>
              <w:widowControl/>
            </w:pPr>
            <w:r>
              <w:t>Save comment in</w:t>
            </w:r>
          </w:p>
        </w:tc>
        <w:tc>
          <w:tcPr>
            <w:tcW w:w="5385" w:type="dxa"/>
            <w:tcBorders>
              <w:top w:val="single" w:sz="6" w:space="0" w:color="000000"/>
              <w:left w:val="single" w:sz="6" w:space="0" w:color="000000"/>
              <w:bottom w:val="single" w:sz="6" w:space="0" w:color="000000"/>
              <w:right w:val="single" w:sz="6" w:space="0" w:color="000000"/>
            </w:tcBorders>
          </w:tcPr>
          <w:p w14:paraId="52AAC988" w14:textId="77777777" w:rsidR="000352E4" w:rsidRPr="00294244" w:rsidRDefault="000352E4" w:rsidP="000352E4">
            <w:pPr>
              <w:pStyle w:val="StandardDense"/>
              <w:keepNext/>
              <w:widowControl/>
              <w:rPr>
                <w:lang w:val="en-US"/>
              </w:rPr>
            </w:pPr>
            <w:r w:rsidRPr="00294244">
              <w:rPr>
                <w:color w:val="000000"/>
                <w:lang w:val="en-US"/>
              </w:rPr>
              <w:t>The contents of the text field for comment on the main mask can be saved in:</w:t>
            </w:r>
            <w:r w:rsidRPr="00294244">
              <w:rPr>
                <w:rFonts w:ascii="Arial" w:eastAsia="Arial" w:hAnsi="Arial" w:cs="Arial"/>
                <w:color w:val="000000"/>
                <w:lang w:val="en-US"/>
              </w:rPr>
              <w:t xml:space="preserve"> </w:t>
            </w:r>
          </w:p>
          <w:p w14:paraId="7D025752" w14:textId="77777777" w:rsidR="000352E4" w:rsidRDefault="000352E4" w:rsidP="000352E4">
            <w:pPr>
              <w:pStyle w:val="StandardDense"/>
              <w:widowControl/>
              <w:numPr>
                <w:ilvl w:val="0"/>
                <w:numId w:val="30"/>
              </w:numPr>
            </w:pPr>
            <w:r>
              <w:t>Exif-Tag "Exif.Image.ImageDescription</w:t>
            </w:r>
          </w:p>
          <w:p w14:paraId="5DDCDABA" w14:textId="77777777" w:rsidR="000352E4" w:rsidRDefault="000352E4" w:rsidP="000352E4">
            <w:pPr>
              <w:pStyle w:val="StandardDense"/>
              <w:widowControl/>
              <w:numPr>
                <w:ilvl w:val="0"/>
                <w:numId w:val="30"/>
              </w:numPr>
            </w:pPr>
            <w:r>
              <w:t>Exif-Tag "Exif.Image.XPComment"</w:t>
            </w:r>
          </w:p>
          <w:p w14:paraId="7CBFE7CF" w14:textId="77777777" w:rsidR="000352E4" w:rsidRDefault="000352E4" w:rsidP="000352E4">
            <w:pPr>
              <w:pStyle w:val="StandardDense"/>
              <w:widowControl/>
              <w:numPr>
                <w:ilvl w:val="0"/>
                <w:numId w:val="30"/>
              </w:numPr>
            </w:pPr>
            <w:r>
              <w:t>Exif-Tag "Exif.Image.XPTitle"</w:t>
            </w:r>
          </w:p>
          <w:p w14:paraId="692CF306" w14:textId="77777777" w:rsidR="000352E4" w:rsidRDefault="000352E4" w:rsidP="000352E4">
            <w:pPr>
              <w:pStyle w:val="StandardDense"/>
              <w:widowControl/>
              <w:numPr>
                <w:ilvl w:val="0"/>
                <w:numId w:val="30"/>
              </w:numPr>
            </w:pPr>
            <w:r>
              <w:t>Exif-Tag "Exif.Photo.UserComment</w:t>
            </w:r>
          </w:p>
          <w:p w14:paraId="7C740CB6" w14:textId="77777777" w:rsidR="000352E4" w:rsidRPr="00294244" w:rsidRDefault="000352E4" w:rsidP="000352E4">
            <w:pPr>
              <w:pStyle w:val="StandardDense"/>
              <w:widowControl/>
              <w:numPr>
                <w:ilvl w:val="0"/>
                <w:numId w:val="30"/>
              </w:numPr>
              <w:rPr>
                <w:lang w:val="en-US"/>
              </w:rPr>
            </w:pPr>
            <w:r w:rsidRPr="00294244">
              <w:rPr>
                <w:lang w:val="en-US"/>
              </w:rPr>
              <w:t>IPTC-Tag "Iptc.Application2.Caption"</w:t>
            </w:r>
          </w:p>
          <w:p w14:paraId="0B1892AA" w14:textId="77777777" w:rsidR="000352E4" w:rsidRPr="00294244" w:rsidRDefault="000352E4" w:rsidP="000352E4">
            <w:pPr>
              <w:pStyle w:val="StandardDense"/>
              <w:widowControl/>
              <w:numPr>
                <w:ilvl w:val="0"/>
                <w:numId w:val="30"/>
              </w:numPr>
              <w:rPr>
                <w:lang w:val="en-US"/>
              </w:rPr>
            </w:pPr>
            <w:r w:rsidRPr="00294244">
              <w:rPr>
                <w:lang w:val="en-US"/>
              </w:rPr>
              <w:t>XMP-Tag "Xmp.dc.description" (with language code lang=x-default)</w:t>
            </w:r>
          </w:p>
          <w:p w14:paraId="48BF30A4" w14:textId="77777777" w:rsidR="000352E4" w:rsidRPr="00294244" w:rsidRDefault="000352E4" w:rsidP="000352E4">
            <w:pPr>
              <w:pStyle w:val="StandardDense"/>
              <w:widowControl/>
              <w:numPr>
                <w:ilvl w:val="0"/>
                <w:numId w:val="30"/>
              </w:numPr>
              <w:rPr>
                <w:lang w:val="en-US"/>
              </w:rPr>
            </w:pPr>
            <w:r w:rsidRPr="00294244">
              <w:rPr>
                <w:lang w:val="en-US"/>
              </w:rPr>
              <w:t>XMP-Tag "Xmp.dc.title" (with language code lang=x-default)</w:t>
            </w:r>
          </w:p>
          <w:p w14:paraId="69B9D5D9" w14:textId="77777777" w:rsidR="000352E4" w:rsidRPr="00294244" w:rsidRDefault="000352E4" w:rsidP="000352E4">
            <w:pPr>
              <w:pStyle w:val="StandardDense"/>
              <w:widowControl/>
              <w:numPr>
                <w:ilvl w:val="0"/>
                <w:numId w:val="30"/>
              </w:numPr>
              <w:rPr>
                <w:lang w:val="en-US"/>
              </w:rPr>
            </w:pPr>
            <w:r w:rsidRPr="00294244">
              <w:rPr>
                <w:lang w:val="en-US"/>
              </w:rPr>
              <w:t xml:space="preserve">Field "JPEG comment", </w:t>
            </w:r>
            <w:r w:rsidRPr="00294244">
              <w:rPr>
                <w:color w:val="000000"/>
                <w:lang w:val="en-US"/>
              </w:rPr>
              <w:t>called by some programs "Image Comment"</w:t>
            </w:r>
            <w:r w:rsidRPr="00294244">
              <w:rPr>
                <w:rFonts w:ascii="Arial" w:eastAsia="Arial" w:hAnsi="Arial" w:cs="Arial"/>
                <w:color w:val="000000"/>
                <w:lang w:val="en-US"/>
              </w:rPr>
              <w:t xml:space="preserve"> </w:t>
            </w:r>
          </w:p>
        </w:tc>
      </w:tr>
      <w:tr w:rsidR="000352E4" w14:paraId="114DA324"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59489DED" w14:textId="77777777" w:rsidR="000352E4" w:rsidRDefault="000352E4" w:rsidP="000352E4">
            <w:pPr>
              <w:pStyle w:val="StandardDense"/>
              <w:widowControl/>
            </w:pPr>
            <w:r>
              <w:t>Artist (author) save in</w:t>
            </w:r>
          </w:p>
        </w:tc>
        <w:tc>
          <w:tcPr>
            <w:tcW w:w="5385" w:type="dxa"/>
            <w:tcBorders>
              <w:top w:val="single" w:sz="6" w:space="0" w:color="000000"/>
              <w:left w:val="single" w:sz="6" w:space="0" w:color="000000"/>
              <w:bottom w:val="single" w:sz="6" w:space="0" w:color="000000"/>
              <w:right w:val="single" w:sz="6" w:space="0" w:color="000000"/>
            </w:tcBorders>
          </w:tcPr>
          <w:p w14:paraId="51DF8236" w14:textId="77777777" w:rsidR="000352E4" w:rsidRPr="00294244" w:rsidRDefault="000352E4" w:rsidP="000352E4">
            <w:pPr>
              <w:pStyle w:val="StandardDense"/>
              <w:keepNext/>
              <w:widowControl/>
              <w:rPr>
                <w:lang w:val="en-US"/>
              </w:rPr>
            </w:pPr>
            <w:r w:rsidRPr="00294244">
              <w:rPr>
                <w:color w:val="000000"/>
                <w:lang w:val="en-US"/>
              </w:rPr>
              <w:t>The contents of the text field for artist (author) On the main mask can be saved in:</w:t>
            </w:r>
          </w:p>
          <w:p w14:paraId="069327CA" w14:textId="77777777" w:rsidR="000352E4" w:rsidRDefault="000352E4" w:rsidP="000352E4">
            <w:pPr>
              <w:pStyle w:val="StandardDense"/>
              <w:widowControl/>
              <w:numPr>
                <w:ilvl w:val="0"/>
                <w:numId w:val="30"/>
              </w:numPr>
            </w:pPr>
            <w:r>
              <w:t>Exif-Tag "Exif.Image.Artist"</w:t>
            </w:r>
          </w:p>
          <w:p w14:paraId="566A1F83" w14:textId="77777777" w:rsidR="000352E4" w:rsidRDefault="000352E4" w:rsidP="000352E4">
            <w:pPr>
              <w:pStyle w:val="StandardDense"/>
              <w:widowControl/>
              <w:numPr>
                <w:ilvl w:val="0"/>
                <w:numId w:val="30"/>
              </w:numPr>
            </w:pPr>
            <w:r>
              <w:t>Exif-Tag "Exif.Image.XPAuthor"</w:t>
            </w:r>
          </w:p>
          <w:p w14:paraId="4047C818" w14:textId="77777777" w:rsidR="000352E4" w:rsidRPr="00294244" w:rsidRDefault="000352E4" w:rsidP="000352E4">
            <w:pPr>
              <w:pStyle w:val="StandardDense"/>
              <w:widowControl/>
              <w:numPr>
                <w:ilvl w:val="0"/>
                <w:numId w:val="30"/>
              </w:numPr>
              <w:rPr>
                <w:lang w:val="en-US"/>
              </w:rPr>
            </w:pPr>
            <w:r w:rsidRPr="00294244">
              <w:rPr>
                <w:lang w:val="en-US"/>
              </w:rPr>
              <w:t>IPTC-Tag "Iptc.Application2.Writer"</w:t>
            </w:r>
          </w:p>
          <w:p w14:paraId="1CD422F4" w14:textId="77777777" w:rsidR="000352E4" w:rsidRDefault="000352E4" w:rsidP="000352E4">
            <w:pPr>
              <w:pStyle w:val="StandardDense"/>
              <w:widowControl/>
              <w:numPr>
                <w:ilvl w:val="0"/>
                <w:numId w:val="30"/>
              </w:numPr>
            </w:pPr>
            <w:r>
              <w:t>XMP-Tag "Xmp.dc.creator"</w:t>
            </w:r>
          </w:p>
        </w:tc>
      </w:tr>
      <w:tr w:rsidR="000352E4" w14:paraId="5A28D4E9"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A784DE7" w14:textId="77777777" w:rsidR="000352E4" w:rsidRPr="00294244" w:rsidRDefault="000352E4" w:rsidP="000352E4">
            <w:pPr>
              <w:pStyle w:val="StandardDense"/>
              <w:widowControl/>
              <w:rPr>
                <w:lang w:val="en-US"/>
              </w:rPr>
            </w:pPr>
            <w:r w:rsidRPr="00294244">
              <w:rPr>
                <w:lang w:val="en-US"/>
              </w:rPr>
              <w:t>Languages</w:t>
            </w:r>
            <w:r w:rsidRPr="00294244">
              <w:rPr>
                <w:lang w:val="en-US"/>
              </w:rPr>
              <w:br/>
              <w:t>(for XMP data type Lang-Alt)</w:t>
            </w:r>
          </w:p>
        </w:tc>
        <w:tc>
          <w:tcPr>
            <w:tcW w:w="5385" w:type="dxa"/>
            <w:tcBorders>
              <w:top w:val="single" w:sz="6" w:space="0" w:color="000000"/>
              <w:left w:val="single" w:sz="6" w:space="0" w:color="000000"/>
              <w:bottom w:val="single" w:sz="6" w:space="0" w:color="000000"/>
              <w:right w:val="single" w:sz="6" w:space="0" w:color="000000"/>
            </w:tcBorders>
          </w:tcPr>
          <w:p w14:paraId="24518F1B" w14:textId="77777777" w:rsidR="000352E4" w:rsidRPr="00294244" w:rsidRDefault="000352E4" w:rsidP="000352E4">
            <w:pPr>
              <w:pStyle w:val="StandardDense"/>
              <w:widowControl/>
              <w:rPr>
                <w:lang w:val="en-US"/>
              </w:rPr>
            </w:pPr>
            <w:r w:rsidRPr="00294244">
              <w:rPr>
                <w:color w:val="000000"/>
                <w:lang w:val="en-US"/>
              </w:rPr>
              <w:t>The XMP data type lang-Alt allows defining values in different languages for a tag. Here you can select for which languages an input field is always displayed in the configurable input area.</w:t>
            </w:r>
            <w:r w:rsidRPr="00294244">
              <w:rPr>
                <w:rFonts w:ascii="Arial" w:eastAsia="Arial" w:hAnsi="Arial" w:cs="Arial"/>
                <w:color w:val="000000"/>
                <w:lang w:val="en-US"/>
              </w:rPr>
              <w:t xml:space="preserve"> </w:t>
            </w:r>
          </w:p>
          <w:p w14:paraId="67EBBFC5" w14:textId="77777777" w:rsidR="000352E4" w:rsidRDefault="000352E4" w:rsidP="000352E4">
            <w:pPr>
              <w:pStyle w:val="StandardDense"/>
              <w:widowControl/>
            </w:pPr>
            <w:r w:rsidRPr="00294244">
              <w:rPr>
                <w:color w:val="000000"/>
                <w:lang w:val="en-US"/>
              </w:rPr>
              <w:t xml:space="preserve">The languages to select from are defined in the general configuration file. </w:t>
            </w:r>
            <w:r>
              <w:rPr>
                <w:color w:val="000000"/>
              </w:rPr>
              <w:t xml:space="preserve">For more information, see </w:t>
            </w:r>
            <w:hyperlink w:anchor="_topic_BenutzerbezogeneKonfigurationsda">
              <w:r>
                <w:rPr>
                  <w:rStyle w:val="Hyperlink"/>
                </w:rPr>
                <w:t>General configuration file</w:t>
              </w:r>
            </w:hyperlink>
            <w:r>
              <w:t>.</w:t>
            </w:r>
          </w:p>
        </w:tc>
      </w:tr>
      <w:tr w:rsidR="000352E4" w:rsidRPr="00294244" w14:paraId="3B33A9B7"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B7CE182" w14:textId="77777777" w:rsidR="000352E4" w:rsidRPr="00294244" w:rsidRDefault="000352E4" w:rsidP="000352E4">
            <w:pPr>
              <w:pStyle w:val="StandardDense"/>
              <w:widowControl/>
              <w:rPr>
                <w:lang w:val="en-US"/>
              </w:rPr>
            </w:pPr>
            <w:r w:rsidRPr="00294244">
              <w:rPr>
                <w:lang w:val="en-US"/>
              </w:rPr>
              <w:t>Video: File extensions - display properties (separated by ";"):</w:t>
            </w:r>
          </w:p>
        </w:tc>
        <w:tc>
          <w:tcPr>
            <w:tcW w:w="5385" w:type="dxa"/>
            <w:tcBorders>
              <w:top w:val="single" w:sz="6" w:space="0" w:color="000000"/>
              <w:left w:val="single" w:sz="6" w:space="0" w:color="000000"/>
              <w:bottom w:val="single" w:sz="6" w:space="0" w:color="000000"/>
              <w:right w:val="single" w:sz="6" w:space="0" w:color="000000"/>
            </w:tcBorders>
          </w:tcPr>
          <w:p w14:paraId="30E42386" w14:textId="77777777" w:rsidR="000352E4" w:rsidRPr="00294244" w:rsidRDefault="000352E4" w:rsidP="000352E4">
            <w:pPr>
              <w:pStyle w:val="StandardDense"/>
              <w:widowControl/>
              <w:rPr>
                <w:lang w:val="en-US"/>
              </w:rPr>
            </w:pPr>
            <w:r w:rsidRPr="00294244">
              <w:rPr>
                <w:color w:val="000000"/>
                <w:lang w:val="en-US"/>
              </w:rPr>
              <w:t>Video files with specified file extensions will be displayed in the file list and their metadata are read.</w:t>
            </w:r>
            <w:r w:rsidRPr="00294244">
              <w:rPr>
                <w:rFonts w:ascii="Arial" w:eastAsia="Arial" w:hAnsi="Arial" w:cs="Arial"/>
                <w:color w:val="000000"/>
                <w:lang w:val="en-US"/>
              </w:rPr>
              <w:t xml:space="preserve"> </w:t>
            </w:r>
          </w:p>
        </w:tc>
      </w:tr>
      <w:tr w:rsidR="000352E4" w:rsidRPr="00294244" w14:paraId="38CFEA8E"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4802A9BF" w14:textId="77777777" w:rsidR="000352E4" w:rsidRPr="00294244" w:rsidRDefault="000352E4" w:rsidP="000352E4">
            <w:pPr>
              <w:pStyle w:val="StandardDense"/>
              <w:widowControl/>
              <w:rPr>
                <w:lang w:val="en-US"/>
              </w:rPr>
            </w:pPr>
            <w:r w:rsidRPr="00294244">
              <w:rPr>
                <w:lang w:val="en-US"/>
              </w:rPr>
              <w:t>Video: File extensions - display a frame (separated by ";"):</w:t>
            </w:r>
          </w:p>
        </w:tc>
        <w:tc>
          <w:tcPr>
            <w:tcW w:w="5385" w:type="dxa"/>
            <w:tcBorders>
              <w:top w:val="single" w:sz="6" w:space="0" w:color="000000"/>
              <w:left w:val="single" w:sz="6" w:space="0" w:color="000000"/>
              <w:bottom w:val="single" w:sz="6" w:space="0" w:color="000000"/>
              <w:right w:val="single" w:sz="6" w:space="0" w:color="000000"/>
            </w:tcBorders>
          </w:tcPr>
          <w:p w14:paraId="2936DD2E" w14:textId="77777777" w:rsidR="000352E4" w:rsidRPr="00294244" w:rsidRDefault="000352E4" w:rsidP="000352E4">
            <w:pPr>
              <w:pStyle w:val="StandardDense"/>
              <w:widowControl/>
              <w:rPr>
                <w:lang w:val="en-US"/>
              </w:rPr>
            </w:pPr>
            <w:r w:rsidRPr="00294244">
              <w:rPr>
                <w:color w:val="000000"/>
                <w:lang w:val="en-US"/>
              </w:rPr>
              <w:t>For video files with the specified file extensions, a frame is displayed.</w:t>
            </w:r>
            <w:r w:rsidRPr="00294244">
              <w:rPr>
                <w:rFonts w:ascii="Arial" w:eastAsia="Arial" w:hAnsi="Arial" w:cs="Arial"/>
                <w:color w:val="000000"/>
                <w:lang w:val="en-US"/>
              </w:rPr>
              <w:t xml:space="preserve"> </w:t>
            </w:r>
          </w:p>
        </w:tc>
      </w:tr>
      <w:tr w:rsidR="000352E4" w:rsidRPr="00294244" w14:paraId="50FD4AE2"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B660FF2" w14:textId="77777777" w:rsidR="000352E4" w:rsidRDefault="000352E4" w:rsidP="000352E4">
            <w:pPr>
              <w:pStyle w:val="StandardDense"/>
              <w:widowControl/>
            </w:pPr>
            <w:r>
              <w:t>Video: Frame Position [s]</w:t>
            </w:r>
          </w:p>
        </w:tc>
        <w:tc>
          <w:tcPr>
            <w:tcW w:w="5385" w:type="dxa"/>
            <w:tcBorders>
              <w:top w:val="single" w:sz="6" w:space="0" w:color="000000"/>
              <w:left w:val="single" w:sz="6" w:space="0" w:color="000000"/>
              <w:bottom w:val="single" w:sz="6" w:space="0" w:color="000000"/>
              <w:right w:val="single" w:sz="6" w:space="0" w:color="000000"/>
            </w:tcBorders>
          </w:tcPr>
          <w:p w14:paraId="357E7FE5" w14:textId="77777777" w:rsidR="000352E4" w:rsidRPr="00294244" w:rsidRDefault="000352E4" w:rsidP="000352E4">
            <w:pPr>
              <w:pStyle w:val="StandardDense"/>
              <w:widowControl/>
              <w:rPr>
                <w:lang w:val="en-US"/>
              </w:rPr>
            </w:pPr>
            <w:r w:rsidRPr="00294244">
              <w:rPr>
                <w:color w:val="000000"/>
                <w:lang w:val="en-US"/>
              </w:rPr>
              <w:t>Defines the position of the displayed frame in seconds from the start of the video</w:t>
            </w:r>
            <w:r w:rsidRPr="00294244">
              <w:rPr>
                <w:rFonts w:ascii="Arial" w:eastAsia="Arial" w:hAnsi="Arial" w:cs="Arial"/>
                <w:color w:val="000000"/>
                <w:lang w:val="en-US"/>
              </w:rPr>
              <w:t xml:space="preserve"> </w:t>
            </w:r>
          </w:p>
        </w:tc>
      </w:tr>
      <w:tr w:rsidR="000352E4" w:rsidRPr="00294244" w14:paraId="1822E5BC"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202EA003" w14:textId="77777777" w:rsidR="000352E4" w:rsidRPr="00294244" w:rsidRDefault="000352E4" w:rsidP="000352E4">
            <w:pPr>
              <w:pStyle w:val="StandardDense"/>
              <w:widowControl/>
              <w:rPr>
                <w:lang w:val="en-US"/>
              </w:rPr>
            </w:pPr>
            <w:r w:rsidRPr="00294244">
              <w:rPr>
                <w:lang w:val="en-US"/>
              </w:rPr>
              <w:t>charset for Exif.Photo.UserComment</w:t>
            </w:r>
          </w:p>
        </w:tc>
        <w:tc>
          <w:tcPr>
            <w:tcW w:w="5385" w:type="dxa"/>
            <w:tcBorders>
              <w:top w:val="single" w:sz="6" w:space="0" w:color="000000"/>
              <w:left w:val="single" w:sz="6" w:space="0" w:color="000000"/>
              <w:bottom w:val="single" w:sz="6" w:space="0" w:color="000000"/>
              <w:right w:val="single" w:sz="6" w:space="0" w:color="000000"/>
            </w:tcBorders>
          </w:tcPr>
          <w:p w14:paraId="37BD59C0" w14:textId="77777777" w:rsidR="000352E4" w:rsidRPr="00294244" w:rsidRDefault="000352E4" w:rsidP="000352E4">
            <w:pPr>
              <w:pStyle w:val="StandardDense"/>
              <w:widowControl/>
              <w:rPr>
                <w:lang w:val="en-US"/>
              </w:rPr>
            </w:pPr>
            <w:r w:rsidRPr="00294244">
              <w:rPr>
                <w:color w:val="000000"/>
                <w:lang w:val="en-US"/>
              </w:rPr>
              <w:t>Character set in which Exif.Photo.UserComment is written. This setting applies also for a few other Exif tags of type "Comment".</w:t>
            </w:r>
          </w:p>
          <w:p w14:paraId="7628D93D" w14:textId="77777777" w:rsidR="000352E4" w:rsidRPr="00294244" w:rsidRDefault="000352E4" w:rsidP="000352E4">
            <w:pPr>
              <w:widowControl/>
              <w:rPr>
                <w:lang w:val="en-US"/>
              </w:rPr>
            </w:pPr>
            <w:r w:rsidRPr="00294244">
              <w:rPr>
                <w:lang w:val="en-US"/>
              </w:rPr>
              <w:lastRenderedPageBreak/>
              <w:t xml:space="preserve">In general, "Unicode" is better supported by other programs to display Meta data. </w:t>
            </w:r>
          </w:p>
        </w:tc>
      </w:tr>
      <w:tr w:rsidR="000352E4" w:rsidRPr="00294244" w14:paraId="34063427"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0DD4186B" w14:textId="77777777" w:rsidR="000352E4" w:rsidRDefault="000352E4" w:rsidP="000352E4">
            <w:pPr>
              <w:pStyle w:val="StandardDense"/>
              <w:widowControl/>
            </w:pPr>
            <w:r>
              <w:lastRenderedPageBreak/>
              <w:t>Write Exif in UTF8</w:t>
            </w:r>
          </w:p>
        </w:tc>
        <w:tc>
          <w:tcPr>
            <w:tcW w:w="5385" w:type="dxa"/>
            <w:tcBorders>
              <w:top w:val="single" w:sz="6" w:space="0" w:color="000000"/>
              <w:left w:val="single" w:sz="6" w:space="0" w:color="000000"/>
              <w:bottom w:val="single" w:sz="6" w:space="0" w:color="000000"/>
              <w:right w:val="single" w:sz="6" w:space="0" w:color="000000"/>
            </w:tcBorders>
          </w:tcPr>
          <w:p w14:paraId="1CB9806A" w14:textId="77777777" w:rsidR="000352E4" w:rsidRPr="00294244" w:rsidRDefault="000352E4" w:rsidP="000352E4">
            <w:pPr>
              <w:pStyle w:val="StandardDense"/>
              <w:widowControl/>
              <w:rPr>
                <w:lang w:val="en-US"/>
              </w:rPr>
            </w:pPr>
            <w:r w:rsidRPr="00294244">
              <w:rPr>
                <w:color w:val="000000"/>
                <w:lang w:val="en-US"/>
              </w:rPr>
              <w:t>Write Exif data in UTF8-encoding.</w:t>
            </w:r>
          </w:p>
          <w:p w14:paraId="1380172F" w14:textId="77777777" w:rsidR="000352E4" w:rsidRPr="00294244" w:rsidRDefault="000352E4" w:rsidP="000352E4">
            <w:pPr>
              <w:widowControl/>
              <w:rPr>
                <w:lang w:val="en-US"/>
              </w:rPr>
            </w:pPr>
            <w:r w:rsidRPr="00294244">
              <w:rPr>
                <w:lang w:val="en-US"/>
              </w:rPr>
              <w:t xml:space="preserve">In general, "UTF8" is better supported by other programs to display Meta data. </w:t>
            </w:r>
          </w:p>
        </w:tc>
      </w:tr>
      <w:tr w:rsidR="000352E4" w:rsidRPr="00294244" w14:paraId="6EC18DE1"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6D0B79FB" w14:textId="77777777" w:rsidR="000352E4" w:rsidRDefault="000352E4" w:rsidP="000352E4">
            <w:pPr>
              <w:pStyle w:val="StandardDense"/>
              <w:widowControl/>
            </w:pPr>
            <w:r>
              <w:t>Write IPTC in UTF8</w:t>
            </w:r>
          </w:p>
        </w:tc>
        <w:tc>
          <w:tcPr>
            <w:tcW w:w="5385" w:type="dxa"/>
            <w:tcBorders>
              <w:top w:val="single" w:sz="6" w:space="0" w:color="000000"/>
              <w:left w:val="single" w:sz="6" w:space="0" w:color="000000"/>
              <w:bottom w:val="single" w:sz="6" w:space="0" w:color="000000"/>
              <w:right w:val="single" w:sz="6" w:space="0" w:color="000000"/>
            </w:tcBorders>
          </w:tcPr>
          <w:p w14:paraId="6C538CC4" w14:textId="77777777" w:rsidR="000352E4" w:rsidRPr="00294244" w:rsidRDefault="000352E4" w:rsidP="000352E4">
            <w:pPr>
              <w:pStyle w:val="StandardDense"/>
              <w:widowControl/>
              <w:rPr>
                <w:lang w:val="en-US"/>
              </w:rPr>
            </w:pPr>
            <w:r w:rsidRPr="00294244">
              <w:rPr>
                <w:color w:val="000000"/>
                <w:lang w:val="en-US"/>
              </w:rPr>
              <w:t>Write IPTC data in UTF8-encoding.</w:t>
            </w:r>
          </w:p>
          <w:p w14:paraId="5C4C1B56" w14:textId="77777777" w:rsidR="000352E4" w:rsidRPr="00294244" w:rsidRDefault="000352E4" w:rsidP="000352E4">
            <w:pPr>
              <w:widowControl/>
              <w:rPr>
                <w:lang w:val="en-US"/>
              </w:rPr>
            </w:pPr>
            <w:r w:rsidRPr="00294244">
              <w:rPr>
                <w:lang w:val="en-US"/>
              </w:rPr>
              <w:t xml:space="preserve">In general, "UTF8" is better supported by other programs to display Meta data. </w:t>
            </w:r>
          </w:p>
        </w:tc>
      </w:tr>
      <w:tr w:rsidR="000352E4" w:rsidRPr="00294244" w14:paraId="75E1A49D" w14:textId="77777777" w:rsidTr="00914CF8">
        <w:trPr>
          <w:tblCellSpacing w:w="15" w:type="dxa"/>
        </w:trPr>
        <w:tc>
          <w:tcPr>
            <w:tcW w:w="3855" w:type="dxa"/>
            <w:tcBorders>
              <w:top w:val="single" w:sz="6" w:space="0" w:color="000000"/>
              <w:left w:val="single" w:sz="6" w:space="0" w:color="000000"/>
              <w:bottom w:val="single" w:sz="6" w:space="0" w:color="000000"/>
              <w:right w:val="single" w:sz="6" w:space="0" w:color="000000"/>
            </w:tcBorders>
          </w:tcPr>
          <w:p w14:paraId="126CD033" w14:textId="77777777" w:rsidR="000352E4" w:rsidRPr="00294244" w:rsidRDefault="000352E4" w:rsidP="000352E4">
            <w:pPr>
              <w:pStyle w:val="StandardDense"/>
              <w:widowControl/>
              <w:rPr>
                <w:lang w:val="en-US"/>
              </w:rPr>
            </w:pPr>
            <w:r w:rsidRPr="00294244">
              <w:rPr>
                <w:lang w:val="en-US"/>
              </w:rPr>
              <w:t>Sending error reports and anonymous usage data</w:t>
            </w:r>
          </w:p>
        </w:tc>
        <w:tc>
          <w:tcPr>
            <w:tcW w:w="5385" w:type="dxa"/>
            <w:tcBorders>
              <w:top w:val="single" w:sz="6" w:space="0" w:color="000000"/>
              <w:left w:val="single" w:sz="6" w:space="0" w:color="000000"/>
              <w:bottom w:val="single" w:sz="6" w:space="0" w:color="000000"/>
              <w:right w:val="single" w:sz="6" w:space="0" w:color="000000"/>
            </w:tcBorders>
          </w:tcPr>
          <w:p w14:paraId="737BF7E3" w14:textId="77777777" w:rsidR="000352E4" w:rsidRPr="00294244" w:rsidRDefault="000352E4" w:rsidP="000352E4">
            <w:pPr>
              <w:pStyle w:val="StandardDense"/>
              <w:widowControl/>
              <w:rPr>
                <w:lang w:val="en-US"/>
              </w:rPr>
            </w:pPr>
            <w:r w:rsidRPr="00294244">
              <w:rPr>
                <w:color w:val="000000"/>
                <w:lang w:val="en-US"/>
              </w:rPr>
              <w:t xml:space="preserve">Details see </w:t>
            </w:r>
            <w:hyperlink w:anchor="_topic_AppCenter">
              <w:r w:rsidRPr="00294244">
                <w:rPr>
                  <w:rStyle w:val="Hyperlink"/>
                  <w:lang w:val="en-US"/>
                </w:rPr>
                <w:t>Sending error reports and anonymous usage data</w:t>
              </w:r>
            </w:hyperlink>
          </w:p>
        </w:tc>
      </w:tr>
    </w:tbl>
    <w:p w14:paraId="6C7523A1"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20B1CC44" w14:textId="77777777" w:rsidTr="00914CF8">
        <w:trPr>
          <w:trHeight w:val="135"/>
          <w:tblCellSpacing w:w="15" w:type="dxa"/>
        </w:trPr>
        <w:tc>
          <w:tcPr>
            <w:tcW w:w="2070" w:type="dxa"/>
          </w:tcPr>
          <w:p w14:paraId="64E4B66C" w14:textId="77777777" w:rsidR="000352E4" w:rsidRDefault="000352E4" w:rsidP="000352E4">
            <w:pPr>
              <w:pStyle w:val="StandardDense"/>
              <w:widowControl/>
            </w:pPr>
            <w:r>
              <w:t>Customize mask</w:t>
            </w:r>
          </w:p>
        </w:tc>
        <w:tc>
          <w:tcPr>
            <w:tcW w:w="7170" w:type="dxa"/>
          </w:tcPr>
          <w:p w14:paraId="35372C78"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color w:val="0000FF"/>
                  <w:u w:val="single"/>
                  <w:lang w:val="en-US"/>
                </w:rPr>
                <w:t>Mask: "Customize mask"</w:t>
              </w:r>
              <w:r w:rsidRPr="00294244">
                <w:rPr>
                  <w:rStyle w:val="StandardText"/>
                  <w:lang w:val="en-US"/>
                </w:rPr>
                <w:t>.</w:t>
              </w:r>
            </w:hyperlink>
          </w:p>
        </w:tc>
      </w:tr>
      <w:tr w:rsidR="000352E4" w:rsidRPr="00294244" w14:paraId="54306CC7" w14:textId="77777777" w:rsidTr="00914CF8">
        <w:trPr>
          <w:tblCellSpacing w:w="15" w:type="dxa"/>
        </w:trPr>
        <w:tc>
          <w:tcPr>
            <w:tcW w:w="2070" w:type="dxa"/>
          </w:tcPr>
          <w:p w14:paraId="5FF609EB" w14:textId="77777777" w:rsidR="000352E4" w:rsidRDefault="000352E4" w:rsidP="000352E4">
            <w:pPr>
              <w:pStyle w:val="StandardDense"/>
              <w:widowControl/>
            </w:pPr>
            <w:r>
              <w:t>OK</w:t>
            </w:r>
          </w:p>
        </w:tc>
        <w:tc>
          <w:tcPr>
            <w:tcW w:w="7170" w:type="dxa"/>
          </w:tcPr>
          <w:p w14:paraId="7CE76591" w14:textId="77777777" w:rsidR="000352E4" w:rsidRPr="00294244" w:rsidRDefault="000352E4" w:rsidP="000352E4">
            <w:pPr>
              <w:pStyle w:val="StandardDense"/>
              <w:widowControl/>
              <w:rPr>
                <w:lang w:val="en-US"/>
              </w:rPr>
            </w:pPr>
            <w:r w:rsidRPr="00294244">
              <w:rPr>
                <w:lang w:val="en-US"/>
              </w:rPr>
              <w:t>Save changes and close mask</w:t>
            </w:r>
          </w:p>
        </w:tc>
      </w:tr>
      <w:tr w:rsidR="000352E4" w:rsidRPr="00294244" w14:paraId="5BB44B51" w14:textId="77777777" w:rsidTr="00914CF8">
        <w:trPr>
          <w:tblCellSpacing w:w="15" w:type="dxa"/>
        </w:trPr>
        <w:tc>
          <w:tcPr>
            <w:tcW w:w="2070" w:type="dxa"/>
          </w:tcPr>
          <w:p w14:paraId="60C9E6EE" w14:textId="77777777" w:rsidR="000352E4" w:rsidRDefault="000352E4" w:rsidP="000352E4">
            <w:pPr>
              <w:pStyle w:val="StandardDense"/>
              <w:widowControl/>
            </w:pPr>
            <w:r>
              <w:t>Cancel</w:t>
            </w:r>
          </w:p>
        </w:tc>
        <w:tc>
          <w:tcPr>
            <w:tcW w:w="7170" w:type="dxa"/>
          </w:tcPr>
          <w:p w14:paraId="3CAD3418" w14:textId="77777777" w:rsidR="000352E4" w:rsidRPr="00294244" w:rsidRDefault="000352E4" w:rsidP="000352E4">
            <w:pPr>
              <w:pStyle w:val="StandardDense"/>
              <w:widowControl/>
              <w:rPr>
                <w:lang w:val="en-US"/>
              </w:rPr>
            </w:pPr>
            <w:r w:rsidRPr="00294244">
              <w:rPr>
                <w:lang w:val="en-US"/>
              </w:rPr>
              <w:t>Close mask without saving changes</w:t>
            </w:r>
          </w:p>
        </w:tc>
      </w:tr>
      <w:tr w:rsidR="000352E4" w:rsidRPr="00294244" w14:paraId="2178A5FB" w14:textId="77777777" w:rsidTr="00914CF8">
        <w:trPr>
          <w:tblCellSpacing w:w="15" w:type="dxa"/>
        </w:trPr>
        <w:tc>
          <w:tcPr>
            <w:tcW w:w="2070" w:type="dxa"/>
          </w:tcPr>
          <w:p w14:paraId="2EBA5105" w14:textId="77777777" w:rsidR="000352E4" w:rsidRDefault="000352E4" w:rsidP="000352E4">
            <w:pPr>
              <w:pStyle w:val="StandardDense"/>
              <w:widowControl/>
            </w:pPr>
            <w:r>
              <w:t>Help</w:t>
            </w:r>
          </w:p>
        </w:tc>
        <w:tc>
          <w:tcPr>
            <w:tcW w:w="7170" w:type="dxa"/>
          </w:tcPr>
          <w:p w14:paraId="3CC30A8D"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2C845119" w14:textId="77777777" w:rsidR="000352E4" w:rsidRPr="00294244" w:rsidRDefault="000352E4" w:rsidP="000352E4">
      <w:pPr>
        <w:widowControl/>
        <w:rPr>
          <w:lang w:val="en-US"/>
        </w:rPr>
      </w:pPr>
    </w:p>
    <w:p w14:paraId="6B27E76C"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91">
        <w:r w:rsidRPr="00294244">
          <w:rPr>
            <w:rFonts w:ascii="Tahoma" w:eastAsia="Tahoma" w:hAnsi="Tahoma" w:cs="Tahoma"/>
            <w:i/>
            <w:color w:val="6666FF"/>
            <w:lang w:val="en-US"/>
          </w:rPr>
          <w:t>Free help authoring tool</w:t>
        </w:r>
      </w:hyperlink>
    </w:p>
    <w:p w14:paraId="74E6150A" w14:textId="77777777" w:rsidR="000352E4" w:rsidRPr="00294244" w:rsidRDefault="000352E4" w:rsidP="000352E4">
      <w:pPr>
        <w:pStyle w:val="Heading2"/>
        <w:widowControl/>
        <w:rPr>
          <w:lang w:val="en-US"/>
        </w:rPr>
      </w:pPr>
      <w:bookmarkStart w:id="19" w:name="_Toc65156442"/>
      <w:r w:rsidRPr="00294244">
        <w:rPr>
          <w:lang w:val="en-US"/>
        </w:rPr>
        <w:t>Sending error reports and anonymous usage data</w:t>
      </w:r>
      <w:bookmarkEnd w:id="19"/>
    </w:p>
    <w:p w14:paraId="39C215BF" w14:textId="77777777" w:rsidR="000352E4" w:rsidRPr="00294244" w:rsidRDefault="000352E4" w:rsidP="000352E4">
      <w:pPr>
        <w:pStyle w:val="Standard"/>
        <w:widowControl/>
        <w:rPr>
          <w:lang w:val="en-US"/>
        </w:rPr>
      </w:pPr>
      <w:r w:rsidRPr="00294244">
        <w:rPr>
          <w:lang w:val="en-US"/>
        </w:rPr>
        <w:t xml:space="preserve">If the program is running on Windows 10, the Microsoft AppCenter can be used to send error reports of program crashes and elementary anonymous usage data to the developer. </w:t>
      </w:r>
    </w:p>
    <w:p w14:paraId="65C916A1" w14:textId="77777777" w:rsidR="000352E4" w:rsidRPr="00294244" w:rsidRDefault="000352E4" w:rsidP="000352E4">
      <w:pPr>
        <w:pStyle w:val="Standard"/>
        <w:widowControl/>
        <w:rPr>
          <w:lang w:val="en-US"/>
        </w:rPr>
      </w:pPr>
      <w:r w:rsidRPr="00294244">
        <w:rPr>
          <w:lang w:val="en-US"/>
        </w:rPr>
        <w:t>If the sending of error reports and anonymous usage data is enabled, error reports of program crashes are automatically sent to the developer the next time the program is started. The user does not need to send a mail with the bug report attached. Further hints (e.g., a short description of the last actions) could help in troubleshooting. Please send them to mail@quickimagecomment.de. This also allows the developer to contact the user for further questions or after providing a short-term error correction.</w:t>
      </w:r>
    </w:p>
    <w:p w14:paraId="6E75FAF3" w14:textId="77777777" w:rsidR="000352E4" w:rsidRPr="00294244" w:rsidRDefault="000352E4" w:rsidP="000352E4">
      <w:pPr>
        <w:pStyle w:val="Standard"/>
        <w:widowControl/>
        <w:rPr>
          <w:lang w:val="en-US"/>
        </w:rPr>
      </w:pPr>
      <w:r w:rsidRPr="00294244">
        <w:rPr>
          <w:lang w:val="en-US"/>
        </w:rPr>
        <w:t xml:space="preserve">The transmission of elementary anonymous usage data provides the developer with an overview of which masks are frequently or rarely used. This helps to prioritize further developments, especially if a fundamental revision of the program becomes necessary for technical reasons. </w:t>
      </w:r>
    </w:p>
    <w:p w14:paraId="3F291BA9" w14:textId="77777777" w:rsidR="000352E4" w:rsidRPr="00294244" w:rsidRDefault="000352E4" w:rsidP="000352E4">
      <w:pPr>
        <w:pStyle w:val="Standard"/>
        <w:keepNext/>
        <w:widowControl/>
        <w:rPr>
          <w:lang w:val="en-US"/>
        </w:rPr>
      </w:pPr>
      <w:r w:rsidRPr="00294244">
        <w:rPr>
          <w:lang w:val="en-US"/>
        </w:rPr>
        <w:t>If you want to take a closer look at which data is transferred, you can see this in the following folder:</w:t>
      </w:r>
    </w:p>
    <w:p w14:paraId="27170514" w14:textId="77777777" w:rsidR="000352E4" w:rsidRPr="00294244" w:rsidRDefault="000352E4" w:rsidP="000352E4">
      <w:pPr>
        <w:pStyle w:val="StandardDense"/>
        <w:widowControl/>
        <w:rPr>
          <w:lang w:val="en-US"/>
        </w:rPr>
      </w:pPr>
      <w:r w:rsidRPr="00294244">
        <w:rPr>
          <w:lang w:val="en-US"/>
        </w:rPr>
        <w:t>%USERPROFILES%\Appdata\Local\Microsoft\Appcenter</w:t>
      </w:r>
    </w:p>
    <w:p w14:paraId="392A8C36" w14:textId="77777777" w:rsidR="000352E4" w:rsidRPr="00294244" w:rsidRDefault="000352E4" w:rsidP="000352E4">
      <w:pPr>
        <w:pStyle w:val="StandardDense"/>
        <w:widowControl/>
        <w:rPr>
          <w:lang w:val="en-US"/>
        </w:rPr>
      </w:pPr>
      <w:r w:rsidRPr="00294244">
        <w:rPr>
          <w:lang w:val="en-US"/>
        </w:rPr>
        <w:t xml:space="preserve">In this folder, subfolders like "4ce28744-f41b-486e-9481-ba6cb3ba2925" are created, in which you will find files named "Logs.db". These files are binary, but with a simple editor like Notepad you can see what information is collected and sent. </w:t>
      </w:r>
    </w:p>
    <w:p w14:paraId="3051B315" w14:textId="77777777" w:rsidR="000352E4" w:rsidRPr="00294244" w:rsidRDefault="000352E4" w:rsidP="000352E4">
      <w:pPr>
        <w:pStyle w:val="Standard"/>
        <w:widowControl/>
        <w:rPr>
          <w:lang w:val="en-US"/>
        </w:rPr>
      </w:pPr>
      <w:r w:rsidRPr="00294244">
        <w:rPr>
          <w:lang w:val="en-US"/>
        </w:rPr>
        <w:t>Below are examples of the three scenarios in which information is transmitted.</w:t>
      </w:r>
    </w:p>
    <w:p w14:paraId="495000B3" w14:textId="77777777" w:rsidR="000352E4" w:rsidRPr="00294244" w:rsidRDefault="000352E4" w:rsidP="000352E4">
      <w:pPr>
        <w:pStyle w:val="Heading6"/>
        <w:widowControl/>
        <w:rPr>
          <w:lang w:val="en-US"/>
        </w:rPr>
      </w:pPr>
      <w:r w:rsidRPr="00294244">
        <w:rPr>
          <w:lang w:val="en-US"/>
        </w:rPr>
        <w:t>At start of the program:</w:t>
      </w:r>
    </w:p>
    <w:p w14:paraId="1D37A53A" w14:textId="77777777" w:rsidR="000352E4" w:rsidRPr="00294244" w:rsidRDefault="000352E4" w:rsidP="000352E4">
      <w:pPr>
        <w:pStyle w:val="StandardDense"/>
        <w:widowControl/>
        <w:rPr>
          <w:lang w:val="en-US"/>
        </w:rPr>
      </w:pPr>
      <w:r w:rsidRPr="00294244">
        <w:rPr>
          <w:lang w:val="en-US"/>
        </w:rPr>
        <w:t>analytics{</w:t>
      </w:r>
    </w:p>
    <w:p w14:paraId="7ACA5F82" w14:textId="77777777" w:rsidR="000352E4" w:rsidRPr="00294244" w:rsidRDefault="000352E4" w:rsidP="000352E4">
      <w:pPr>
        <w:pStyle w:val="StandardDense"/>
        <w:widowControl/>
        <w:rPr>
          <w:lang w:val="en-US"/>
        </w:rPr>
      </w:pPr>
      <w:r w:rsidRPr="00294244">
        <w:rPr>
          <w:lang w:val="en-US"/>
        </w:rPr>
        <w:t xml:space="preserve">  "timestamp": "2020-11-22T13:07:15.90789Z",</w:t>
      </w:r>
    </w:p>
    <w:p w14:paraId="40BEFC55" w14:textId="77777777" w:rsidR="000352E4" w:rsidRPr="00294244" w:rsidRDefault="000352E4" w:rsidP="000352E4">
      <w:pPr>
        <w:pStyle w:val="StandardDense"/>
        <w:widowControl/>
        <w:rPr>
          <w:lang w:val="en-US"/>
        </w:rPr>
      </w:pPr>
      <w:r w:rsidRPr="00294244">
        <w:rPr>
          <w:lang w:val="en-US"/>
        </w:rPr>
        <w:t xml:space="preserve">  "sid": "d06fe55c-2ac7-42d5-a44a-2b5d0c0df325",</w:t>
      </w:r>
    </w:p>
    <w:p w14:paraId="79E31753" w14:textId="77777777" w:rsidR="000352E4" w:rsidRPr="00294244" w:rsidRDefault="000352E4" w:rsidP="000352E4">
      <w:pPr>
        <w:pStyle w:val="StandardDense"/>
        <w:widowControl/>
        <w:rPr>
          <w:lang w:val="en-US"/>
        </w:rPr>
      </w:pPr>
      <w:r w:rsidRPr="00294244">
        <w:rPr>
          <w:lang w:val="en-US"/>
        </w:rPr>
        <w:t xml:space="preserve">  "device": {</w:t>
      </w:r>
    </w:p>
    <w:p w14:paraId="1802D22D" w14:textId="77777777" w:rsidR="000352E4" w:rsidRPr="00294244" w:rsidRDefault="000352E4" w:rsidP="000352E4">
      <w:pPr>
        <w:pStyle w:val="StandardDense"/>
        <w:widowControl/>
        <w:rPr>
          <w:lang w:val="en-US"/>
        </w:rPr>
      </w:pPr>
      <w:r w:rsidRPr="00294244">
        <w:rPr>
          <w:lang w:val="en-US"/>
        </w:rPr>
        <w:t xml:space="preserve">    "sdkName": "appcenter.winforms",</w:t>
      </w:r>
    </w:p>
    <w:p w14:paraId="3F45C81D" w14:textId="77777777" w:rsidR="000352E4" w:rsidRPr="00294244" w:rsidRDefault="000352E4" w:rsidP="000352E4">
      <w:pPr>
        <w:pStyle w:val="StandardDense"/>
        <w:widowControl/>
        <w:rPr>
          <w:lang w:val="en-US"/>
        </w:rPr>
      </w:pPr>
      <w:r w:rsidRPr="00294244">
        <w:rPr>
          <w:lang w:val="en-US"/>
        </w:rPr>
        <w:t xml:space="preserve">    "sdkVersion": "3.4.3",</w:t>
      </w:r>
    </w:p>
    <w:p w14:paraId="731ACA1D" w14:textId="77777777" w:rsidR="000352E4" w:rsidRPr="00294244" w:rsidRDefault="000352E4" w:rsidP="000352E4">
      <w:pPr>
        <w:pStyle w:val="StandardDense"/>
        <w:widowControl/>
        <w:rPr>
          <w:lang w:val="en-US"/>
        </w:rPr>
      </w:pPr>
      <w:r w:rsidRPr="00294244">
        <w:rPr>
          <w:lang w:val="en-US"/>
        </w:rPr>
        <w:t xml:space="preserve">    "model": "WH657AA-ABD p6310de",</w:t>
      </w:r>
    </w:p>
    <w:p w14:paraId="65C8A29C" w14:textId="77777777" w:rsidR="000352E4" w:rsidRPr="00294244" w:rsidRDefault="000352E4" w:rsidP="000352E4">
      <w:pPr>
        <w:pStyle w:val="StandardDense"/>
        <w:widowControl/>
        <w:rPr>
          <w:lang w:val="en-US"/>
        </w:rPr>
      </w:pPr>
      <w:r w:rsidRPr="00294244">
        <w:rPr>
          <w:lang w:val="en-US"/>
        </w:rPr>
        <w:lastRenderedPageBreak/>
        <w:t xml:space="preserve">    "oemName": "HP-Pavilion",</w:t>
      </w:r>
    </w:p>
    <w:p w14:paraId="5D13200C" w14:textId="77777777" w:rsidR="000352E4" w:rsidRPr="00294244" w:rsidRDefault="000352E4" w:rsidP="000352E4">
      <w:pPr>
        <w:pStyle w:val="StandardDense"/>
        <w:widowControl/>
        <w:rPr>
          <w:lang w:val="en-US"/>
        </w:rPr>
      </w:pPr>
      <w:r w:rsidRPr="00294244">
        <w:rPr>
          <w:lang w:val="en-US"/>
        </w:rPr>
        <w:t xml:space="preserve">    "osName": "WINDOWS",</w:t>
      </w:r>
    </w:p>
    <w:p w14:paraId="41C16359" w14:textId="77777777" w:rsidR="000352E4" w:rsidRPr="00294244" w:rsidRDefault="000352E4" w:rsidP="000352E4">
      <w:pPr>
        <w:pStyle w:val="StandardDense"/>
        <w:widowControl/>
        <w:rPr>
          <w:lang w:val="en-US"/>
        </w:rPr>
      </w:pPr>
      <w:r w:rsidRPr="00294244">
        <w:rPr>
          <w:lang w:val="en-US"/>
        </w:rPr>
        <w:t xml:space="preserve">    "osVersion": "10.0.19041",</w:t>
      </w:r>
    </w:p>
    <w:p w14:paraId="330D11E4" w14:textId="77777777" w:rsidR="000352E4" w:rsidRPr="00294244" w:rsidRDefault="000352E4" w:rsidP="000352E4">
      <w:pPr>
        <w:pStyle w:val="StandardDense"/>
        <w:widowControl/>
        <w:rPr>
          <w:lang w:val="en-US"/>
        </w:rPr>
      </w:pPr>
      <w:r w:rsidRPr="00294244">
        <w:rPr>
          <w:lang w:val="en-US"/>
        </w:rPr>
        <w:t xml:space="preserve">    "osBuild": "10.0.19041.630",</w:t>
      </w:r>
    </w:p>
    <w:p w14:paraId="17743963" w14:textId="77777777" w:rsidR="000352E4" w:rsidRPr="00294244" w:rsidRDefault="000352E4" w:rsidP="000352E4">
      <w:pPr>
        <w:pStyle w:val="StandardDense"/>
        <w:widowControl/>
        <w:rPr>
          <w:lang w:val="en-US"/>
        </w:rPr>
      </w:pPr>
      <w:r w:rsidRPr="00294244">
        <w:rPr>
          <w:lang w:val="en-US"/>
        </w:rPr>
        <w:t xml:space="preserve">    "locale": "en-US",</w:t>
      </w:r>
    </w:p>
    <w:p w14:paraId="60CA5178" w14:textId="77777777" w:rsidR="000352E4" w:rsidRPr="00294244" w:rsidRDefault="000352E4" w:rsidP="000352E4">
      <w:pPr>
        <w:pStyle w:val="StandardDense"/>
        <w:widowControl/>
        <w:rPr>
          <w:lang w:val="en-US"/>
        </w:rPr>
      </w:pPr>
      <w:r w:rsidRPr="00294244">
        <w:rPr>
          <w:lang w:val="en-US"/>
        </w:rPr>
        <w:t xml:space="preserve">    "timeZoneOffset": 60,</w:t>
      </w:r>
    </w:p>
    <w:p w14:paraId="4CA465E0" w14:textId="77777777" w:rsidR="000352E4" w:rsidRPr="00294244" w:rsidRDefault="000352E4" w:rsidP="000352E4">
      <w:pPr>
        <w:pStyle w:val="StandardDense"/>
        <w:widowControl/>
        <w:rPr>
          <w:lang w:val="en-US"/>
        </w:rPr>
      </w:pPr>
      <w:r w:rsidRPr="00294244">
        <w:rPr>
          <w:lang w:val="en-US"/>
        </w:rPr>
        <w:t xml:space="preserve">    "screenSize": "1920x1080",</w:t>
      </w:r>
    </w:p>
    <w:p w14:paraId="59E510D3" w14:textId="77777777" w:rsidR="000352E4" w:rsidRPr="00294244" w:rsidRDefault="000352E4" w:rsidP="000352E4">
      <w:pPr>
        <w:pStyle w:val="StandardDense"/>
        <w:widowControl/>
        <w:rPr>
          <w:lang w:val="en-US"/>
        </w:rPr>
      </w:pPr>
      <w:r w:rsidRPr="00294244">
        <w:rPr>
          <w:lang w:val="en-US"/>
        </w:rPr>
        <w:t xml:space="preserve">    "appVersion": "4.37-X86",</w:t>
      </w:r>
    </w:p>
    <w:p w14:paraId="43C34F4F" w14:textId="77777777" w:rsidR="000352E4" w:rsidRPr="00294244" w:rsidRDefault="000352E4" w:rsidP="000352E4">
      <w:pPr>
        <w:pStyle w:val="StandardDense"/>
        <w:widowControl/>
        <w:rPr>
          <w:lang w:val="en-US"/>
        </w:rPr>
      </w:pPr>
      <w:r w:rsidRPr="00294244">
        <w:rPr>
          <w:lang w:val="en-US"/>
        </w:rPr>
        <w:t xml:space="preserve">    "appBuild": "4.37.0.0",</w:t>
      </w:r>
    </w:p>
    <w:p w14:paraId="36C66FAD" w14:textId="77777777" w:rsidR="000352E4" w:rsidRPr="00294244" w:rsidRDefault="000352E4" w:rsidP="000352E4">
      <w:pPr>
        <w:pStyle w:val="StandardDense"/>
        <w:widowControl/>
        <w:rPr>
          <w:lang w:val="en-US"/>
        </w:rPr>
      </w:pPr>
      <w:r w:rsidRPr="00294244">
        <w:rPr>
          <w:lang w:val="en-US"/>
        </w:rPr>
        <w:t xml:space="preserve">    "appNamespace": "QuickImageComment"</w:t>
      </w:r>
    </w:p>
    <w:p w14:paraId="75B721DA" w14:textId="77777777" w:rsidR="000352E4" w:rsidRPr="00294244" w:rsidRDefault="000352E4" w:rsidP="000352E4">
      <w:pPr>
        <w:pStyle w:val="StandardDense"/>
        <w:widowControl/>
        <w:rPr>
          <w:lang w:val="en-US"/>
        </w:rPr>
      </w:pPr>
      <w:r w:rsidRPr="00294244">
        <w:rPr>
          <w:lang w:val="en-US"/>
        </w:rPr>
        <w:t xml:space="preserve">  },</w:t>
      </w:r>
    </w:p>
    <w:p w14:paraId="0D9A9884" w14:textId="77777777" w:rsidR="000352E4" w:rsidRPr="00294244" w:rsidRDefault="000352E4" w:rsidP="000352E4">
      <w:pPr>
        <w:pStyle w:val="StandardDense"/>
        <w:widowControl/>
        <w:rPr>
          <w:lang w:val="en-US"/>
        </w:rPr>
      </w:pPr>
      <w:r w:rsidRPr="00294244">
        <w:rPr>
          <w:lang w:val="en-US"/>
        </w:rPr>
        <w:t xml:space="preserve">  "type": "startSession"</w:t>
      </w:r>
    </w:p>
    <w:p w14:paraId="7ED9BE37" w14:textId="77777777" w:rsidR="000352E4" w:rsidRPr="00294244" w:rsidRDefault="000352E4" w:rsidP="000352E4">
      <w:pPr>
        <w:pStyle w:val="StandardDense"/>
        <w:widowControl/>
        <w:rPr>
          <w:lang w:val="en-US"/>
        </w:rPr>
      </w:pPr>
      <w:r w:rsidRPr="00294244">
        <w:rPr>
          <w:lang w:val="en-US"/>
        </w:rPr>
        <w:t>}</w:t>
      </w:r>
    </w:p>
    <w:p w14:paraId="02634204" w14:textId="77777777" w:rsidR="000352E4" w:rsidRPr="00294244" w:rsidRDefault="000352E4" w:rsidP="000352E4">
      <w:pPr>
        <w:pStyle w:val="StandardDense"/>
        <w:widowControl/>
        <w:rPr>
          <w:lang w:val="en-US"/>
        </w:rPr>
      </w:pPr>
      <w:r w:rsidRPr="00294244">
        <w:rPr>
          <w:lang w:val="en-US"/>
        </w:rPr>
        <w:t>core{</w:t>
      </w:r>
    </w:p>
    <w:p w14:paraId="34E834A6" w14:textId="77777777" w:rsidR="000352E4" w:rsidRPr="00294244" w:rsidRDefault="000352E4" w:rsidP="000352E4">
      <w:pPr>
        <w:pStyle w:val="StandardDense"/>
        <w:widowControl/>
        <w:rPr>
          <w:lang w:val="en-US"/>
        </w:rPr>
      </w:pPr>
      <w:r w:rsidRPr="00294244">
        <w:rPr>
          <w:lang w:val="en-US"/>
        </w:rPr>
        <w:t xml:space="preserve">  "services": [</w:t>
      </w:r>
    </w:p>
    <w:p w14:paraId="4B3889B1" w14:textId="77777777" w:rsidR="000352E4" w:rsidRPr="00294244" w:rsidRDefault="000352E4" w:rsidP="000352E4">
      <w:pPr>
        <w:pStyle w:val="StandardDense"/>
        <w:widowControl/>
        <w:rPr>
          <w:lang w:val="en-US"/>
        </w:rPr>
      </w:pPr>
      <w:r w:rsidRPr="00294244">
        <w:rPr>
          <w:lang w:val="en-US"/>
        </w:rPr>
        <w:t xml:space="preserve">    "Analytics",</w:t>
      </w:r>
    </w:p>
    <w:p w14:paraId="53071D6C" w14:textId="77777777" w:rsidR="000352E4" w:rsidRPr="00294244" w:rsidRDefault="000352E4" w:rsidP="000352E4">
      <w:pPr>
        <w:pStyle w:val="StandardDense"/>
        <w:widowControl/>
        <w:rPr>
          <w:lang w:val="en-US"/>
        </w:rPr>
      </w:pPr>
      <w:r w:rsidRPr="00294244">
        <w:rPr>
          <w:lang w:val="en-US"/>
        </w:rPr>
        <w:t xml:space="preserve">    "Crashes"</w:t>
      </w:r>
    </w:p>
    <w:p w14:paraId="53009512" w14:textId="77777777" w:rsidR="000352E4" w:rsidRPr="00294244" w:rsidRDefault="000352E4" w:rsidP="000352E4">
      <w:pPr>
        <w:pStyle w:val="StandardDense"/>
        <w:widowControl/>
        <w:rPr>
          <w:lang w:val="en-US"/>
        </w:rPr>
      </w:pPr>
      <w:r w:rsidRPr="00294244">
        <w:rPr>
          <w:lang w:val="en-US"/>
        </w:rPr>
        <w:t xml:space="preserve">  ],</w:t>
      </w:r>
    </w:p>
    <w:p w14:paraId="5863AF66" w14:textId="77777777" w:rsidR="000352E4" w:rsidRPr="00294244" w:rsidRDefault="000352E4" w:rsidP="000352E4">
      <w:pPr>
        <w:pStyle w:val="StandardDense"/>
        <w:widowControl/>
        <w:rPr>
          <w:lang w:val="en-US"/>
        </w:rPr>
      </w:pPr>
      <w:r w:rsidRPr="00294244">
        <w:rPr>
          <w:lang w:val="en-US"/>
        </w:rPr>
        <w:t xml:space="preserve">  "timestamp": "2020-11-22T13:07:15.90789Z",</w:t>
      </w:r>
    </w:p>
    <w:p w14:paraId="034CD06C" w14:textId="77777777" w:rsidR="000352E4" w:rsidRPr="00294244" w:rsidRDefault="000352E4" w:rsidP="000352E4">
      <w:pPr>
        <w:pStyle w:val="StandardDense"/>
        <w:widowControl/>
        <w:rPr>
          <w:lang w:val="en-US"/>
        </w:rPr>
      </w:pPr>
      <w:r w:rsidRPr="00294244">
        <w:rPr>
          <w:lang w:val="en-US"/>
        </w:rPr>
        <w:t xml:space="preserve">  "device": {</w:t>
      </w:r>
    </w:p>
    <w:p w14:paraId="34E47615" w14:textId="77777777" w:rsidR="000352E4" w:rsidRPr="00294244" w:rsidRDefault="000352E4" w:rsidP="000352E4">
      <w:pPr>
        <w:pStyle w:val="StandardDense"/>
        <w:widowControl/>
        <w:rPr>
          <w:lang w:val="en-US"/>
        </w:rPr>
      </w:pPr>
      <w:r w:rsidRPr="00294244">
        <w:rPr>
          <w:lang w:val="en-US"/>
        </w:rPr>
        <w:t xml:space="preserve">    "sdkName": "appcenter.winforms",</w:t>
      </w:r>
    </w:p>
    <w:p w14:paraId="3B92DBF9" w14:textId="77777777" w:rsidR="000352E4" w:rsidRPr="00294244" w:rsidRDefault="000352E4" w:rsidP="000352E4">
      <w:pPr>
        <w:pStyle w:val="StandardDense"/>
        <w:widowControl/>
        <w:rPr>
          <w:lang w:val="en-US"/>
        </w:rPr>
      </w:pPr>
      <w:r w:rsidRPr="00294244">
        <w:rPr>
          <w:lang w:val="en-US"/>
        </w:rPr>
        <w:t xml:space="preserve">    "sdkVersion": "3.4.3",</w:t>
      </w:r>
    </w:p>
    <w:p w14:paraId="0C0DAFDC" w14:textId="77777777" w:rsidR="000352E4" w:rsidRPr="00294244" w:rsidRDefault="000352E4" w:rsidP="000352E4">
      <w:pPr>
        <w:pStyle w:val="StandardDense"/>
        <w:widowControl/>
        <w:rPr>
          <w:lang w:val="en-US"/>
        </w:rPr>
      </w:pPr>
      <w:r w:rsidRPr="00294244">
        <w:rPr>
          <w:lang w:val="en-US"/>
        </w:rPr>
        <w:t xml:space="preserve">    "model": "WH657AA-ABD p6310de",</w:t>
      </w:r>
    </w:p>
    <w:p w14:paraId="04203A95" w14:textId="77777777" w:rsidR="000352E4" w:rsidRPr="00294244" w:rsidRDefault="000352E4" w:rsidP="000352E4">
      <w:pPr>
        <w:pStyle w:val="StandardDense"/>
        <w:widowControl/>
        <w:rPr>
          <w:lang w:val="en-US"/>
        </w:rPr>
      </w:pPr>
      <w:r w:rsidRPr="00294244">
        <w:rPr>
          <w:lang w:val="en-US"/>
        </w:rPr>
        <w:t xml:space="preserve">    "oemName": "HP-Pavilion",</w:t>
      </w:r>
    </w:p>
    <w:p w14:paraId="63740752" w14:textId="77777777" w:rsidR="000352E4" w:rsidRPr="00294244" w:rsidRDefault="000352E4" w:rsidP="000352E4">
      <w:pPr>
        <w:pStyle w:val="StandardDense"/>
        <w:widowControl/>
        <w:rPr>
          <w:lang w:val="en-US"/>
        </w:rPr>
      </w:pPr>
      <w:r w:rsidRPr="00294244">
        <w:rPr>
          <w:lang w:val="en-US"/>
        </w:rPr>
        <w:t xml:space="preserve">    "osName": "WINDOWS",</w:t>
      </w:r>
    </w:p>
    <w:p w14:paraId="7549C088" w14:textId="77777777" w:rsidR="000352E4" w:rsidRPr="00294244" w:rsidRDefault="000352E4" w:rsidP="000352E4">
      <w:pPr>
        <w:pStyle w:val="StandardDense"/>
        <w:widowControl/>
        <w:rPr>
          <w:lang w:val="en-US"/>
        </w:rPr>
      </w:pPr>
      <w:r w:rsidRPr="00294244">
        <w:rPr>
          <w:lang w:val="en-US"/>
        </w:rPr>
        <w:t xml:space="preserve">    "osVersion": "10.0.19041",</w:t>
      </w:r>
    </w:p>
    <w:p w14:paraId="296C2941" w14:textId="77777777" w:rsidR="000352E4" w:rsidRPr="00294244" w:rsidRDefault="000352E4" w:rsidP="000352E4">
      <w:pPr>
        <w:pStyle w:val="StandardDense"/>
        <w:widowControl/>
        <w:rPr>
          <w:lang w:val="en-US"/>
        </w:rPr>
      </w:pPr>
      <w:r w:rsidRPr="00294244">
        <w:rPr>
          <w:lang w:val="en-US"/>
        </w:rPr>
        <w:t xml:space="preserve">    "osBuild": "10.0.19041.630",</w:t>
      </w:r>
    </w:p>
    <w:p w14:paraId="3577623A" w14:textId="77777777" w:rsidR="000352E4" w:rsidRPr="00294244" w:rsidRDefault="000352E4" w:rsidP="000352E4">
      <w:pPr>
        <w:pStyle w:val="StandardDense"/>
        <w:widowControl/>
        <w:rPr>
          <w:lang w:val="en-US"/>
        </w:rPr>
      </w:pPr>
      <w:r w:rsidRPr="00294244">
        <w:rPr>
          <w:lang w:val="en-US"/>
        </w:rPr>
        <w:t xml:space="preserve">    "locale": "en-US",</w:t>
      </w:r>
    </w:p>
    <w:p w14:paraId="40002D14" w14:textId="77777777" w:rsidR="000352E4" w:rsidRPr="00294244" w:rsidRDefault="000352E4" w:rsidP="000352E4">
      <w:pPr>
        <w:pStyle w:val="StandardDense"/>
        <w:widowControl/>
        <w:rPr>
          <w:lang w:val="en-US"/>
        </w:rPr>
      </w:pPr>
      <w:r w:rsidRPr="00294244">
        <w:rPr>
          <w:lang w:val="en-US"/>
        </w:rPr>
        <w:t xml:space="preserve">    "timeZoneOffset": 60,</w:t>
      </w:r>
    </w:p>
    <w:p w14:paraId="61CE2238" w14:textId="77777777" w:rsidR="000352E4" w:rsidRPr="00294244" w:rsidRDefault="000352E4" w:rsidP="000352E4">
      <w:pPr>
        <w:pStyle w:val="StandardDense"/>
        <w:widowControl/>
        <w:rPr>
          <w:lang w:val="en-US"/>
        </w:rPr>
      </w:pPr>
      <w:r w:rsidRPr="00294244">
        <w:rPr>
          <w:lang w:val="en-US"/>
        </w:rPr>
        <w:t xml:space="preserve">    "screenSize": "1920x1080",</w:t>
      </w:r>
    </w:p>
    <w:p w14:paraId="3C03A2E6" w14:textId="77777777" w:rsidR="000352E4" w:rsidRPr="00294244" w:rsidRDefault="000352E4" w:rsidP="000352E4">
      <w:pPr>
        <w:pStyle w:val="StandardDense"/>
        <w:widowControl/>
        <w:rPr>
          <w:lang w:val="en-US"/>
        </w:rPr>
      </w:pPr>
      <w:r w:rsidRPr="00294244">
        <w:rPr>
          <w:lang w:val="en-US"/>
        </w:rPr>
        <w:t xml:space="preserve">    "appVersion": "4.37-X86",</w:t>
      </w:r>
    </w:p>
    <w:p w14:paraId="728D2240" w14:textId="77777777" w:rsidR="000352E4" w:rsidRPr="00294244" w:rsidRDefault="000352E4" w:rsidP="000352E4">
      <w:pPr>
        <w:pStyle w:val="StandardDense"/>
        <w:widowControl/>
        <w:rPr>
          <w:lang w:val="en-US"/>
        </w:rPr>
      </w:pPr>
      <w:r w:rsidRPr="00294244">
        <w:rPr>
          <w:lang w:val="en-US"/>
        </w:rPr>
        <w:t xml:space="preserve">    "appBuild": "4.37.0.0",</w:t>
      </w:r>
    </w:p>
    <w:p w14:paraId="2B67E325" w14:textId="77777777" w:rsidR="000352E4" w:rsidRPr="00294244" w:rsidRDefault="000352E4" w:rsidP="000352E4">
      <w:pPr>
        <w:pStyle w:val="StandardDense"/>
        <w:widowControl/>
        <w:rPr>
          <w:lang w:val="en-US"/>
        </w:rPr>
      </w:pPr>
      <w:r w:rsidRPr="00294244">
        <w:rPr>
          <w:lang w:val="en-US"/>
        </w:rPr>
        <w:t xml:space="preserve">    "appNamespace": "QuickImageComment"</w:t>
      </w:r>
    </w:p>
    <w:p w14:paraId="4B81B983" w14:textId="77777777" w:rsidR="000352E4" w:rsidRPr="00294244" w:rsidRDefault="000352E4" w:rsidP="000352E4">
      <w:pPr>
        <w:pStyle w:val="StandardDense"/>
        <w:widowControl/>
        <w:rPr>
          <w:lang w:val="en-US"/>
        </w:rPr>
      </w:pPr>
      <w:r w:rsidRPr="00294244">
        <w:rPr>
          <w:lang w:val="en-US"/>
        </w:rPr>
        <w:t xml:space="preserve">  },</w:t>
      </w:r>
    </w:p>
    <w:p w14:paraId="4AB6C3D6" w14:textId="77777777" w:rsidR="000352E4" w:rsidRPr="00294244" w:rsidRDefault="000352E4" w:rsidP="000352E4">
      <w:pPr>
        <w:pStyle w:val="StandardDense"/>
        <w:widowControl/>
        <w:rPr>
          <w:lang w:val="en-US"/>
        </w:rPr>
      </w:pPr>
      <w:r w:rsidRPr="00294244">
        <w:rPr>
          <w:lang w:val="en-US"/>
        </w:rPr>
        <w:t xml:space="preserve">  "type": "startService"</w:t>
      </w:r>
    </w:p>
    <w:p w14:paraId="6083BC23" w14:textId="77777777" w:rsidR="000352E4" w:rsidRPr="00294244" w:rsidRDefault="000352E4" w:rsidP="000352E4">
      <w:pPr>
        <w:pStyle w:val="StandardDense"/>
        <w:widowControl/>
        <w:rPr>
          <w:lang w:val="en-US"/>
        </w:rPr>
      </w:pPr>
      <w:r w:rsidRPr="00294244">
        <w:rPr>
          <w:lang w:val="en-US"/>
        </w:rPr>
        <w:t>}</w:t>
      </w:r>
    </w:p>
    <w:p w14:paraId="38D56AEC" w14:textId="77777777" w:rsidR="000352E4" w:rsidRPr="00294244" w:rsidRDefault="000352E4" w:rsidP="000352E4">
      <w:pPr>
        <w:pStyle w:val="Heading6"/>
        <w:widowControl/>
        <w:rPr>
          <w:lang w:val="en-US"/>
        </w:rPr>
      </w:pPr>
      <w:r w:rsidRPr="00294244">
        <w:rPr>
          <w:lang w:val="en-US"/>
        </w:rPr>
        <w:t>Usage data:</w:t>
      </w:r>
    </w:p>
    <w:p w14:paraId="6E73C243" w14:textId="77777777" w:rsidR="000352E4" w:rsidRPr="00294244" w:rsidRDefault="000352E4" w:rsidP="000352E4">
      <w:pPr>
        <w:pStyle w:val="StandardDense"/>
        <w:widowControl/>
        <w:rPr>
          <w:lang w:val="en-US"/>
        </w:rPr>
      </w:pPr>
      <w:r w:rsidRPr="00294244">
        <w:rPr>
          <w:lang w:val="en-US"/>
        </w:rPr>
        <w:t>analytics{</w:t>
      </w:r>
    </w:p>
    <w:p w14:paraId="69F07F12" w14:textId="77777777" w:rsidR="000352E4" w:rsidRPr="00294244" w:rsidRDefault="000352E4" w:rsidP="000352E4">
      <w:pPr>
        <w:pStyle w:val="StandardDense"/>
        <w:widowControl/>
        <w:rPr>
          <w:lang w:val="en-US"/>
        </w:rPr>
      </w:pPr>
      <w:r w:rsidRPr="00294244">
        <w:rPr>
          <w:lang w:val="en-US"/>
        </w:rPr>
        <w:t xml:space="preserve">  "id": "2ebed716-d414-4229-811b-ce148f67cb72",</w:t>
      </w:r>
    </w:p>
    <w:p w14:paraId="4A47C3C2" w14:textId="77777777" w:rsidR="000352E4" w:rsidRPr="00294244" w:rsidRDefault="000352E4" w:rsidP="000352E4">
      <w:pPr>
        <w:pStyle w:val="StandardDense"/>
        <w:widowControl/>
        <w:rPr>
          <w:lang w:val="en-US"/>
        </w:rPr>
      </w:pPr>
      <w:r w:rsidRPr="00294244">
        <w:rPr>
          <w:lang w:val="en-US"/>
        </w:rPr>
        <w:t xml:space="preserve">  "name": "FormSettings",</w:t>
      </w:r>
    </w:p>
    <w:p w14:paraId="3E2DCABC" w14:textId="77777777" w:rsidR="000352E4" w:rsidRPr="00294244" w:rsidRDefault="000352E4" w:rsidP="000352E4">
      <w:pPr>
        <w:pStyle w:val="StandardDense"/>
        <w:widowControl/>
        <w:rPr>
          <w:lang w:val="en-US"/>
        </w:rPr>
      </w:pPr>
      <w:r w:rsidRPr="00294244">
        <w:rPr>
          <w:lang w:val="en-US"/>
        </w:rPr>
        <w:t xml:space="preserve">  "timestamp": "2020-11-22T13:07:25.5593608Z",</w:t>
      </w:r>
    </w:p>
    <w:p w14:paraId="7DC75F4A" w14:textId="77777777" w:rsidR="000352E4" w:rsidRPr="00294244" w:rsidRDefault="000352E4" w:rsidP="000352E4">
      <w:pPr>
        <w:pStyle w:val="StandardDense"/>
        <w:widowControl/>
        <w:rPr>
          <w:lang w:val="en-US"/>
        </w:rPr>
      </w:pPr>
      <w:r w:rsidRPr="00294244">
        <w:rPr>
          <w:lang w:val="en-US"/>
        </w:rPr>
        <w:t xml:space="preserve">  "sid": "d06fe55c-2ac7-42d5-a44a-2b5d0c0df325",</w:t>
      </w:r>
    </w:p>
    <w:p w14:paraId="649FA7A5" w14:textId="77777777" w:rsidR="000352E4" w:rsidRPr="00294244" w:rsidRDefault="000352E4" w:rsidP="000352E4">
      <w:pPr>
        <w:pStyle w:val="StandardDense"/>
        <w:widowControl/>
        <w:rPr>
          <w:lang w:val="en-US"/>
        </w:rPr>
      </w:pPr>
      <w:r w:rsidRPr="00294244">
        <w:rPr>
          <w:lang w:val="en-US"/>
        </w:rPr>
        <w:t xml:space="preserve">  "device": {</w:t>
      </w:r>
    </w:p>
    <w:p w14:paraId="5BEF5841" w14:textId="77777777" w:rsidR="000352E4" w:rsidRPr="00294244" w:rsidRDefault="000352E4" w:rsidP="000352E4">
      <w:pPr>
        <w:pStyle w:val="StandardDense"/>
        <w:widowControl/>
        <w:rPr>
          <w:lang w:val="en-US"/>
        </w:rPr>
      </w:pPr>
      <w:r w:rsidRPr="00294244">
        <w:rPr>
          <w:lang w:val="en-US"/>
        </w:rPr>
        <w:t xml:space="preserve">    "sdkName": "appcenter.winforms",</w:t>
      </w:r>
    </w:p>
    <w:p w14:paraId="0819A45C" w14:textId="77777777" w:rsidR="000352E4" w:rsidRPr="00294244" w:rsidRDefault="000352E4" w:rsidP="000352E4">
      <w:pPr>
        <w:pStyle w:val="StandardDense"/>
        <w:widowControl/>
        <w:rPr>
          <w:lang w:val="en-US"/>
        </w:rPr>
      </w:pPr>
      <w:r w:rsidRPr="00294244">
        <w:rPr>
          <w:lang w:val="en-US"/>
        </w:rPr>
        <w:t xml:space="preserve">    "sdkVersion": "3.4.3",</w:t>
      </w:r>
    </w:p>
    <w:p w14:paraId="5AC322BB" w14:textId="77777777" w:rsidR="000352E4" w:rsidRPr="00294244" w:rsidRDefault="000352E4" w:rsidP="000352E4">
      <w:pPr>
        <w:pStyle w:val="StandardDense"/>
        <w:widowControl/>
        <w:rPr>
          <w:lang w:val="en-US"/>
        </w:rPr>
      </w:pPr>
      <w:r w:rsidRPr="00294244">
        <w:rPr>
          <w:lang w:val="en-US"/>
        </w:rPr>
        <w:t xml:space="preserve">    "model": "WH657AA-ABD p6310de",</w:t>
      </w:r>
    </w:p>
    <w:p w14:paraId="0B183A73" w14:textId="77777777" w:rsidR="000352E4" w:rsidRPr="00294244" w:rsidRDefault="000352E4" w:rsidP="000352E4">
      <w:pPr>
        <w:pStyle w:val="StandardDense"/>
        <w:widowControl/>
        <w:rPr>
          <w:lang w:val="en-US"/>
        </w:rPr>
      </w:pPr>
      <w:r w:rsidRPr="00294244">
        <w:rPr>
          <w:lang w:val="en-US"/>
        </w:rPr>
        <w:t xml:space="preserve">    "oemName": "HP-Pavilion",</w:t>
      </w:r>
    </w:p>
    <w:p w14:paraId="3B871170" w14:textId="77777777" w:rsidR="000352E4" w:rsidRPr="00294244" w:rsidRDefault="000352E4" w:rsidP="000352E4">
      <w:pPr>
        <w:pStyle w:val="StandardDense"/>
        <w:widowControl/>
        <w:rPr>
          <w:lang w:val="en-US"/>
        </w:rPr>
      </w:pPr>
      <w:r w:rsidRPr="00294244">
        <w:rPr>
          <w:lang w:val="en-US"/>
        </w:rPr>
        <w:t xml:space="preserve">    "osName": "WINDOWS",</w:t>
      </w:r>
    </w:p>
    <w:p w14:paraId="47B4D05A" w14:textId="77777777" w:rsidR="000352E4" w:rsidRPr="00294244" w:rsidRDefault="000352E4" w:rsidP="000352E4">
      <w:pPr>
        <w:pStyle w:val="StandardDense"/>
        <w:widowControl/>
        <w:rPr>
          <w:lang w:val="en-US"/>
        </w:rPr>
      </w:pPr>
      <w:r w:rsidRPr="00294244">
        <w:rPr>
          <w:lang w:val="en-US"/>
        </w:rPr>
        <w:t xml:space="preserve">    "osVersion": "10.0.19041",</w:t>
      </w:r>
    </w:p>
    <w:p w14:paraId="7EA9DE4A" w14:textId="77777777" w:rsidR="000352E4" w:rsidRPr="00294244" w:rsidRDefault="000352E4" w:rsidP="000352E4">
      <w:pPr>
        <w:pStyle w:val="StandardDense"/>
        <w:widowControl/>
        <w:rPr>
          <w:lang w:val="en-US"/>
        </w:rPr>
      </w:pPr>
      <w:r w:rsidRPr="00294244">
        <w:rPr>
          <w:lang w:val="en-US"/>
        </w:rPr>
        <w:t xml:space="preserve">    "osBuild": "10.0.19041.630",</w:t>
      </w:r>
    </w:p>
    <w:p w14:paraId="55C1B5AB" w14:textId="77777777" w:rsidR="000352E4" w:rsidRPr="00294244" w:rsidRDefault="000352E4" w:rsidP="000352E4">
      <w:pPr>
        <w:pStyle w:val="StandardDense"/>
        <w:widowControl/>
        <w:rPr>
          <w:lang w:val="en-US"/>
        </w:rPr>
      </w:pPr>
      <w:r w:rsidRPr="00294244">
        <w:rPr>
          <w:lang w:val="en-US"/>
        </w:rPr>
        <w:t xml:space="preserve">    "locale": "en-US",</w:t>
      </w:r>
    </w:p>
    <w:p w14:paraId="03633379" w14:textId="77777777" w:rsidR="000352E4" w:rsidRPr="00294244" w:rsidRDefault="000352E4" w:rsidP="000352E4">
      <w:pPr>
        <w:pStyle w:val="StandardDense"/>
        <w:widowControl/>
        <w:rPr>
          <w:lang w:val="en-US"/>
        </w:rPr>
      </w:pPr>
      <w:r w:rsidRPr="00294244">
        <w:rPr>
          <w:lang w:val="en-US"/>
        </w:rPr>
        <w:t xml:space="preserve">    "timeZoneOffset": 60,</w:t>
      </w:r>
    </w:p>
    <w:p w14:paraId="0FBA4DFA" w14:textId="77777777" w:rsidR="000352E4" w:rsidRPr="00294244" w:rsidRDefault="000352E4" w:rsidP="000352E4">
      <w:pPr>
        <w:pStyle w:val="StandardDense"/>
        <w:widowControl/>
        <w:rPr>
          <w:lang w:val="en-US"/>
        </w:rPr>
      </w:pPr>
      <w:r w:rsidRPr="00294244">
        <w:rPr>
          <w:lang w:val="en-US"/>
        </w:rPr>
        <w:t xml:space="preserve">    "screenSize": "1920x1080",</w:t>
      </w:r>
    </w:p>
    <w:p w14:paraId="794E18F4" w14:textId="77777777" w:rsidR="000352E4" w:rsidRPr="00294244" w:rsidRDefault="000352E4" w:rsidP="000352E4">
      <w:pPr>
        <w:pStyle w:val="StandardDense"/>
        <w:widowControl/>
        <w:rPr>
          <w:lang w:val="en-US"/>
        </w:rPr>
      </w:pPr>
      <w:r w:rsidRPr="00294244">
        <w:rPr>
          <w:lang w:val="en-US"/>
        </w:rPr>
        <w:t xml:space="preserve">    "appVersion": "4.36-X86-Beta4",</w:t>
      </w:r>
    </w:p>
    <w:p w14:paraId="44203E21" w14:textId="77777777" w:rsidR="000352E4" w:rsidRPr="00294244" w:rsidRDefault="000352E4" w:rsidP="000352E4">
      <w:pPr>
        <w:pStyle w:val="StandardDense"/>
        <w:widowControl/>
        <w:rPr>
          <w:lang w:val="en-US"/>
        </w:rPr>
      </w:pPr>
      <w:r w:rsidRPr="00294244">
        <w:rPr>
          <w:lang w:val="en-US"/>
        </w:rPr>
        <w:t xml:space="preserve">    "appBuild": "4.37.0.0",</w:t>
      </w:r>
    </w:p>
    <w:p w14:paraId="23FC4AA3" w14:textId="77777777" w:rsidR="000352E4" w:rsidRPr="00294244" w:rsidRDefault="000352E4" w:rsidP="000352E4">
      <w:pPr>
        <w:pStyle w:val="StandardDense"/>
        <w:widowControl/>
        <w:rPr>
          <w:lang w:val="en-US"/>
        </w:rPr>
      </w:pPr>
      <w:r w:rsidRPr="00294244">
        <w:rPr>
          <w:lang w:val="en-US"/>
        </w:rPr>
        <w:t xml:space="preserve">    "appNamespace": "QuickImageComment"</w:t>
      </w:r>
    </w:p>
    <w:p w14:paraId="20C8101B" w14:textId="77777777" w:rsidR="000352E4" w:rsidRPr="00294244" w:rsidRDefault="000352E4" w:rsidP="000352E4">
      <w:pPr>
        <w:pStyle w:val="StandardDense"/>
        <w:widowControl/>
        <w:rPr>
          <w:lang w:val="en-US"/>
        </w:rPr>
      </w:pPr>
      <w:r w:rsidRPr="00294244">
        <w:rPr>
          <w:lang w:val="en-US"/>
        </w:rPr>
        <w:t xml:space="preserve">  },</w:t>
      </w:r>
    </w:p>
    <w:p w14:paraId="361E9AD3" w14:textId="77777777" w:rsidR="000352E4" w:rsidRPr="00294244" w:rsidRDefault="000352E4" w:rsidP="000352E4">
      <w:pPr>
        <w:pStyle w:val="StandardDense"/>
        <w:widowControl/>
        <w:rPr>
          <w:lang w:val="en-US"/>
        </w:rPr>
      </w:pPr>
      <w:r w:rsidRPr="00294244">
        <w:rPr>
          <w:lang w:val="en-US"/>
        </w:rPr>
        <w:t xml:space="preserve">  "type": "event"</w:t>
      </w:r>
    </w:p>
    <w:p w14:paraId="4F266146" w14:textId="77777777" w:rsidR="000352E4" w:rsidRPr="00294244" w:rsidRDefault="000352E4" w:rsidP="000352E4">
      <w:pPr>
        <w:pStyle w:val="StandardDense"/>
        <w:widowControl/>
        <w:rPr>
          <w:lang w:val="en-US"/>
        </w:rPr>
      </w:pPr>
      <w:r w:rsidRPr="00294244">
        <w:rPr>
          <w:lang w:val="en-US"/>
        </w:rPr>
        <w:lastRenderedPageBreak/>
        <w:t>}</w:t>
      </w:r>
    </w:p>
    <w:p w14:paraId="0E6EA55B" w14:textId="77777777" w:rsidR="000352E4" w:rsidRPr="00294244" w:rsidRDefault="000352E4" w:rsidP="000352E4">
      <w:pPr>
        <w:pStyle w:val="Heading6"/>
        <w:widowControl/>
        <w:rPr>
          <w:lang w:val="en-US"/>
        </w:rPr>
      </w:pPr>
      <w:r w:rsidRPr="00294244">
        <w:rPr>
          <w:lang w:val="en-US"/>
        </w:rPr>
        <w:t>Program crash:</w:t>
      </w:r>
    </w:p>
    <w:p w14:paraId="45CA4F40" w14:textId="77777777" w:rsidR="000352E4" w:rsidRPr="00294244" w:rsidRDefault="000352E4" w:rsidP="000352E4">
      <w:pPr>
        <w:pStyle w:val="StandardDense"/>
        <w:widowControl/>
        <w:rPr>
          <w:lang w:val="en-US"/>
        </w:rPr>
      </w:pPr>
      <w:r w:rsidRPr="00294244">
        <w:rPr>
          <w:lang w:val="en-US"/>
        </w:rPr>
        <w:t>crashes{</w:t>
      </w:r>
    </w:p>
    <w:p w14:paraId="7D4F371E" w14:textId="77777777" w:rsidR="000352E4" w:rsidRPr="00294244" w:rsidRDefault="000352E4" w:rsidP="000352E4">
      <w:pPr>
        <w:pStyle w:val="StandardDense"/>
        <w:widowControl/>
        <w:rPr>
          <w:lang w:val="en-US"/>
        </w:rPr>
      </w:pPr>
      <w:r w:rsidRPr="00294244">
        <w:rPr>
          <w:lang w:val="en-US"/>
        </w:rPr>
        <w:t xml:space="preserve">  "exception": {</w:t>
      </w:r>
    </w:p>
    <w:p w14:paraId="6302772D" w14:textId="77777777" w:rsidR="000352E4" w:rsidRPr="00294244" w:rsidRDefault="000352E4" w:rsidP="000352E4">
      <w:pPr>
        <w:pStyle w:val="StandardDense"/>
        <w:widowControl/>
        <w:rPr>
          <w:lang w:val="en-US"/>
        </w:rPr>
      </w:pPr>
      <w:r w:rsidRPr="00294244">
        <w:rPr>
          <w:lang w:val="en-US"/>
        </w:rPr>
        <w:t xml:space="preserve">    "type": "System.NullReferenceException",</w:t>
      </w:r>
    </w:p>
    <w:p w14:paraId="70A2EE29" w14:textId="77777777" w:rsidR="000352E4" w:rsidRPr="00294244" w:rsidRDefault="000352E4" w:rsidP="000352E4">
      <w:pPr>
        <w:pStyle w:val="StandardDense"/>
        <w:widowControl/>
        <w:rPr>
          <w:lang w:val="en-US"/>
        </w:rPr>
      </w:pPr>
      <w:r w:rsidRPr="00294244">
        <w:rPr>
          <w:lang w:val="en-US"/>
        </w:rPr>
        <w:t xml:space="preserve">    "message": "Object reference not set to an instance of an object.",</w:t>
      </w:r>
    </w:p>
    <w:p w14:paraId="35977B8E" w14:textId="77777777" w:rsidR="000352E4" w:rsidRPr="00294244" w:rsidRDefault="000352E4" w:rsidP="000352E4">
      <w:pPr>
        <w:pStyle w:val="StandardDense"/>
        <w:widowControl/>
        <w:rPr>
          <w:lang w:val="en-US"/>
        </w:rPr>
      </w:pPr>
      <w:r w:rsidRPr="00294244">
        <w:rPr>
          <w:lang w:val="en-US"/>
        </w:rPr>
        <w:t xml:space="preserve">    "stackTrace": "   at QuickImageComment.Program.CurrentDomain_UnhandledException(Object sender, UnhandledExceptionEventArgs UnhandledExcEvtArgs) in D:\\_prg\\VisualCS\\QuickImageComment\\src\\Program.cs:line 262"</w:t>
      </w:r>
    </w:p>
    <w:p w14:paraId="0F6BB65A" w14:textId="77777777" w:rsidR="000352E4" w:rsidRPr="00294244" w:rsidRDefault="000352E4" w:rsidP="000352E4">
      <w:pPr>
        <w:pStyle w:val="StandardDense"/>
        <w:widowControl/>
        <w:rPr>
          <w:lang w:val="en-US"/>
        </w:rPr>
      </w:pPr>
      <w:r w:rsidRPr="00294244">
        <w:rPr>
          <w:lang w:val="en-US"/>
        </w:rPr>
        <w:t xml:space="preserve">  },</w:t>
      </w:r>
    </w:p>
    <w:p w14:paraId="323F6447" w14:textId="77777777" w:rsidR="000352E4" w:rsidRPr="00294244" w:rsidRDefault="000352E4" w:rsidP="000352E4">
      <w:pPr>
        <w:pStyle w:val="StandardDense"/>
        <w:widowControl/>
        <w:rPr>
          <w:lang w:val="en-US"/>
        </w:rPr>
      </w:pPr>
      <w:r w:rsidRPr="00294244">
        <w:rPr>
          <w:lang w:val="en-US"/>
        </w:rPr>
        <w:t xml:space="preserve">  "id": "04d2928a-411d-4766-87f4-5114085cf77d",</w:t>
      </w:r>
    </w:p>
    <w:p w14:paraId="44F6B981" w14:textId="77777777" w:rsidR="000352E4" w:rsidRPr="00294244" w:rsidRDefault="000352E4" w:rsidP="000352E4">
      <w:pPr>
        <w:pStyle w:val="StandardDense"/>
        <w:widowControl/>
        <w:rPr>
          <w:lang w:val="en-US"/>
        </w:rPr>
      </w:pPr>
      <w:r w:rsidRPr="00294244">
        <w:rPr>
          <w:lang w:val="en-US"/>
        </w:rPr>
        <w:t xml:space="preserve">  "processId": 13476,</w:t>
      </w:r>
    </w:p>
    <w:p w14:paraId="48376F2B" w14:textId="77777777" w:rsidR="000352E4" w:rsidRPr="00294244" w:rsidRDefault="000352E4" w:rsidP="000352E4">
      <w:pPr>
        <w:pStyle w:val="StandardDense"/>
        <w:widowControl/>
        <w:rPr>
          <w:lang w:val="en-US"/>
        </w:rPr>
      </w:pPr>
      <w:r w:rsidRPr="00294244">
        <w:rPr>
          <w:lang w:val="en-US"/>
        </w:rPr>
        <w:t xml:space="preserve">  "processName": "QuickImageComment",</w:t>
      </w:r>
    </w:p>
    <w:p w14:paraId="11B08E47" w14:textId="77777777" w:rsidR="000352E4" w:rsidRPr="00294244" w:rsidRDefault="000352E4" w:rsidP="000352E4">
      <w:pPr>
        <w:pStyle w:val="StandardDense"/>
        <w:widowControl/>
        <w:rPr>
          <w:lang w:val="en-US"/>
        </w:rPr>
      </w:pPr>
      <w:r w:rsidRPr="00294244">
        <w:rPr>
          <w:lang w:val="en-US"/>
        </w:rPr>
        <w:t xml:space="preserve">  "fatal": true,</w:t>
      </w:r>
    </w:p>
    <w:p w14:paraId="3D4F0279" w14:textId="77777777" w:rsidR="000352E4" w:rsidRPr="00294244" w:rsidRDefault="000352E4" w:rsidP="000352E4">
      <w:pPr>
        <w:pStyle w:val="StandardDense"/>
        <w:widowControl/>
        <w:rPr>
          <w:lang w:val="en-US"/>
        </w:rPr>
      </w:pPr>
      <w:r w:rsidRPr="00294244">
        <w:rPr>
          <w:lang w:val="en-US"/>
        </w:rPr>
        <w:t xml:space="preserve">  "appLaunchTimestamp": "2020-11-22T13:11:51.1357136Z",</w:t>
      </w:r>
    </w:p>
    <w:p w14:paraId="1B1EBD24" w14:textId="77777777" w:rsidR="000352E4" w:rsidRPr="00294244" w:rsidRDefault="000352E4" w:rsidP="000352E4">
      <w:pPr>
        <w:pStyle w:val="StandardDense"/>
        <w:widowControl/>
        <w:rPr>
          <w:lang w:val="en-US"/>
        </w:rPr>
      </w:pPr>
      <w:r w:rsidRPr="00294244">
        <w:rPr>
          <w:lang w:val="en-US"/>
        </w:rPr>
        <w:t xml:space="preserve">  "architecture": "x86",</w:t>
      </w:r>
    </w:p>
    <w:p w14:paraId="054AD81C" w14:textId="77777777" w:rsidR="000352E4" w:rsidRPr="00294244" w:rsidRDefault="000352E4" w:rsidP="000352E4">
      <w:pPr>
        <w:pStyle w:val="StandardDense"/>
        <w:widowControl/>
        <w:rPr>
          <w:lang w:val="en-US"/>
        </w:rPr>
      </w:pPr>
      <w:r w:rsidRPr="00294244">
        <w:rPr>
          <w:lang w:val="en-US"/>
        </w:rPr>
        <w:t xml:space="preserve">  "timestamp": "2020-11-22T13:12:15.1131844Z",</w:t>
      </w:r>
    </w:p>
    <w:p w14:paraId="23516F55" w14:textId="77777777" w:rsidR="000352E4" w:rsidRDefault="000352E4" w:rsidP="000352E4">
      <w:pPr>
        <w:pStyle w:val="StandardDense"/>
        <w:widowControl/>
      </w:pPr>
      <w:r w:rsidRPr="00294244">
        <w:rPr>
          <w:lang w:val="en-US"/>
        </w:rPr>
        <w:t xml:space="preserve">  </w:t>
      </w:r>
      <w:r>
        <w:t>"sid": "06712029-02db-4c27-bfb2-e3e7d4296b4b",</w:t>
      </w:r>
    </w:p>
    <w:p w14:paraId="0628DC76" w14:textId="77777777" w:rsidR="000352E4" w:rsidRPr="00294244" w:rsidRDefault="000352E4" w:rsidP="000352E4">
      <w:pPr>
        <w:pStyle w:val="StandardDense"/>
        <w:widowControl/>
        <w:rPr>
          <w:lang w:val="en-US"/>
        </w:rPr>
      </w:pPr>
      <w:r>
        <w:t xml:space="preserve">  </w:t>
      </w:r>
      <w:r w:rsidRPr="00294244">
        <w:rPr>
          <w:lang w:val="en-US"/>
        </w:rPr>
        <w:t>"device": {</w:t>
      </w:r>
    </w:p>
    <w:p w14:paraId="689E4067" w14:textId="77777777" w:rsidR="000352E4" w:rsidRPr="00294244" w:rsidRDefault="000352E4" w:rsidP="000352E4">
      <w:pPr>
        <w:pStyle w:val="StandardDense"/>
        <w:widowControl/>
        <w:rPr>
          <w:lang w:val="en-US"/>
        </w:rPr>
      </w:pPr>
      <w:r w:rsidRPr="00294244">
        <w:rPr>
          <w:lang w:val="en-US"/>
        </w:rPr>
        <w:t xml:space="preserve">    "sdkName": "appcenter.winforms",</w:t>
      </w:r>
    </w:p>
    <w:p w14:paraId="1A19AFB3" w14:textId="77777777" w:rsidR="000352E4" w:rsidRPr="00294244" w:rsidRDefault="000352E4" w:rsidP="000352E4">
      <w:pPr>
        <w:pStyle w:val="StandardDense"/>
        <w:widowControl/>
        <w:rPr>
          <w:lang w:val="en-US"/>
        </w:rPr>
      </w:pPr>
      <w:r w:rsidRPr="00294244">
        <w:rPr>
          <w:lang w:val="en-US"/>
        </w:rPr>
        <w:t xml:space="preserve">    "sdkVersion": "3.4.3",</w:t>
      </w:r>
    </w:p>
    <w:p w14:paraId="6676184D" w14:textId="77777777" w:rsidR="000352E4" w:rsidRPr="00294244" w:rsidRDefault="000352E4" w:rsidP="000352E4">
      <w:pPr>
        <w:pStyle w:val="StandardDense"/>
        <w:widowControl/>
        <w:rPr>
          <w:lang w:val="en-US"/>
        </w:rPr>
      </w:pPr>
      <w:r w:rsidRPr="00294244">
        <w:rPr>
          <w:lang w:val="en-US"/>
        </w:rPr>
        <w:t xml:space="preserve">    "model": "WH657AA-ABD p6310de",</w:t>
      </w:r>
    </w:p>
    <w:p w14:paraId="5B8F3D9A" w14:textId="77777777" w:rsidR="000352E4" w:rsidRPr="00294244" w:rsidRDefault="000352E4" w:rsidP="000352E4">
      <w:pPr>
        <w:pStyle w:val="StandardDense"/>
        <w:widowControl/>
        <w:rPr>
          <w:lang w:val="en-US"/>
        </w:rPr>
      </w:pPr>
      <w:r w:rsidRPr="00294244">
        <w:rPr>
          <w:lang w:val="en-US"/>
        </w:rPr>
        <w:t xml:space="preserve">    "oemName": "HP-Pavilion",</w:t>
      </w:r>
    </w:p>
    <w:p w14:paraId="213B31E9" w14:textId="77777777" w:rsidR="000352E4" w:rsidRPr="00294244" w:rsidRDefault="000352E4" w:rsidP="000352E4">
      <w:pPr>
        <w:pStyle w:val="StandardDense"/>
        <w:widowControl/>
        <w:rPr>
          <w:lang w:val="en-US"/>
        </w:rPr>
      </w:pPr>
      <w:r w:rsidRPr="00294244">
        <w:rPr>
          <w:lang w:val="en-US"/>
        </w:rPr>
        <w:t xml:space="preserve">    "osName": "WINDOWS",</w:t>
      </w:r>
    </w:p>
    <w:p w14:paraId="76F67FDF" w14:textId="77777777" w:rsidR="000352E4" w:rsidRPr="00294244" w:rsidRDefault="000352E4" w:rsidP="000352E4">
      <w:pPr>
        <w:pStyle w:val="StandardDense"/>
        <w:widowControl/>
        <w:rPr>
          <w:lang w:val="en-US"/>
        </w:rPr>
      </w:pPr>
      <w:r w:rsidRPr="00294244">
        <w:rPr>
          <w:lang w:val="en-US"/>
        </w:rPr>
        <w:t xml:space="preserve">    "osVersion": "10.0.19041",</w:t>
      </w:r>
    </w:p>
    <w:p w14:paraId="6994921C" w14:textId="77777777" w:rsidR="000352E4" w:rsidRPr="00294244" w:rsidRDefault="000352E4" w:rsidP="000352E4">
      <w:pPr>
        <w:pStyle w:val="StandardDense"/>
        <w:widowControl/>
        <w:rPr>
          <w:lang w:val="en-US"/>
        </w:rPr>
      </w:pPr>
      <w:r w:rsidRPr="00294244">
        <w:rPr>
          <w:lang w:val="en-US"/>
        </w:rPr>
        <w:t xml:space="preserve">    "osBuild": "10.0.19041.630",</w:t>
      </w:r>
    </w:p>
    <w:p w14:paraId="03B61F02" w14:textId="77777777" w:rsidR="000352E4" w:rsidRPr="00294244" w:rsidRDefault="000352E4" w:rsidP="000352E4">
      <w:pPr>
        <w:pStyle w:val="StandardDense"/>
        <w:widowControl/>
        <w:rPr>
          <w:lang w:val="en-US"/>
        </w:rPr>
      </w:pPr>
      <w:r w:rsidRPr="00294244">
        <w:rPr>
          <w:lang w:val="en-US"/>
        </w:rPr>
        <w:t xml:space="preserve">    "locale": "en-US",</w:t>
      </w:r>
    </w:p>
    <w:p w14:paraId="7CD0333D" w14:textId="77777777" w:rsidR="000352E4" w:rsidRPr="00294244" w:rsidRDefault="000352E4" w:rsidP="000352E4">
      <w:pPr>
        <w:pStyle w:val="StandardDense"/>
        <w:widowControl/>
        <w:rPr>
          <w:lang w:val="en-US"/>
        </w:rPr>
      </w:pPr>
      <w:r w:rsidRPr="00294244">
        <w:rPr>
          <w:lang w:val="en-US"/>
        </w:rPr>
        <w:t xml:space="preserve">    "timeZoneOffset": 60,</w:t>
      </w:r>
    </w:p>
    <w:p w14:paraId="5A4AAF1C" w14:textId="77777777" w:rsidR="000352E4" w:rsidRPr="00294244" w:rsidRDefault="000352E4" w:rsidP="000352E4">
      <w:pPr>
        <w:pStyle w:val="StandardDense"/>
        <w:widowControl/>
        <w:rPr>
          <w:lang w:val="en-US"/>
        </w:rPr>
      </w:pPr>
      <w:r w:rsidRPr="00294244">
        <w:rPr>
          <w:lang w:val="en-US"/>
        </w:rPr>
        <w:t xml:space="preserve">    "screenSize": "1920x1080",</w:t>
      </w:r>
    </w:p>
    <w:p w14:paraId="7E2C9A10" w14:textId="77777777" w:rsidR="000352E4" w:rsidRPr="00294244" w:rsidRDefault="000352E4" w:rsidP="000352E4">
      <w:pPr>
        <w:pStyle w:val="StandardDense"/>
        <w:widowControl/>
        <w:rPr>
          <w:lang w:val="en-US"/>
        </w:rPr>
      </w:pPr>
      <w:r w:rsidRPr="00294244">
        <w:rPr>
          <w:lang w:val="en-US"/>
        </w:rPr>
        <w:t xml:space="preserve">    "appVersion": "4.37-X86",</w:t>
      </w:r>
    </w:p>
    <w:p w14:paraId="101F504D" w14:textId="77777777" w:rsidR="000352E4" w:rsidRPr="00294244" w:rsidRDefault="000352E4" w:rsidP="000352E4">
      <w:pPr>
        <w:pStyle w:val="StandardDense"/>
        <w:widowControl/>
        <w:rPr>
          <w:lang w:val="en-US"/>
        </w:rPr>
      </w:pPr>
      <w:r w:rsidRPr="00294244">
        <w:rPr>
          <w:lang w:val="en-US"/>
        </w:rPr>
        <w:t xml:space="preserve">    "appBuild": "4.37.0.0",</w:t>
      </w:r>
    </w:p>
    <w:p w14:paraId="1C585073" w14:textId="77777777" w:rsidR="000352E4" w:rsidRPr="00294244" w:rsidRDefault="000352E4" w:rsidP="000352E4">
      <w:pPr>
        <w:pStyle w:val="StandardDense"/>
        <w:widowControl/>
        <w:rPr>
          <w:lang w:val="en-US"/>
        </w:rPr>
      </w:pPr>
      <w:r w:rsidRPr="00294244">
        <w:rPr>
          <w:lang w:val="en-US"/>
        </w:rPr>
        <w:t xml:space="preserve">    "appNamespace": "QuickImageComment"</w:t>
      </w:r>
    </w:p>
    <w:p w14:paraId="03130148" w14:textId="77777777" w:rsidR="000352E4" w:rsidRPr="00294244" w:rsidRDefault="000352E4" w:rsidP="000352E4">
      <w:pPr>
        <w:pStyle w:val="StandardDense"/>
        <w:widowControl/>
        <w:rPr>
          <w:lang w:val="en-US"/>
        </w:rPr>
      </w:pPr>
      <w:r w:rsidRPr="00294244">
        <w:rPr>
          <w:lang w:val="en-US"/>
        </w:rPr>
        <w:t xml:space="preserve">  },</w:t>
      </w:r>
    </w:p>
    <w:p w14:paraId="0B24CECC" w14:textId="77777777" w:rsidR="000352E4" w:rsidRPr="00294244" w:rsidRDefault="000352E4" w:rsidP="000352E4">
      <w:pPr>
        <w:pStyle w:val="StandardDense"/>
        <w:widowControl/>
        <w:rPr>
          <w:lang w:val="en-US"/>
        </w:rPr>
      </w:pPr>
      <w:r w:rsidRPr="00294244">
        <w:rPr>
          <w:lang w:val="en-US"/>
        </w:rPr>
        <w:t xml:space="preserve">  "type": "managedError"</w:t>
      </w:r>
    </w:p>
    <w:p w14:paraId="1E1E1EF6" w14:textId="77777777" w:rsidR="000352E4" w:rsidRPr="00294244" w:rsidRDefault="000352E4" w:rsidP="000352E4">
      <w:pPr>
        <w:pStyle w:val="StandardDense"/>
        <w:widowControl/>
        <w:rPr>
          <w:lang w:val="en-US"/>
        </w:rPr>
      </w:pPr>
      <w:r w:rsidRPr="00294244">
        <w:rPr>
          <w:lang w:val="en-US"/>
        </w:rPr>
        <w:t>}</w:t>
      </w:r>
    </w:p>
    <w:p w14:paraId="04968C58"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92">
        <w:r w:rsidRPr="00294244">
          <w:rPr>
            <w:rFonts w:ascii="Tahoma" w:eastAsia="Tahoma" w:hAnsi="Tahoma" w:cs="Tahoma"/>
            <w:i/>
            <w:color w:val="6666FF"/>
            <w:lang w:val="en-US"/>
          </w:rPr>
          <w:t>Easily create EPub books</w:t>
        </w:r>
      </w:hyperlink>
    </w:p>
    <w:p w14:paraId="1E92AD0D" w14:textId="77777777" w:rsidR="000352E4" w:rsidRDefault="000352E4" w:rsidP="000352E4">
      <w:pPr>
        <w:pStyle w:val="Heading1"/>
        <w:widowControl/>
      </w:pPr>
      <w:bookmarkStart w:id="20" w:name="_Toc65156443"/>
      <w:r>
        <w:lastRenderedPageBreak/>
        <w:t>Mask "Field definitions"</w:t>
      </w:r>
      <w:bookmarkEnd w:id="20"/>
    </w:p>
    <w:p w14:paraId="7C0599D5" w14:textId="77777777" w:rsidR="000352E4" w:rsidRPr="00294244" w:rsidRDefault="000352E4" w:rsidP="000352E4">
      <w:pPr>
        <w:pStyle w:val="Standard"/>
        <w:widowControl/>
        <w:rPr>
          <w:lang w:val="en-US"/>
        </w:rPr>
      </w:pPr>
      <w:r w:rsidRPr="00294244">
        <w:rPr>
          <w:color w:val="000000"/>
          <w:lang w:val="en-US"/>
        </w:rPr>
        <w:t>At various places of this program field (or tag) information is displayed. In this mask you select which fields are displayed in these places. For some places you also can select the display format.</w:t>
      </w:r>
      <w:r w:rsidRPr="00294244">
        <w:rPr>
          <w:rFonts w:ascii="Arial" w:eastAsia="Arial" w:hAnsi="Arial" w:cs="Arial"/>
          <w:color w:val="000000"/>
          <w:lang w:val="en-US"/>
        </w:rPr>
        <w:t xml:space="preserve"> </w:t>
      </w:r>
    </w:p>
    <w:p w14:paraId="7DEB7B38" w14:textId="77777777" w:rsidR="000352E4" w:rsidRPr="00294244" w:rsidRDefault="000352E4" w:rsidP="000352E4">
      <w:pPr>
        <w:pStyle w:val="Standard"/>
        <w:keepNext/>
        <w:widowControl/>
        <w:rPr>
          <w:lang w:val="en-US"/>
        </w:rPr>
      </w:pPr>
      <w:r w:rsidRPr="00294244">
        <w:rPr>
          <w:color w:val="000000"/>
          <w:lang w:val="en-US"/>
        </w:rPr>
        <w:t>This mask and its use are described in the following sections:</w:t>
      </w:r>
      <w:r w:rsidRPr="00294244">
        <w:rPr>
          <w:rFonts w:ascii="Arial" w:eastAsia="Arial" w:hAnsi="Arial" w:cs="Arial"/>
          <w:color w:val="000000"/>
          <w:lang w:val="en-US"/>
        </w:rPr>
        <w:t xml:space="preserve"> </w:t>
      </w:r>
    </w:p>
    <w:p w14:paraId="4DE31F16" w14:textId="77777777" w:rsidR="000352E4" w:rsidRDefault="000352E4" w:rsidP="000352E4">
      <w:pPr>
        <w:pStyle w:val="StandardDense"/>
        <w:widowControl/>
        <w:numPr>
          <w:ilvl w:val="0"/>
          <w:numId w:val="22"/>
        </w:numPr>
      </w:pPr>
      <w:hyperlink w:anchor="_topic_AufbauderMaske">
        <w:r>
          <w:rPr>
            <w:rStyle w:val="Hyperlink"/>
          </w:rPr>
          <w:t>Layout of mask</w:t>
        </w:r>
      </w:hyperlink>
    </w:p>
    <w:p w14:paraId="1D2C5FB1" w14:textId="77777777" w:rsidR="000352E4" w:rsidRDefault="000352E4" w:rsidP="000352E4">
      <w:pPr>
        <w:pStyle w:val="StandardDense"/>
        <w:widowControl/>
        <w:numPr>
          <w:ilvl w:val="0"/>
          <w:numId w:val="22"/>
        </w:numPr>
      </w:pPr>
      <w:hyperlink w:anchor="_topic_Felddefinitionneuanlegen">
        <w:r>
          <w:rPr>
            <w:rStyle w:val="Hyperlink"/>
          </w:rPr>
          <w:t>Create new field definition</w:t>
        </w:r>
      </w:hyperlink>
    </w:p>
    <w:p w14:paraId="4A5FD4D4" w14:textId="77777777" w:rsidR="000352E4" w:rsidRDefault="000352E4" w:rsidP="000352E4">
      <w:pPr>
        <w:pStyle w:val="StandardDense"/>
        <w:widowControl/>
        <w:numPr>
          <w:ilvl w:val="0"/>
          <w:numId w:val="22"/>
        </w:numPr>
      </w:pPr>
      <w:hyperlink w:anchor="_topic_Felddefinitionaendern">
        <w:r>
          <w:rPr>
            <w:rStyle w:val="Hyperlink"/>
          </w:rPr>
          <w:t>Change field definition</w:t>
        </w:r>
      </w:hyperlink>
    </w:p>
    <w:p w14:paraId="5974A673" w14:textId="77777777" w:rsidR="000352E4" w:rsidRPr="00294244" w:rsidRDefault="000352E4" w:rsidP="000352E4">
      <w:pPr>
        <w:pStyle w:val="Standard"/>
        <w:widowControl/>
        <w:rPr>
          <w:lang w:val="en-US"/>
        </w:rPr>
      </w:pPr>
      <w:r w:rsidRPr="00294244">
        <w:rPr>
          <w:lang w:val="en-US"/>
        </w:rPr>
        <w:t xml:space="preserve">Please consider </w:t>
      </w:r>
      <w:hyperlink w:anchor="_topic_MaskeFelddefinitionen">
        <w:r w:rsidRPr="00294244">
          <w:rPr>
            <w:rStyle w:val="Hyperlink"/>
            <w:lang w:val="en-US"/>
          </w:rPr>
          <w:t>Hints on special properties</w:t>
        </w:r>
      </w:hyperlink>
      <w:r w:rsidRPr="00294244">
        <w:rPr>
          <w:lang w:val="en-US"/>
        </w:rPr>
        <w:t xml:space="preserve"> and </w:t>
      </w:r>
      <w:hyperlink w:anchor="_topic_MaskeFelddefinitionen1">
        <w:r w:rsidRPr="00294244">
          <w:rPr>
            <w:rStyle w:val="Hyperlink"/>
            <w:lang w:val="en-US"/>
          </w:rPr>
          <w:t>Hints on data types</w:t>
        </w:r>
      </w:hyperlink>
      <w:r w:rsidRPr="00294244">
        <w:rPr>
          <w:lang w:val="en-US"/>
        </w:rPr>
        <w:t xml:space="preserve"> too.</w:t>
      </w:r>
    </w:p>
    <w:p w14:paraId="6B227705"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251EA213" w14:textId="77777777" w:rsidTr="00914CF8">
        <w:trPr>
          <w:tblCellSpacing w:w="15" w:type="dxa"/>
        </w:trPr>
        <w:tc>
          <w:tcPr>
            <w:tcW w:w="2070" w:type="dxa"/>
          </w:tcPr>
          <w:p w14:paraId="243CF494" w14:textId="77777777" w:rsidR="000352E4" w:rsidRDefault="000352E4" w:rsidP="000352E4">
            <w:pPr>
              <w:pStyle w:val="StandardDense"/>
              <w:widowControl/>
            </w:pPr>
            <w:r>
              <w:t>Customize mask</w:t>
            </w:r>
          </w:p>
        </w:tc>
        <w:tc>
          <w:tcPr>
            <w:tcW w:w="7170" w:type="dxa"/>
          </w:tcPr>
          <w:p w14:paraId="517F8BAF"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color w:val="0000FF"/>
                  <w:u w:val="single"/>
                  <w:lang w:val="en-US"/>
                </w:rPr>
                <w:t>Mask: "Customize mask"</w:t>
              </w:r>
              <w:r w:rsidRPr="00294244">
                <w:rPr>
                  <w:rStyle w:val="StandardText"/>
                  <w:lang w:val="en-US"/>
                </w:rPr>
                <w:t>.</w:t>
              </w:r>
            </w:hyperlink>
          </w:p>
        </w:tc>
      </w:tr>
      <w:tr w:rsidR="000352E4" w:rsidRPr="00294244" w14:paraId="48D4620C" w14:textId="77777777" w:rsidTr="00914CF8">
        <w:trPr>
          <w:tblCellSpacing w:w="15" w:type="dxa"/>
        </w:trPr>
        <w:tc>
          <w:tcPr>
            <w:tcW w:w="2070" w:type="dxa"/>
          </w:tcPr>
          <w:p w14:paraId="233C8327" w14:textId="77777777" w:rsidR="000352E4" w:rsidRDefault="000352E4" w:rsidP="000352E4">
            <w:pPr>
              <w:pStyle w:val="StandardDense"/>
              <w:widowControl/>
            </w:pPr>
            <w:r>
              <w:t>OK</w:t>
            </w:r>
          </w:p>
        </w:tc>
        <w:tc>
          <w:tcPr>
            <w:tcW w:w="7170" w:type="dxa"/>
          </w:tcPr>
          <w:p w14:paraId="6380373F" w14:textId="77777777" w:rsidR="000352E4" w:rsidRPr="00294244" w:rsidRDefault="000352E4" w:rsidP="000352E4">
            <w:pPr>
              <w:pStyle w:val="StandardDense"/>
              <w:widowControl/>
              <w:rPr>
                <w:lang w:val="en-US"/>
              </w:rPr>
            </w:pPr>
            <w:r w:rsidRPr="00294244">
              <w:rPr>
                <w:lang w:val="en-US"/>
              </w:rPr>
              <w:t>Save changes and close mask</w:t>
            </w:r>
          </w:p>
        </w:tc>
      </w:tr>
      <w:tr w:rsidR="000352E4" w:rsidRPr="00294244" w14:paraId="27C854E1" w14:textId="77777777" w:rsidTr="00914CF8">
        <w:trPr>
          <w:tblCellSpacing w:w="15" w:type="dxa"/>
        </w:trPr>
        <w:tc>
          <w:tcPr>
            <w:tcW w:w="2070" w:type="dxa"/>
          </w:tcPr>
          <w:p w14:paraId="16C2515C" w14:textId="77777777" w:rsidR="000352E4" w:rsidRDefault="000352E4" w:rsidP="000352E4">
            <w:pPr>
              <w:pStyle w:val="StandardDense"/>
              <w:widowControl/>
            </w:pPr>
            <w:r>
              <w:t>Cancel</w:t>
            </w:r>
          </w:p>
        </w:tc>
        <w:tc>
          <w:tcPr>
            <w:tcW w:w="7170" w:type="dxa"/>
          </w:tcPr>
          <w:p w14:paraId="37B7F896" w14:textId="77777777" w:rsidR="000352E4" w:rsidRPr="00294244" w:rsidRDefault="000352E4" w:rsidP="000352E4">
            <w:pPr>
              <w:pStyle w:val="StandardDense"/>
              <w:widowControl/>
              <w:rPr>
                <w:lang w:val="en-US"/>
              </w:rPr>
            </w:pPr>
            <w:r w:rsidRPr="00294244">
              <w:rPr>
                <w:lang w:val="en-US"/>
              </w:rPr>
              <w:t>Close mask without saving changes</w:t>
            </w:r>
          </w:p>
        </w:tc>
      </w:tr>
      <w:tr w:rsidR="000352E4" w:rsidRPr="00294244" w14:paraId="6F7AB1CB" w14:textId="77777777" w:rsidTr="00914CF8">
        <w:trPr>
          <w:tblCellSpacing w:w="15" w:type="dxa"/>
        </w:trPr>
        <w:tc>
          <w:tcPr>
            <w:tcW w:w="2070" w:type="dxa"/>
          </w:tcPr>
          <w:p w14:paraId="4B6D1308" w14:textId="77777777" w:rsidR="000352E4" w:rsidRDefault="000352E4" w:rsidP="000352E4">
            <w:pPr>
              <w:pStyle w:val="StandardDense"/>
              <w:widowControl/>
            </w:pPr>
            <w:r>
              <w:t>Help</w:t>
            </w:r>
          </w:p>
        </w:tc>
        <w:tc>
          <w:tcPr>
            <w:tcW w:w="7170" w:type="dxa"/>
          </w:tcPr>
          <w:p w14:paraId="327FE4D6"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5103A099" w14:textId="77777777" w:rsidR="000352E4" w:rsidRPr="00294244" w:rsidRDefault="000352E4" w:rsidP="000352E4">
      <w:pPr>
        <w:widowControl/>
        <w:rPr>
          <w:lang w:val="en-US"/>
        </w:rPr>
      </w:pPr>
    </w:p>
    <w:p w14:paraId="1334DE22"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93">
        <w:r w:rsidRPr="00294244">
          <w:rPr>
            <w:rFonts w:ascii="Tahoma" w:eastAsia="Tahoma" w:hAnsi="Tahoma" w:cs="Tahoma"/>
            <w:i/>
            <w:color w:val="6666FF"/>
            <w:lang w:val="en-US"/>
          </w:rPr>
          <w:t>Easily create PDF Help documents</w:t>
        </w:r>
      </w:hyperlink>
    </w:p>
    <w:p w14:paraId="6E3A7BF1" w14:textId="77777777" w:rsidR="000352E4" w:rsidRDefault="000352E4" w:rsidP="000352E4">
      <w:pPr>
        <w:pStyle w:val="Heading2"/>
        <w:widowControl/>
      </w:pPr>
      <w:bookmarkStart w:id="21" w:name="_Toc65156444"/>
      <w:r>
        <w:t>Layout of mask</w:t>
      </w:r>
      <w:bookmarkEnd w:id="21"/>
    </w:p>
    <w:p w14:paraId="54B1B23A" w14:textId="77777777" w:rsidR="000352E4" w:rsidRPr="00294244" w:rsidRDefault="000352E4" w:rsidP="000352E4">
      <w:pPr>
        <w:pStyle w:val="Standard"/>
        <w:widowControl/>
        <w:rPr>
          <w:lang w:val="en-US"/>
        </w:rPr>
      </w:pPr>
      <w:r w:rsidRPr="00294244">
        <w:rPr>
          <w:color w:val="000000"/>
          <w:lang w:val="en-US"/>
        </w:rPr>
        <w:t>The mask is roughly divided into two parts.</w:t>
      </w:r>
      <w:r w:rsidRPr="00294244">
        <w:rPr>
          <w:rFonts w:ascii="Arial" w:eastAsia="Arial" w:hAnsi="Arial" w:cs="Arial"/>
          <w:color w:val="000000"/>
          <w:lang w:val="en-US"/>
        </w:rPr>
        <w:t xml:space="preserve"> </w:t>
      </w:r>
    </w:p>
    <w:p w14:paraId="400F47A4" w14:textId="77777777" w:rsidR="000352E4" w:rsidRPr="00294244" w:rsidRDefault="000352E4" w:rsidP="000352E4">
      <w:pPr>
        <w:pStyle w:val="Heading6"/>
        <w:widowControl/>
        <w:rPr>
          <w:lang w:val="en-US"/>
        </w:rPr>
      </w:pPr>
      <w:r w:rsidRPr="00294244">
        <w:rPr>
          <w:color w:val="000000"/>
          <w:lang w:val="en-US"/>
        </w:rPr>
        <w:t>In the upper part is a list of the available meta-data with tag name, data type, and description:</w:t>
      </w:r>
      <w:r w:rsidRPr="00294244">
        <w:rPr>
          <w:rFonts w:ascii="Arial" w:eastAsia="Arial" w:hAnsi="Arial" w:cs="Arial"/>
          <w:color w:val="000000"/>
          <w:lang w:val="en-US"/>
        </w:rPr>
        <w:t xml:space="preserve"> </w:t>
      </w:r>
    </w:p>
    <w:p w14:paraId="253C3FFD" w14:textId="77777777" w:rsidR="000352E4" w:rsidRDefault="000352E4" w:rsidP="000352E4">
      <w:pPr>
        <w:keepNext/>
        <w:keepLines/>
        <w:widowControl/>
        <w:spacing w:before="270"/>
      </w:pPr>
      <w:r>
        <w:rPr>
          <w:noProof/>
        </w:rPr>
        <w:drawing>
          <wp:inline distT="0" distB="0" distL="0" distR="0" wp14:anchorId="578F0B88" wp14:editId="25BA4304">
            <wp:extent cx="5991225" cy="18192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jpg"/>
                    <pic:cNvPicPr/>
                  </pic:nvPicPr>
                  <pic:blipFill>
                    <a:blip r:embed="rId94" cstate="print"/>
                    <a:stretch>
                      <a:fillRect/>
                    </a:stretch>
                  </pic:blipFill>
                  <pic:spPr>
                    <a:xfrm>
                      <a:off x="0" y="0"/>
                      <a:ext cx="5991225" cy="1819275"/>
                    </a:xfrm>
                    <a:prstGeom prst="rect">
                      <a:avLst/>
                    </a:prstGeom>
                  </pic:spPr>
                </pic:pic>
              </a:graphicData>
            </a:graphic>
          </wp:inline>
        </w:drawing>
      </w:r>
    </w:p>
    <w:p w14:paraId="136F857C" w14:textId="77777777" w:rsidR="000352E4" w:rsidRPr="00294244" w:rsidRDefault="000352E4" w:rsidP="000352E4">
      <w:pPr>
        <w:pStyle w:val="Standard"/>
        <w:widowControl/>
        <w:rPr>
          <w:lang w:val="en-US"/>
        </w:rPr>
      </w:pPr>
      <w:r w:rsidRPr="00294244">
        <w:rPr>
          <w:color w:val="000000"/>
          <w:lang w:val="en-US"/>
        </w:rPr>
        <w:t>Above the list on the left there are the possibilities</w:t>
      </w:r>
      <w:r w:rsidRPr="00294244">
        <w:rPr>
          <w:rFonts w:ascii="Arial" w:eastAsia="Arial" w:hAnsi="Arial" w:cs="Arial"/>
          <w:color w:val="000000"/>
          <w:lang w:val="en-US"/>
        </w:rPr>
        <w:t xml:space="preserve"> </w:t>
      </w:r>
    </w:p>
    <w:p w14:paraId="38609ED8" w14:textId="77777777" w:rsidR="000352E4" w:rsidRPr="00294244" w:rsidRDefault="000352E4" w:rsidP="000352E4">
      <w:pPr>
        <w:pStyle w:val="StandardDense"/>
        <w:widowControl/>
        <w:numPr>
          <w:ilvl w:val="0"/>
          <w:numId w:val="22"/>
        </w:numPr>
        <w:rPr>
          <w:lang w:val="en-US"/>
        </w:rPr>
      </w:pPr>
      <w:r w:rsidRPr="00294244">
        <w:rPr>
          <w:color w:val="000000"/>
          <w:lang w:val="en-US"/>
        </w:rPr>
        <w:t>to display the names and descriptions in English (i.e., in the original, only available if language is not set to English) and</w:t>
      </w:r>
      <w:r w:rsidRPr="00294244">
        <w:rPr>
          <w:rFonts w:ascii="Arial" w:eastAsia="Arial" w:hAnsi="Arial" w:cs="Arial"/>
          <w:color w:val="000000"/>
          <w:lang w:val="en-US"/>
        </w:rPr>
        <w:t xml:space="preserve"> </w:t>
      </w:r>
    </w:p>
    <w:p w14:paraId="6DBA922B" w14:textId="77777777" w:rsidR="000352E4" w:rsidRPr="00294244" w:rsidRDefault="000352E4" w:rsidP="000352E4">
      <w:pPr>
        <w:pStyle w:val="StandardDense"/>
        <w:widowControl/>
        <w:numPr>
          <w:ilvl w:val="0"/>
          <w:numId w:val="22"/>
        </w:numPr>
        <w:rPr>
          <w:lang w:val="en-US"/>
        </w:rPr>
      </w:pPr>
      <w:r w:rsidRPr="00294244">
        <w:rPr>
          <w:color w:val="000000"/>
          <w:lang w:val="en-US"/>
        </w:rPr>
        <w:t>to filter the list to show only tags, which are included in the currently displayed image.</w:t>
      </w:r>
      <w:r w:rsidRPr="00294244">
        <w:rPr>
          <w:rFonts w:ascii="Arial" w:eastAsia="Arial" w:hAnsi="Arial" w:cs="Arial"/>
          <w:color w:val="000000"/>
          <w:lang w:val="en-US"/>
        </w:rPr>
        <w:t xml:space="preserve"> </w:t>
      </w:r>
    </w:p>
    <w:p w14:paraId="29866353" w14:textId="77777777" w:rsidR="000352E4" w:rsidRPr="00294244" w:rsidRDefault="000352E4" w:rsidP="000352E4">
      <w:pPr>
        <w:pStyle w:val="Standard"/>
        <w:keepNext/>
        <w:widowControl/>
        <w:rPr>
          <w:lang w:val="en-US"/>
        </w:rPr>
      </w:pPr>
      <w:r w:rsidRPr="00294244">
        <w:rPr>
          <w:color w:val="000000"/>
          <w:lang w:val="en-US"/>
        </w:rPr>
        <w:t>Near to it - in the middle - is a selection list to jump directly to the beginning of a group of properties. Besides EXIF, IPTC and XMP (each with sub-groups), there are three groups:</w:t>
      </w:r>
      <w:r w:rsidRPr="00294244">
        <w:rPr>
          <w:rFonts w:ascii="Arial" w:eastAsia="Arial" w:hAnsi="Arial" w:cs="Arial"/>
          <w:color w:val="000000"/>
          <w:lang w:val="en-US"/>
        </w:rPr>
        <w:t xml:space="preserve"> </w:t>
      </w:r>
    </w:p>
    <w:p w14:paraId="239D299E" w14:textId="77777777" w:rsidR="000352E4" w:rsidRPr="00294244" w:rsidRDefault="000352E4" w:rsidP="000352E4">
      <w:pPr>
        <w:pStyle w:val="StandardDense"/>
        <w:widowControl/>
        <w:numPr>
          <w:ilvl w:val="0"/>
          <w:numId w:val="22"/>
        </w:numPr>
        <w:rPr>
          <w:lang w:val="en-US"/>
        </w:rPr>
      </w:pPr>
      <w:r w:rsidRPr="00294244">
        <w:rPr>
          <w:color w:val="000000"/>
          <w:lang w:val="en-US"/>
        </w:rPr>
        <w:t xml:space="preserve">Define: these tags are defined via configuration file, see </w:t>
      </w:r>
      <w:hyperlink w:anchor="_topic_BenutzerbezogeneKonfigurationsda">
        <w:r w:rsidRPr="00294244">
          <w:rPr>
            <w:rStyle w:val="Hyperlink"/>
            <w:lang w:val="en-US"/>
          </w:rPr>
          <w:t>General configuration file</w:t>
        </w:r>
      </w:hyperlink>
    </w:p>
    <w:p w14:paraId="5F524A4B" w14:textId="77777777" w:rsidR="000352E4" w:rsidRPr="00294244" w:rsidRDefault="000352E4" w:rsidP="000352E4">
      <w:pPr>
        <w:pStyle w:val="StandardDense"/>
        <w:widowControl/>
        <w:numPr>
          <w:ilvl w:val="0"/>
          <w:numId w:val="22"/>
        </w:numPr>
        <w:rPr>
          <w:lang w:val="en-US"/>
        </w:rPr>
      </w:pPr>
      <w:r w:rsidRPr="00294244">
        <w:rPr>
          <w:color w:val="000000"/>
          <w:lang w:val="en-US"/>
        </w:rPr>
        <w:t>ExifEasy: Values a</w:t>
      </w:r>
      <w:r w:rsidRPr="00294244">
        <w:rPr>
          <w:color w:val="000000"/>
          <w:shd w:val="clear" w:color="auto" w:fill="FFFFFF"/>
          <w:lang w:val="en-US"/>
        </w:rPr>
        <w:t>re selected from several Exif properties, for details see</w:t>
      </w:r>
      <w:r w:rsidRPr="00294244">
        <w:rPr>
          <w:lang w:val="en-US"/>
        </w:rPr>
        <w:t xml:space="preserve"> </w:t>
      </w:r>
      <w:hyperlink w:anchor="_topic_MaskeFelddefinitionen">
        <w:r w:rsidRPr="00294244">
          <w:rPr>
            <w:rStyle w:val="Hyperlink"/>
            <w:lang w:val="en-US"/>
          </w:rPr>
          <w:t>Hints on special properties</w:t>
        </w:r>
      </w:hyperlink>
    </w:p>
    <w:p w14:paraId="72F90C6A" w14:textId="77777777" w:rsidR="000352E4" w:rsidRPr="00294244" w:rsidRDefault="000352E4" w:rsidP="000352E4">
      <w:pPr>
        <w:pStyle w:val="StandardDense"/>
        <w:widowControl/>
        <w:numPr>
          <w:ilvl w:val="0"/>
          <w:numId w:val="22"/>
        </w:numPr>
        <w:rPr>
          <w:lang w:val="en-US"/>
        </w:rPr>
      </w:pPr>
      <w:r w:rsidRPr="00294244">
        <w:rPr>
          <w:color w:val="000000"/>
          <w:lang w:val="en-US"/>
        </w:rPr>
        <w:t>File: This group contains file properties of the image</w:t>
      </w:r>
      <w:r w:rsidRPr="00294244">
        <w:rPr>
          <w:rFonts w:ascii="Arial" w:eastAsia="Arial" w:hAnsi="Arial" w:cs="Arial"/>
          <w:color w:val="000000"/>
          <w:lang w:val="en-US"/>
        </w:rPr>
        <w:t xml:space="preserve"> </w:t>
      </w:r>
    </w:p>
    <w:p w14:paraId="575E314C" w14:textId="77777777" w:rsidR="000352E4" w:rsidRPr="00294244" w:rsidRDefault="000352E4" w:rsidP="000352E4">
      <w:pPr>
        <w:pStyle w:val="StandardDense"/>
        <w:widowControl/>
        <w:numPr>
          <w:ilvl w:val="0"/>
          <w:numId w:val="22"/>
        </w:numPr>
        <w:rPr>
          <w:lang w:val="en-US"/>
        </w:rPr>
      </w:pPr>
      <w:r w:rsidRPr="00294244">
        <w:rPr>
          <w:color w:val="000000"/>
          <w:lang w:val="en-US"/>
        </w:rPr>
        <w:t>Image: other tags that cannot be assigned to any of the other groups.</w:t>
      </w:r>
      <w:r w:rsidRPr="00294244">
        <w:rPr>
          <w:rFonts w:ascii="Arial" w:eastAsia="Arial" w:hAnsi="Arial" w:cs="Arial"/>
          <w:color w:val="000000"/>
          <w:lang w:val="en-US"/>
        </w:rPr>
        <w:t xml:space="preserve"> </w:t>
      </w:r>
    </w:p>
    <w:p w14:paraId="539614F0" w14:textId="77777777" w:rsidR="000352E4" w:rsidRPr="00294244" w:rsidRDefault="000352E4" w:rsidP="000352E4">
      <w:pPr>
        <w:pStyle w:val="Standard"/>
        <w:widowControl/>
        <w:rPr>
          <w:lang w:val="en-US"/>
        </w:rPr>
      </w:pPr>
      <w:r w:rsidRPr="00294244">
        <w:rPr>
          <w:color w:val="000000"/>
          <w:lang w:val="en-US"/>
        </w:rPr>
        <w:lastRenderedPageBreak/>
        <w:t>On the right-hand side is a text box and two buttons (backward, forward) to search for tags, e.g., to search for all tags containing "time" in the name or description.</w:t>
      </w:r>
      <w:r w:rsidRPr="00294244">
        <w:rPr>
          <w:rFonts w:ascii="Arial" w:eastAsia="Arial" w:hAnsi="Arial" w:cs="Arial"/>
          <w:color w:val="000000"/>
          <w:lang w:val="en-US"/>
        </w:rPr>
        <w:t xml:space="preserve"> </w:t>
      </w:r>
    </w:p>
    <w:p w14:paraId="3FAE1D58" w14:textId="77777777" w:rsidR="000352E4" w:rsidRPr="00294244" w:rsidRDefault="000352E4" w:rsidP="000352E4">
      <w:pPr>
        <w:pStyle w:val="Standard"/>
        <w:widowControl/>
        <w:rPr>
          <w:lang w:val="en-US"/>
        </w:rPr>
      </w:pPr>
      <w:r w:rsidRPr="00294244">
        <w:rPr>
          <w:color w:val="000000"/>
          <w:lang w:val="en-US"/>
        </w:rPr>
        <w:t>If a tag is selected in the list and an image is displayed in the main mask, the value of the tag will appear below the list, once in the original format and in addition in an interpreted format. "Exif.Photo.FNumber" for examples is displayed originally as "45/10", interpreted as "F4.5".</w:t>
      </w:r>
      <w:r w:rsidRPr="00294244">
        <w:rPr>
          <w:rFonts w:ascii="Arial" w:eastAsia="Arial" w:hAnsi="Arial" w:cs="Arial"/>
          <w:color w:val="000000"/>
          <w:lang w:val="en-US"/>
        </w:rPr>
        <w:t xml:space="preserve"> </w:t>
      </w:r>
    </w:p>
    <w:p w14:paraId="15A890DD" w14:textId="77777777" w:rsidR="000352E4" w:rsidRPr="00294244" w:rsidRDefault="000352E4" w:rsidP="000352E4">
      <w:pPr>
        <w:pStyle w:val="Heading6"/>
        <w:widowControl/>
        <w:rPr>
          <w:lang w:val="en-US"/>
        </w:rPr>
      </w:pPr>
      <w:r w:rsidRPr="00294244">
        <w:rPr>
          <w:color w:val="000000"/>
          <w:lang w:val="en-US"/>
        </w:rPr>
        <w:t>In the lower part, field definitions are displayed and can be changed:</w:t>
      </w:r>
      <w:r w:rsidRPr="00294244">
        <w:rPr>
          <w:rFonts w:ascii="Arial" w:eastAsia="Arial" w:hAnsi="Arial" w:cs="Arial"/>
          <w:color w:val="000000"/>
          <w:lang w:val="en-US"/>
        </w:rPr>
        <w:t xml:space="preserve"> </w:t>
      </w:r>
    </w:p>
    <w:p w14:paraId="7ECA243B" w14:textId="77777777" w:rsidR="000352E4" w:rsidRDefault="000352E4" w:rsidP="000352E4">
      <w:pPr>
        <w:keepLines/>
        <w:widowControl/>
        <w:spacing w:before="180"/>
      </w:pPr>
      <w:r>
        <w:rPr>
          <w:noProof/>
        </w:rPr>
        <w:drawing>
          <wp:inline distT="0" distB="0" distL="0" distR="0" wp14:anchorId="75A9A56D" wp14:editId="083C308D">
            <wp:extent cx="5991225" cy="191452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jpg"/>
                    <pic:cNvPicPr/>
                  </pic:nvPicPr>
                  <pic:blipFill>
                    <a:blip r:embed="rId95" cstate="print"/>
                    <a:stretch>
                      <a:fillRect/>
                    </a:stretch>
                  </pic:blipFill>
                  <pic:spPr>
                    <a:xfrm>
                      <a:off x="0" y="0"/>
                      <a:ext cx="5991225" cy="1914525"/>
                    </a:xfrm>
                    <a:prstGeom prst="rect">
                      <a:avLst/>
                    </a:prstGeom>
                  </pic:spPr>
                </pic:pic>
              </a:graphicData>
            </a:graphic>
          </wp:inline>
        </w:drawing>
      </w:r>
    </w:p>
    <w:p w14:paraId="2BDCE33F" w14:textId="77777777" w:rsidR="000352E4" w:rsidRPr="00294244" w:rsidRDefault="000352E4" w:rsidP="000352E4">
      <w:pPr>
        <w:pStyle w:val="Standard"/>
        <w:keepNext/>
        <w:widowControl/>
        <w:rPr>
          <w:lang w:val="en-US"/>
        </w:rPr>
      </w:pPr>
      <w:r w:rsidRPr="00294244">
        <w:rPr>
          <w:color w:val="000000"/>
          <w:lang w:val="en-US"/>
        </w:rPr>
        <w:t>On the left-hand side is a selection list of groups of field definitions and below the list of corresponding entries. On the right-hand side of this list are command buttons to:</w:t>
      </w:r>
      <w:r w:rsidRPr="00294244">
        <w:rPr>
          <w:rFonts w:ascii="Arial" w:eastAsia="Arial" w:hAnsi="Arial" w:cs="Arial"/>
          <w:color w:val="000000"/>
          <w:lang w:val="en-US"/>
        </w:rPr>
        <w:t xml:space="preserve"> </w:t>
      </w:r>
    </w:p>
    <w:p w14:paraId="5406AC72" w14:textId="77777777" w:rsidR="000352E4" w:rsidRDefault="000352E4" w:rsidP="000352E4">
      <w:pPr>
        <w:pStyle w:val="StandardDense"/>
        <w:widowControl/>
        <w:numPr>
          <w:ilvl w:val="0"/>
          <w:numId w:val="22"/>
        </w:numPr>
      </w:pPr>
      <w:r>
        <w:rPr>
          <w:color w:val="000000"/>
        </w:rPr>
        <w:t>move the selected item up</w:t>
      </w:r>
      <w:r>
        <w:rPr>
          <w:rFonts w:ascii="Arial" w:eastAsia="Arial" w:hAnsi="Arial" w:cs="Arial"/>
          <w:color w:val="000000"/>
        </w:rPr>
        <w:t xml:space="preserve"> </w:t>
      </w:r>
    </w:p>
    <w:p w14:paraId="1F1272F9" w14:textId="77777777" w:rsidR="000352E4" w:rsidRDefault="000352E4" w:rsidP="000352E4">
      <w:pPr>
        <w:pStyle w:val="StandardDense"/>
        <w:widowControl/>
        <w:numPr>
          <w:ilvl w:val="0"/>
          <w:numId w:val="22"/>
        </w:numPr>
      </w:pPr>
      <w:r>
        <w:rPr>
          <w:color w:val="000000"/>
        </w:rPr>
        <w:t>move the selected item down</w:t>
      </w:r>
      <w:r>
        <w:rPr>
          <w:rFonts w:ascii="Arial" w:eastAsia="Arial" w:hAnsi="Arial" w:cs="Arial"/>
          <w:color w:val="000000"/>
        </w:rPr>
        <w:t xml:space="preserve"> </w:t>
      </w:r>
    </w:p>
    <w:p w14:paraId="21D180F7" w14:textId="77777777" w:rsidR="000352E4" w:rsidRDefault="000352E4" w:rsidP="000352E4">
      <w:pPr>
        <w:pStyle w:val="StandardDense"/>
        <w:widowControl/>
        <w:numPr>
          <w:ilvl w:val="0"/>
          <w:numId w:val="22"/>
        </w:numPr>
      </w:pPr>
      <w:r>
        <w:rPr>
          <w:color w:val="000000"/>
        </w:rPr>
        <w:t>insert a new item</w:t>
      </w:r>
    </w:p>
    <w:p w14:paraId="7D4D5AA5" w14:textId="77777777" w:rsidR="000352E4" w:rsidRDefault="000352E4" w:rsidP="000352E4">
      <w:pPr>
        <w:pStyle w:val="StandardDense"/>
        <w:widowControl/>
        <w:numPr>
          <w:ilvl w:val="0"/>
          <w:numId w:val="22"/>
        </w:numPr>
      </w:pPr>
      <w:r>
        <w:rPr>
          <w:color w:val="000000"/>
        </w:rPr>
        <w:t>copy the selected item</w:t>
      </w:r>
      <w:r>
        <w:rPr>
          <w:rFonts w:ascii="Arial" w:eastAsia="Arial" w:hAnsi="Arial" w:cs="Arial"/>
          <w:color w:val="000000"/>
        </w:rPr>
        <w:t xml:space="preserve"> </w:t>
      </w:r>
    </w:p>
    <w:p w14:paraId="1B9B60C2" w14:textId="77777777" w:rsidR="000352E4" w:rsidRDefault="000352E4" w:rsidP="000352E4">
      <w:pPr>
        <w:pStyle w:val="StandardDense"/>
        <w:widowControl/>
        <w:numPr>
          <w:ilvl w:val="0"/>
          <w:numId w:val="22"/>
        </w:numPr>
      </w:pPr>
      <w:r>
        <w:rPr>
          <w:color w:val="000000"/>
        </w:rPr>
        <w:t xml:space="preserve">delete the selected </w:t>
      </w:r>
      <w:r>
        <w:rPr>
          <w:rFonts w:ascii="Arial" w:eastAsia="Arial" w:hAnsi="Arial" w:cs="Arial"/>
          <w:color w:val="000000"/>
        </w:rPr>
        <w:t>item</w:t>
      </w:r>
    </w:p>
    <w:p w14:paraId="32DBACD9" w14:textId="77777777" w:rsidR="000352E4" w:rsidRPr="00294244" w:rsidRDefault="000352E4" w:rsidP="000352E4">
      <w:pPr>
        <w:pStyle w:val="Standard"/>
        <w:widowControl/>
        <w:rPr>
          <w:lang w:val="en-US"/>
        </w:rPr>
      </w:pPr>
      <w:r w:rsidRPr="00294244">
        <w:rPr>
          <w:color w:val="000000"/>
          <w:lang w:val="en-US"/>
        </w:rPr>
        <w:t>On the right-hand side, the definition of the selected item in the list is displayed and can be changed there. Below the fields for definition - if an image is displayed on the main mask - the value of this definition is displayed.</w:t>
      </w:r>
    </w:p>
    <w:p w14:paraId="3082C76A" w14:textId="77777777" w:rsidR="000352E4" w:rsidRPr="00294244" w:rsidRDefault="000352E4" w:rsidP="000352E4">
      <w:pPr>
        <w:pStyle w:val="Standard"/>
        <w:keepNext/>
        <w:widowControl/>
        <w:rPr>
          <w:lang w:val="en-US"/>
        </w:rPr>
      </w:pPr>
      <w:r w:rsidRPr="00294244">
        <w:rPr>
          <w:color w:val="000000"/>
          <w:lang w:val="en-US"/>
        </w:rPr>
        <w:t xml:space="preserve">For field definitions of the group "Change of properties" additionally the display of the input field can be customized: </w:t>
      </w:r>
    </w:p>
    <w:p w14:paraId="24290B65" w14:textId="77777777" w:rsidR="000352E4" w:rsidRDefault="000352E4" w:rsidP="000352E4">
      <w:pPr>
        <w:pStyle w:val="StandardDense"/>
        <w:widowControl/>
        <w:numPr>
          <w:ilvl w:val="0"/>
          <w:numId w:val="22"/>
        </w:numPr>
      </w:pPr>
      <w:r>
        <w:rPr>
          <w:color w:val="000000"/>
        </w:rPr>
        <w:t xml:space="preserve">distance upwards </w:t>
      </w:r>
    </w:p>
    <w:p w14:paraId="55A6EC05" w14:textId="77777777" w:rsidR="000352E4" w:rsidRPr="00294244" w:rsidRDefault="000352E4" w:rsidP="000352E4">
      <w:pPr>
        <w:pStyle w:val="StandardDense"/>
        <w:widowControl/>
        <w:numPr>
          <w:ilvl w:val="0"/>
          <w:numId w:val="22"/>
        </w:numPr>
        <w:rPr>
          <w:lang w:val="en-US"/>
        </w:rPr>
      </w:pPr>
      <w:r w:rsidRPr="00294244">
        <w:rPr>
          <w:color w:val="000000"/>
          <w:lang w:val="en-US"/>
        </w:rPr>
        <w:t>number of lines for input, if the tag allows multiple values</w:t>
      </w:r>
      <w:r w:rsidRPr="00294244">
        <w:rPr>
          <w:rFonts w:ascii="Arial" w:eastAsia="Arial" w:hAnsi="Arial" w:cs="Arial"/>
          <w:color w:val="000000"/>
          <w:lang w:val="en-US"/>
        </w:rPr>
        <w:t xml:space="preserve"> </w:t>
      </w:r>
    </w:p>
    <w:p w14:paraId="7FB95CD8"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96">
        <w:r w:rsidRPr="00294244">
          <w:rPr>
            <w:rFonts w:ascii="Tahoma" w:eastAsia="Tahoma" w:hAnsi="Tahoma" w:cs="Tahoma"/>
            <w:i/>
            <w:color w:val="6666FF"/>
            <w:lang w:val="en-US"/>
          </w:rPr>
          <w:t>Free Kindle producer</w:t>
        </w:r>
      </w:hyperlink>
    </w:p>
    <w:p w14:paraId="052BD34B" w14:textId="77777777" w:rsidR="000352E4" w:rsidRDefault="000352E4" w:rsidP="000352E4">
      <w:pPr>
        <w:pStyle w:val="Heading2"/>
        <w:widowControl/>
      </w:pPr>
      <w:bookmarkStart w:id="22" w:name="_Toc65156445"/>
      <w:r>
        <w:t>Create new field definition</w:t>
      </w:r>
      <w:bookmarkEnd w:id="22"/>
    </w:p>
    <w:p w14:paraId="7D558B6E" w14:textId="77777777" w:rsidR="000352E4" w:rsidRDefault="000352E4" w:rsidP="000352E4">
      <w:pPr>
        <w:pStyle w:val="Standard"/>
        <w:widowControl/>
        <w:numPr>
          <w:ilvl w:val="0"/>
          <w:numId w:val="29"/>
        </w:numPr>
      </w:pPr>
      <w:r>
        <w:rPr>
          <w:color w:val="000000"/>
        </w:rPr>
        <w:t xml:space="preserve">Select group for field definition </w:t>
      </w:r>
    </w:p>
    <w:p w14:paraId="55D2FB16" w14:textId="77777777" w:rsidR="000352E4" w:rsidRPr="00294244" w:rsidRDefault="000352E4" w:rsidP="000352E4">
      <w:pPr>
        <w:pStyle w:val="StandardDense"/>
        <w:widowControl/>
        <w:ind w:left="360"/>
        <w:rPr>
          <w:lang w:val="en-US"/>
        </w:rPr>
      </w:pPr>
      <w:r w:rsidRPr="00294244">
        <w:rPr>
          <w:color w:val="000000"/>
          <w:lang w:val="en-US"/>
        </w:rPr>
        <w:t xml:space="preserve">First select the group, for which you want to create the field definition. This is done with the list on the left between the list of all properties and list of field definitions (Initial value: "Display in tab "Overview" - Image"). </w:t>
      </w:r>
    </w:p>
    <w:p w14:paraId="19F76C36" w14:textId="77777777" w:rsidR="000352E4" w:rsidRDefault="000352E4" w:rsidP="000352E4">
      <w:pPr>
        <w:pStyle w:val="Standard"/>
        <w:keepNext/>
        <w:widowControl/>
        <w:ind w:left="360"/>
      </w:pPr>
      <w:r>
        <w:rPr>
          <w:color w:val="000000"/>
        </w:rPr>
        <w:t xml:space="preserve">The groups are: </w:t>
      </w:r>
    </w:p>
    <w:p w14:paraId="43FF18B3"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Display in tab "Overview" - Image </w:t>
      </w:r>
      <w:r w:rsidRPr="00294244">
        <w:rPr>
          <w:lang w:val="en-US"/>
        </w:rPr>
        <w:br/>
      </w:r>
      <w:r w:rsidRPr="00294244">
        <w:rPr>
          <w:color w:val="000000"/>
          <w:lang w:val="en-US"/>
        </w:rPr>
        <w:t xml:space="preserve">These fields are displayed for image files in the main window, area for properties on the right-hand side of the image, in tab "Overview". </w:t>
      </w:r>
    </w:p>
    <w:p w14:paraId="2C637700" w14:textId="77777777" w:rsidR="000352E4" w:rsidRPr="00294244" w:rsidRDefault="000352E4" w:rsidP="000352E4">
      <w:pPr>
        <w:pStyle w:val="Standard"/>
        <w:widowControl/>
        <w:numPr>
          <w:ilvl w:val="1"/>
          <w:numId w:val="29"/>
        </w:numPr>
        <w:rPr>
          <w:lang w:val="en-US"/>
        </w:rPr>
      </w:pPr>
      <w:r w:rsidRPr="00294244">
        <w:rPr>
          <w:color w:val="000000"/>
          <w:lang w:val="en-US"/>
        </w:rPr>
        <w:t>Display in tab "Overview" - Video</w:t>
      </w:r>
      <w:r w:rsidRPr="00294244">
        <w:rPr>
          <w:lang w:val="en-US"/>
        </w:rPr>
        <w:br/>
      </w:r>
      <w:r w:rsidRPr="00294244">
        <w:rPr>
          <w:color w:val="000000"/>
          <w:lang w:val="en-US"/>
        </w:rPr>
        <w:t xml:space="preserve">These fields are displayed for video files in the main window, area for properties on the right-hand side of the image, in tab "Overview". </w:t>
      </w:r>
    </w:p>
    <w:p w14:paraId="7ED90B05" w14:textId="77777777" w:rsidR="000352E4" w:rsidRPr="00294244" w:rsidRDefault="000352E4" w:rsidP="000352E4">
      <w:pPr>
        <w:pStyle w:val="Standard"/>
        <w:widowControl/>
        <w:numPr>
          <w:ilvl w:val="1"/>
          <w:numId w:val="29"/>
        </w:numPr>
        <w:rPr>
          <w:lang w:val="en-US"/>
        </w:rPr>
      </w:pPr>
      <w:r w:rsidRPr="00294244">
        <w:rPr>
          <w:color w:val="000000"/>
          <w:lang w:val="en-US"/>
        </w:rPr>
        <w:lastRenderedPageBreak/>
        <w:t xml:space="preserve">Display of files in view "Tiles" - Image </w:t>
      </w:r>
      <w:r w:rsidRPr="00294244">
        <w:rPr>
          <w:lang w:val="en-US"/>
        </w:rPr>
        <w:br/>
      </w:r>
      <w:r w:rsidRPr="00294244">
        <w:rPr>
          <w:color w:val="000000"/>
          <w:lang w:val="en-US"/>
        </w:rPr>
        <w:t xml:space="preserve">These fields are displayed in the file list of the main mask (bottom left) for image files when the view "Tiles" is selected. </w:t>
      </w:r>
    </w:p>
    <w:p w14:paraId="6788BEB8"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Display of files in view "Tiles" - Video </w:t>
      </w:r>
      <w:r w:rsidRPr="00294244">
        <w:rPr>
          <w:lang w:val="en-US"/>
        </w:rPr>
        <w:br/>
      </w:r>
      <w:r w:rsidRPr="00294244">
        <w:rPr>
          <w:color w:val="000000"/>
          <w:lang w:val="en-US"/>
        </w:rPr>
        <w:t xml:space="preserve">These fields are displayed in the file list of the main mask (bottom left) for video files when the view "Tiles" is selected. </w:t>
      </w:r>
    </w:p>
    <w:p w14:paraId="04097516"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Display Image in own window - Image </w:t>
      </w:r>
      <w:r w:rsidRPr="00294244">
        <w:rPr>
          <w:lang w:val="en-US"/>
        </w:rPr>
        <w:br/>
      </w:r>
      <w:r w:rsidRPr="00294244">
        <w:rPr>
          <w:color w:val="000000"/>
          <w:lang w:val="en-US"/>
        </w:rPr>
        <w:t xml:space="preserve">These fields are displayed for image files in the </w:t>
      </w:r>
      <w:hyperlink w:anchor="_topic_FormImageWindow">
        <w:r w:rsidRPr="00294244">
          <w:rPr>
            <w:rStyle w:val="Hyperlink"/>
            <w:lang w:val="en-US"/>
          </w:rPr>
          <w:t>Mask "Image in own window"</w:t>
        </w:r>
      </w:hyperlink>
      <w:r w:rsidRPr="00294244">
        <w:rPr>
          <w:color w:val="000000"/>
          <w:lang w:val="en-US"/>
        </w:rPr>
        <w:t xml:space="preserve">. </w:t>
      </w:r>
    </w:p>
    <w:p w14:paraId="79DD711B" w14:textId="77777777" w:rsidR="000352E4" w:rsidRPr="00294244" w:rsidRDefault="000352E4" w:rsidP="000352E4">
      <w:pPr>
        <w:pStyle w:val="Standard"/>
        <w:widowControl/>
        <w:numPr>
          <w:ilvl w:val="1"/>
          <w:numId w:val="29"/>
        </w:numPr>
        <w:rPr>
          <w:lang w:val="en-US"/>
        </w:rPr>
      </w:pPr>
      <w:r w:rsidRPr="00294244">
        <w:rPr>
          <w:color w:val="000000"/>
          <w:lang w:val="en-US"/>
        </w:rPr>
        <w:t>Display Image in own window - Video</w:t>
      </w:r>
      <w:r w:rsidRPr="00294244">
        <w:rPr>
          <w:lang w:val="en-US"/>
        </w:rPr>
        <w:br/>
      </w:r>
      <w:r w:rsidRPr="00294244">
        <w:rPr>
          <w:color w:val="000000"/>
          <w:lang w:val="en-US"/>
        </w:rPr>
        <w:t xml:space="preserve">These fields are displayed for video files in the </w:t>
      </w:r>
      <w:hyperlink w:anchor="_topic_FormImageWindow">
        <w:r w:rsidRPr="00294244">
          <w:rPr>
            <w:rStyle w:val="Hyperlink"/>
            <w:lang w:val="en-US"/>
          </w:rPr>
          <w:t>Mask "Image in own window"</w:t>
        </w:r>
      </w:hyperlink>
      <w:r w:rsidRPr="00294244">
        <w:rPr>
          <w:color w:val="000000"/>
          <w:lang w:val="en-US"/>
        </w:rPr>
        <w:t xml:space="preserve">. </w:t>
      </w:r>
    </w:p>
    <w:p w14:paraId="3F4907C7"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Rename of Files </w:t>
      </w:r>
      <w:r w:rsidRPr="00294244">
        <w:rPr>
          <w:lang w:val="en-US"/>
        </w:rPr>
        <w:br/>
      </w:r>
      <w:r w:rsidRPr="00294244">
        <w:rPr>
          <w:color w:val="000000"/>
          <w:lang w:val="en-US"/>
        </w:rPr>
        <w:t xml:space="preserve">These fields are available in </w:t>
      </w:r>
      <w:hyperlink w:anchor="_topic_FormRename">
        <w:r w:rsidRPr="00294244">
          <w:rPr>
            <w:rStyle w:val="Hyperlink"/>
            <w:lang w:val="en-US"/>
          </w:rPr>
          <w:t>Mask "Rename files"</w:t>
        </w:r>
      </w:hyperlink>
      <w:r w:rsidRPr="00294244">
        <w:rPr>
          <w:color w:val="000000"/>
          <w:lang w:val="en-US"/>
        </w:rPr>
        <w:t xml:space="preserve"> so that they can be used as part of the file name. </w:t>
      </w:r>
    </w:p>
    <w:p w14:paraId="6FBC3794" w14:textId="77777777" w:rsidR="000352E4" w:rsidRDefault="000352E4" w:rsidP="000352E4">
      <w:pPr>
        <w:pStyle w:val="Standard"/>
        <w:widowControl/>
        <w:numPr>
          <w:ilvl w:val="1"/>
          <w:numId w:val="29"/>
        </w:numPr>
      </w:pPr>
      <w:r w:rsidRPr="00294244">
        <w:rPr>
          <w:color w:val="000000"/>
          <w:lang w:val="en-US"/>
        </w:rPr>
        <w:t xml:space="preserve">Sort order during renaming of files </w:t>
      </w:r>
      <w:r w:rsidRPr="00294244">
        <w:rPr>
          <w:lang w:val="en-US"/>
        </w:rPr>
        <w:br/>
      </w:r>
      <w:r w:rsidRPr="00294244">
        <w:rPr>
          <w:color w:val="000000"/>
          <w:lang w:val="en-US"/>
        </w:rPr>
        <w:t xml:space="preserve">If files are renamed in </w:t>
      </w:r>
      <w:hyperlink w:anchor="_topic_FormRename">
        <w:r w:rsidRPr="00294244">
          <w:rPr>
            <w:rStyle w:val="Hyperlink"/>
            <w:lang w:val="en-US"/>
          </w:rPr>
          <w:t>Mask "Rename files"</w:t>
        </w:r>
      </w:hyperlink>
      <w:r w:rsidRPr="00294244">
        <w:rPr>
          <w:color w:val="000000"/>
          <w:lang w:val="en-US"/>
        </w:rPr>
        <w:t xml:space="preserve">, they can be sorted first. This order is relevant when the file names are unique only by adding a sequential number. </w:t>
      </w:r>
      <w:r>
        <w:rPr>
          <w:color w:val="000000"/>
        </w:rPr>
        <w:t xml:space="preserve">These fields can be used as a sorting criterion. </w:t>
      </w:r>
    </w:p>
    <w:p w14:paraId="22AD2440" w14:textId="77777777" w:rsidR="000352E4" w:rsidRDefault="000352E4" w:rsidP="000352E4">
      <w:pPr>
        <w:pStyle w:val="Standard"/>
        <w:widowControl/>
        <w:numPr>
          <w:ilvl w:val="1"/>
          <w:numId w:val="29"/>
        </w:numPr>
      </w:pPr>
      <w:r w:rsidRPr="00294244">
        <w:rPr>
          <w:color w:val="000000"/>
          <w:lang w:val="en-US"/>
        </w:rPr>
        <w:t xml:space="preserve">Change of properties </w:t>
      </w:r>
      <w:r w:rsidRPr="00294244">
        <w:rPr>
          <w:lang w:val="en-US"/>
        </w:rPr>
        <w:br/>
      </w:r>
      <w:r w:rsidRPr="00294244">
        <w:rPr>
          <w:color w:val="000000"/>
          <w:lang w:val="en-US"/>
        </w:rPr>
        <w:t xml:space="preserve">In the main mask is a configurable input area, in which further properties can be changed. </w:t>
      </w:r>
      <w:r>
        <w:rPr>
          <w:color w:val="000000"/>
        </w:rPr>
        <w:t xml:space="preserve">The fields of this group are displayed there. </w:t>
      </w:r>
    </w:p>
    <w:p w14:paraId="67546BE9" w14:textId="77777777" w:rsidR="000352E4" w:rsidRPr="00294244" w:rsidRDefault="000352E4" w:rsidP="000352E4">
      <w:pPr>
        <w:pStyle w:val="Standard"/>
        <w:widowControl/>
        <w:numPr>
          <w:ilvl w:val="1"/>
          <w:numId w:val="29"/>
        </w:numPr>
        <w:rPr>
          <w:lang w:val="en-US"/>
        </w:rPr>
      </w:pPr>
      <w:r w:rsidRPr="00294244">
        <w:rPr>
          <w:color w:val="000000"/>
          <w:lang w:val="en-US"/>
        </w:rPr>
        <w:t>Search via properties</w:t>
      </w:r>
      <w:r w:rsidRPr="00294244">
        <w:rPr>
          <w:lang w:val="en-US"/>
        </w:rPr>
        <w:br/>
      </w:r>
      <w:r w:rsidRPr="00294244">
        <w:rPr>
          <w:color w:val="000000"/>
          <w:lang w:val="en-US"/>
        </w:rPr>
        <w:t>For these fields data is read from the images/videos and can be searched for.</w:t>
      </w:r>
    </w:p>
    <w:p w14:paraId="2CBCC07B"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Grouping during changing recording date/time </w:t>
      </w:r>
      <w:r w:rsidRPr="00294244">
        <w:rPr>
          <w:lang w:val="en-US"/>
        </w:rPr>
        <w:br/>
      </w:r>
      <w:r w:rsidRPr="00294244">
        <w:rPr>
          <w:color w:val="000000"/>
          <w:lang w:val="en-US"/>
        </w:rPr>
        <w:t xml:space="preserve">In </w:t>
      </w:r>
      <w:hyperlink w:anchor="_topic_FormDateTimeChange">
        <w:r w:rsidRPr="00294244">
          <w:rPr>
            <w:rStyle w:val="Hyperlink"/>
            <w:lang w:val="en-US"/>
          </w:rPr>
          <w:t>Mask "Change recording date and time"</w:t>
        </w:r>
      </w:hyperlink>
      <w:r w:rsidRPr="00294244">
        <w:rPr>
          <w:color w:val="000000"/>
          <w:lang w:val="en-US"/>
        </w:rPr>
        <w:t xml:space="preserve"> recording date and time for groups of images will be changed. The fields of this group are used for this grouping. </w:t>
      </w:r>
    </w:p>
    <w:p w14:paraId="60310BAB"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Export of properties in text file </w:t>
      </w:r>
      <w:r w:rsidRPr="00294244">
        <w:rPr>
          <w:lang w:val="en-US"/>
        </w:rPr>
        <w:br/>
      </w:r>
      <w:r w:rsidRPr="00294244">
        <w:rPr>
          <w:color w:val="000000"/>
          <w:lang w:val="en-US"/>
        </w:rPr>
        <w:t>The values of these fields are exported to a text file via menu entry "</w:t>
      </w:r>
      <w:r w:rsidRPr="00294244">
        <w:rPr>
          <w:lang w:val="en-US"/>
        </w:rPr>
        <w:t>Export: selected properties of images in folder</w:t>
      </w:r>
      <w:r w:rsidRPr="00294244">
        <w:rPr>
          <w:color w:val="000000"/>
          <w:lang w:val="en-US"/>
        </w:rPr>
        <w:t xml:space="preserve">" of the main mask. </w:t>
      </w:r>
    </w:p>
    <w:p w14:paraId="549988EB" w14:textId="77777777" w:rsidR="000352E4" w:rsidRPr="00294244" w:rsidRDefault="000352E4" w:rsidP="000352E4">
      <w:pPr>
        <w:pStyle w:val="Standard"/>
        <w:widowControl/>
        <w:numPr>
          <w:ilvl w:val="1"/>
          <w:numId w:val="29"/>
        </w:numPr>
        <w:rPr>
          <w:lang w:val="en-US"/>
        </w:rPr>
      </w:pPr>
      <w:r w:rsidRPr="00294244">
        <w:rPr>
          <w:color w:val="000000"/>
          <w:lang w:val="en-US"/>
        </w:rPr>
        <w:t xml:space="preserve">Remove of Meta data in groups - exceptions </w:t>
      </w:r>
      <w:r w:rsidRPr="00294244">
        <w:rPr>
          <w:lang w:val="en-US"/>
        </w:rPr>
        <w:br/>
      </w:r>
      <w:r w:rsidRPr="00294244">
        <w:rPr>
          <w:color w:val="000000"/>
          <w:lang w:val="en-US"/>
        </w:rPr>
        <w:t xml:space="preserve">The properties defined here are exceptions during removing the meta data of groups (e.g., all Exif data) in the </w:t>
      </w:r>
      <w:hyperlink w:anchor="_topic_FormRemoveMetaData">
        <w:r w:rsidRPr="00294244">
          <w:rPr>
            <w:rStyle w:val="Hyperlink"/>
            <w:lang w:val="en-US"/>
          </w:rPr>
          <w:t>Mask "Remove meta data"</w:t>
        </w:r>
      </w:hyperlink>
      <w:r w:rsidRPr="00294244">
        <w:rPr>
          <w:color w:val="000000"/>
          <w:lang w:val="en-US"/>
        </w:rPr>
        <w:t xml:space="preserve">, i.e., they are not removed. </w:t>
      </w:r>
    </w:p>
    <w:p w14:paraId="21268B7F" w14:textId="77777777" w:rsidR="000352E4" w:rsidRPr="00294244" w:rsidRDefault="000352E4" w:rsidP="000352E4">
      <w:pPr>
        <w:pStyle w:val="Standard"/>
        <w:widowControl/>
        <w:numPr>
          <w:ilvl w:val="1"/>
          <w:numId w:val="29"/>
        </w:numPr>
        <w:rPr>
          <w:lang w:val="en-US"/>
        </w:rPr>
      </w:pPr>
      <w:r w:rsidRPr="00294244">
        <w:rPr>
          <w:color w:val="000000"/>
          <w:lang w:val="en-US"/>
        </w:rPr>
        <w:t>Remove single Meta data - name the meta data</w:t>
      </w:r>
      <w:r w:rsidRPr="00294244">
        <w:rPr>
          <w:lang w:val="en-US"/>
        </w:rPr>
        <w:br/>
      </w:r>
      <w:r w:rsidRPr="00294244">
        <w:rPr>
          <w:color w:val="000000"/>
          <w:lang w:val="en-US"/>
        </w:rPr>
        <w:t xml:space="preserve">The properties defined here can individually be selected in the </w:t>
      </w:r>
      <w:hyperlink w:anchor="_topic_FormRemoveMetaData">
        <w:r w:rsidRPr="00294244">
          <w:rPr>
            <w:rStyle w:val="Hyperlink"/>
            <w:lang w:val="en-US"/>
          </w:rPr>
          <w:t>Mask "Remove meta data"</w:t>
        </w:r>
      </w:hyperlink>
      <w:r w:rsidRPr="00294244">
        <w:rPr>
          <w:color w:val="000000"/>
          <w:lang w:val="en-US"/>
        </w:rPr>
        <w:t xml:space="preserve"> to be removed. </w:t>
      </w:r>
    </w:p>
    <w:p w14:paraId="5EC23EBB" w14:textId="77777777" w:rsidR="000352E4" w:rsidRPr="00294244" w:rsidRDefault="000352E4" w:rsidP="000352E4">
      <w:pPr>
        <w:pStyle w:val="Standard"/>
        <w:widowControl/>
        <w:numPr>
          <w:ilvl w:val="1"/>
          <w:numId w:val="29"/>
        </w:numPr>
        <w:rPr>
          <w:lang w:val="en-US"/>
        </w:rPr>
      </w:pPr>
      <w:r w:rsidRPr="00294244">
        <w:rPr>
          <w:color w:val="000000"/>
          <w:lang w:val="en-US"/>
        </w:rPr>
        <w:t>Table view during multiple images editing</w:t>
      </w:r>
      <w:r w:rsidRPr="00294244">
        <w:rPr>
          <w:lang w:val="en-US"/>
        </w:rPr>
        <w:br/>
      </w:r>
      <w:r w:rsidRPr="00294244">
        <w:rPr>
          <w:color w:val="000000"/>
          <w:lang w:val="en-US"/>
        </w:rPr>
        <w:t xml:space="preserve">These properties are displayed for all selected images in the main window, tab "Multi image edit". </w:t>
      </w:r>
    </w:p>
    <w:p w14:paraId="5CED8398" w14:textId="77777777" w:rsidR="000352E4" w:rsidRPr="00294244" w:rsidRDefault="000352E4" w:rsidP="000352E4">
      <w:pPr>
        <w:pStyle w:val="Standard"/>
        <w:widowControl/>
        <w:numPr>
          <w:ilvl w:val="1"/>
          <w:numId w:val="29"/>
        </w:numPr>
        <w:rPr>
          <w:lang w:val="en-US"/>
        </w:rPr>
      </w:pPr>
      <w:r w:rsidRPr="00294244">
        <w:rPr>
          <w:color w:val="000000"/>
          <w:lang w:val="en-US"/>
        </w:rPr>
        <w:t>Exceptions during comparing files</w:t>
      </w:r>
      <w:r w:rsidRPr="00294244">
        <w:rPr>
          <w:lang w:val="en-US"/>
        </w:rPr>
        <w:br/>
      </w:r>
      <w:r w:rsidRPr="00294244">
        <w:rPr>
          <w:color w:val="000000"/>
          <w:lang w:val="en-US"/>
        </w:rPr>
        <w:t>The properties defined here are not considered during comparing files (</w:t>
      </w:r>
      <w:hyperlink w:anchor="_topic_FormCompare">
        <w:r w:rsidRPr="00294244">
          <w:rPr>
            <w:rStyle w:val="Hyperlink"/>
            <w:lang w:val="en-US"/>
          </w:rPr>
          <w:t>Mask "Compare files"</w:t>
        </w:r>
      </w:hyperlink>
      <w:r w:rsidRPr="00294244">
        <w:rPr>
          <w:color w:val="000000"/>
          <w:lang w:val="en-US"/>
        </w:rPr>
        <w:t>)</w:t>
      </w:r>
    </w:p>
    <w:p w14:paraId="1EDE3B22" w14:textId="77777777" w:rsidR="000352E4" w:rsidRDefault="000352E4" w:rsidP="000352E4">
      <w:pPr>
        <w:pStyle w:val="Standard"/>
        <w:widowControl/>
        <w:numPr>
          <w:ilvl w:val="0"/>
          <w:numId w:val="29"/>
        </w:numPr>
      </w:pPr>
      <w:r>
        <w:rPr>
          <w:color w:val="000000"/>
        </w:rPr>
        <w:t xml:space="preserve">Select Tag </w:t>
      </w:r>
    </w:p>
    <w:p w14:paraId="4E8F43D1" w14:textId="77777777" w:rsidR="000352E4" w:rsidRPr="00294244" w:rsidRDefault="000352E4" w:rsidP="000352E4">
      <w:pPr>
        <w:pStyle w:val="StandardDense"/>
        <w:widowControl/>
        <w:ind w:left="360"/>
        <w:rPr>
          <w:lang w:val="en-US"/>
        </w:rPr>
      </w:pPr>
      <w:r w:rsidRPr="00294244">
        <w:rPr>
          <w:color w:val="000000"/>
          <w:lang w:val="en-US"/>
        </w:rPr>
        <w:t xml:space="preserve">Select a tag in the list on top. You may use the selection list for groups of properties (top center) or the search functionality to find the tag wanted. </w:t>
      </w:r>
    </w:p>
    <w:p w14:paraId="6929992B" w14:textId="77777777" w:rsidR="000352E4" w:rsidRDefault="000352E4" w:rsidP="000352E4">
      <w:pPr>
        <w:pStyle w:val="Standard"/>
        <w:widowControl/>
        <w:numPr>
          <w:ilvl w:val="0"/>
          <w:numId w:val="29"/>
        </w:numPr>
      </w:pPr>
      <w:r>
        <w:rPr>
          <w:color w:val="000000"/>
        </w:rPr>
        <w:t xml:space="preserve">Press command button "New" </w:t>
      </w:r>
    </w:p>
    <w:p w14:paraId="7BE5E434" w14:textId="77777777" w:rsidR="000352E4" w:rsidRPr="00294244" w:rsidRDefault="000352E4" w:rsidP="000352E4">
      <w:pPr>
        <w:pStyle w:val="StandardDense"/>
        <w:widowControl/>
        <w:ind w:left="360"/>
        <w:rPr>
          <w:lang w:val="en-US"/>
        </w:rPr>
      </w:pPr>
      <w:r w:rsidRPr="00294244">
        <w:rPr>
          <w:color w:val="000000"/>
          <w:lang w:val="en-US"/>
        </w:rPr>
        <w:t xml:space="preserve">The selected tag is used as Meta data 1. </w:t>
      </w:r>
    </w:p>
    <w:p w14:paraId="3D709A13" w14:textId="77777777" w:rsidR="000352E4" w:rsidRPr="00294244" w:rsidRDefault="000352E4" w:rsidP="000352E4">
      <w:pPr>
        <w:pStyle w:val="Standard"/>
        <w:widowControl/>
        <w:numPr>
          <w:ilvl w:val="0"/>
          <w:numId w:val="29"/>
        </w:numPr>
        <w:rPr>
          <w:lang w:val="en-US"/>
        </w:rPr>
      </w:pPr>
      <w:r w:rsidRPr="00294244">
        <w:rPr>
          <w:color w:val="000000"/>
          <w:lang w:val="en-US"/>
        </w:rPr>
        <w:t xml:space="preserve">Where applicable, adjust name and other properties </w:t>
      </w:r>
    </w:p>
    <w:p w14:paraId="23D3960F" w14:textId="77777777" w:rsidR="000352E4" w:rsidRPr="00294244" w:rsidRDefault="000352E4" w:rsidP="000352E4">
      <w:pPr>
        <w:pStyle w:val="StandardDense"/>
        <w:widowControl/>
        <w:ind w:left="360"/>
        <w:rPr>
          <w:lang w:val="en-US"/>
        </w:rPr>
      </w:pPr>
      <w:r w:rsidRPr="00294244">
        <w:rPr>
          <w:color w:val="000000"/>
          <w:lang w:val="en-US"/>
        </w:rPr>
        <w:lastRenderedPageBreak/>
        <w:t xml:space="preserve">More details in </w:t>
      </w:r>
      <w:hyperlink w:anchor="_topic_Felddefinitionaendern">
        <w:r w:rsidRPr="00294244">
          <w:rPr>
            <w:rStyle w:val="Hyperlink"/>
            <w:lang w:val="en-US"/>
          </w:rPr>
          <w:t>Change field definition</w:t>
        </w:r>
      </w:hyperlink>
      <w:r w:rsidRPr="00294244">
        <w:rPr>
          <w:color w:val="000000"/>
          <w:lang w:val="en-US"/>
        </w:rPr>
        <w:t xml:space="preserve">. </w:t>
      </w:r>
    </w:p>
    <w:p w14:paraId="0730780C" w14:textId="77777777" w:rsidR="000352E4" w:rsidRPr="00294244" w:rsidRDefault="000352E4" w:rsidP="000352E4">
      <w:pPr>
        <w:pStyle w:val="Standard"/>
        <w:widowControl/>
        <w:numPr>
          <w:ilvl w:val="0"/>
          <w:numId w:val="29"/>
        </w:numPr>
        <w:rPr>
          <w:lang w:val="en-US"/>
        </w:rPr>
      </w:pPr>
      <w:r w:rsidRPr="00294244">
        <w:rPr>
          <w:color w:val="000000"/>
          <w:lang w:val="en-US"/>
        </w:rPr>
        <w:t>Where applicable, adjust sequence with the command buttons "move up" and "move down".</w:t>
      </w:r>
    </w:p>
    <w:p w14:paraId="697A197B" w14:textId="77777777" w:rsidR="000352E4" w:rsidRPr="00294244" w:rsidRDefault="000352E4" w:rsidP="000352E4">
      <w:pPr>
        <w:pStyle w:val="Standard"/>
        <w:widowControl/>
        <w:numPr>
          <w:ilvl w:val="0"/>
          <w:numId w:val="29"/>
        </w:numPr>
        <w:rPr>
          <w:lang w:val="en-US"/>
        </w:rPr>
      </w:pPr>
      <w:r w:rsidRPr="00294244">
        <w:rPr>
          <w:color w:val="000000"/>
          <w:lang w:val="en-US"/>
        </w:rPr>
        <w:t>With command button "Ok", the changes are accepted and the mask is closed.</w:t>
      </w:r>
    </w:p>
    <w:p w14:paraId="0C307B93" w14:textId="77777777" w:rsidR="000352E4" w:rsidRPr="00294244" w:rsidRDefault="000352E4" w:rsidP="000352E4">
      <w:pPr>
        <w:pStyle w:val="Standard"/>
        <w:widowControl/>
        <w:numPr>
          <w:ilvl w:val="0"/>
          <w:numId w:val="29"/>
        </w:numPr>
        <w:rPr>
          <w:lang w:val="en-US"/>
        </w:rPr>
      </w:pPr>
      <w:r w:rsidRPr="00294244">
        <w:rPr>
          <w:color w:val="000000"/>
          <w:lang w:val="en-US"/>
        </w:rPr>
        <w:t xml:space="preserve">With command button "Cancel", all changes since opening the mask are discarded and the mask is closed. </w:t>
      </w:r>
    </w:p>
    <w:p w14:paraId="3B015B7E"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97">
        <w:r w:rsidRPr="00294244">
          <w:rPr>
            <w:rFonts w:ascii="Tahoma" w:eastAsia="Tahoma" w:hAnsi="Tahoma" w:cs="Tahoma"/>
            <w:i/>
            <w:color w:val="6666FF"/>
            <w:lang w:val="en-US"/>
          </w:rPr>
          <w:t>Free Kindle producer</w:t>
        </w:r>
      </w:hyperlink>
    </w:p>
    <w:p w14:paraId="3E1FC73E" w14:textId="77777777" w:rsidR="000352E4" w:rsidRDefault="000352E4" w:rsidP="000352E4">
      <w:pPr>
        <w:pStyle w:val="Heading2"/>
        <w:widowControl/>
      </w:pPr>
      <w:bookmarkStart w:id="23" w:name="_Toc65156446"/>
      <w:r>
        <w:t>Change field definition</w:t>
      </w:r>
      <w:bookmarkEnd w:id="23"/>
    </w:p>
    <w:p w14:paraId="642B6086" w14:textId="77777777" w:rsidR="000352E4" w:rsidRDefault="000352E4" w:rsidP="000352E4">
      <w:pPr>
        <w:pStyle w:val="Standard"/>
        <w:widowControl/>
        <w:numPr>
          <w:ilvl w:val="0"/>
          <w:numId w:val="29"/>
        </w:numPr>
      </w:pPr>
      <w:r>
        <w:rPr>
          <w:color w:val="000000"/>
        </w:rPr>
        <w:t>Select group for field definition</w:t>
      </w:r>
      <w:r>
        <w:rPr>
          <w:rFonts w:ascii="Arial" w:eastAsia="Arial" w:hAnsi="Arial" w:cs="Arial"/>
          <w:color w:val="000000"/>
        </w:rPr>
        <w:t xml:space="preserve"> </w:t>
      </w:r>
    </w:p>
    <w:p w14:paraId="6F22EE10" w14:textId="77777777" w:rsidR="000352E4" w:rsidRDefault="000352E4" w:rsidP="000352E4">
      <w:pPr>
        <w:pStyle w:val="Standard"/>
        <w:widowControl/>
        <w:numPr>
          <w:ilvl w:val="0"/>
          <w:numId w:val="29"/>
        </w:numPr>
      </w:pPr>
      <w:r>
        <w:rPr>
          <w:color w:val="000000"/>
        </w:rPr>
        <w:t>Select item</w:t>
      </w:r>
    </w:p>
    <w:p w14:paraId="2A13BF8B" w14:textId="77777777" w:rsidR="000352E4" w:rsidRPr="00294244" w:rsidRDefault="000352E4" w:rsidP="000352E4">
      <w:pPr>
        <w:pStyle w:val="StandardDense"/>
        <w:widowControl/>
        <w:ind w:left="360"/>
        <w:rPr>
          <w:lang w:val="en-US"/>
        </w:rPr>
      </w:pPr>
      <w:r w:rsidRPr="00294244">
        <w:rPr>
          <w:color w:val="000000"/>
          <w:lang w:val="en-US"/>
        </w:rPr>
        <w:t>The details on the item are displayed on the right-hand side.</w:t>
      </w:r>
      <w:r w:rsidRPr="00294244">
        <w:rPr>
          <w:rFonts w:ascii="Arial" w:eastAsia="Arial" w:hAnsi="Arial" w:cs="Arial"/>
          <w:color w:val="000000"/>
          <w:lang w:val="en-US"/>
        </w:rPr>
        <w:t xml:space="preserve"> </w:t>
      </w:r>
    </w:p>
    <w:p w14:paraId="52A80858" w14:textId="77777777" w:rsidR="000352E4" w:rsidRDefault="000352E4" w:rsidP="000352E4">
      <w:pPr>
        <w:pStyle w:val="Standard"/>
        <w:widowControl/>
        <w:numPr>
          <w:ilvl w:val="0"/>
          <w:numId w:val="29"/>
        </w:numPr>
      </w:pPr>
      <w:r>
        <w:rPr>
          <w:color w:val="000000"/>
        </w:rPr>
        <w:t>Change Details</w:t>
      </w:r>
      <w:r>
        <w:rPr>
          <w:rFonts w:ascii="Arial" w:eastAsia="Arial" w:hAnsi="Arial" w:cs="Arial"/>
          <w:color w:val="000000"/>
        </w:rPr>
        <w:t xml:space="preserve"> </w:t>
      </w:r>
    </w:p>
    <w:p w14:paraId="1354F170" w14:textId="77777777" w:rsidR="000352E4" w:rsidRPr="00294244" w:rsidRDefault="000352E4" w:rsidP="000352E4">
      <w:pPr>
        <w:pStyle w:val="StandardDense"/>
        <w:widowControl/>
        <w:numPr>
          <w:ilvl w:val="1"/>
          <w:numId w:val="29"/>
        </w:numPr>
        <w:rPr>
          <w:lang w:val="en-US"/>
        </w:rPr>
      </w:pPr>
      <w:r w:rsidRPr="00294244">
        <w:rPr>
          <w:color w:val="000000"/>
          <w:lang w:val="en-US"/>
        </w:rPr>
        <w:t>Name: this is the name by which the field definition is displayed in the lists</w:t>
      </w:r>
      <w:r w:rsidRPr="00294244">
        <w:rPr>
          <w:rFonts w:ascii="Arial" w:eastAsia="Arial" w:hAnsi="Arial" w:cs="Arial"/>
          <w:color w:val="000000"/>
          <w:lang w:val="en-US"/>
        </w:rPr>
        <w:t xml:space="preserve"> </w:t>
      </w:r>
    </w:p>
    <w:p w14:paraId="3CBF0485" w14:textId="77777777" w:rsidR="000352E4" w:rsidRPr="00294244" w:rsidRDefault="000352E4" w:rsidP="000352E4">
      <w:pPr>
        <w:pStyle w:val="StandardDense"/>
        <w:widowControl/>
        <w:numPr>
          <w:ilvl w:val="1"/>
          <w:numId w:val="29"/>
        </w:numPr>
        <w:rPr>
          <w:lang w:val="en-US"/>
        </w:rPr>
      </w:pPr>
      <w:r w:rsidRPr="00294244">
        <w:rPr>
          <w:color w:val="000000"/>
          <w:lang w:val="en-US"/>
        </w:rPr>
        <w:t>Prefix: A text that is displayed before the first value</w:t>
      </w:r>
      <w:r w:rsidRPr="00294244">
        <w:rPr>
          <w:rFonts w:ascii="Arial" w:eastAsia="Arial" w:hAnsi="Arial" w:cs="Arial"/>
          <w:color w:val="000000"/>
          <w:lang w:val="en-US"/>
        </w:rPr>
        <w:t xml:space="preserve"> </w:t>
      </w:r>
    </w:p>
    <w:p w14:paraId="071D29F4" w14:textId="77777777" w:rsidR="000352E4" w:rsidRPr="00294244" w:rsidRDefault="000352E4" w:rsidP="000352E4">
      <w:pPr>
        <w:pStyle w:val="StandardDense"/>
        <w:widowControl/>
        <w:numPr>
          <w:ilvl w:val="1"/>
          <w:numId w:val="29"/>
        </w:numPr>
        <w:rPr>
          <w:lang w:val="en-US"/>
        </w:rPr>
      </w:pPr>
      <w:r w:rsidRPr="00294244">
        <w:rPr>
          <w:color w:val="000000"/>
          <w:lang w:val="en-US"/>
        </w:rPr>
        <w:t xml:space="preserve">Meta date 1: the first Meta date </w:t>
      </w:r>
      <w:r w:rsidRPr="00294244">
        <w:rPr>
          <w:lang w:val="en-US"/>
        </w:rPr>
        <w:br/>
      </w:r>
      <w:r w:rsidRPr="00294244">
        <w:rPr>
          <w:color w:val="000000"/>
          <w:lang w:val="en-US"/>
        </w:rPr>
        <w:t>The entry can be overwritten directly. But it is safer, to select the Meta date in the list above and then to transfer it with the command button "Meta date 1".</w:t>
      </w:r>
      <w:r w:rsidRPr="00294244">
        <w:rPr>
          <w:rFonts w:ascii="Arial" w:eastAsia="Arial" w:hAnsi="Arial" w:cs="Arial"/>
          <w:color w:val="000000"/>
          <w:lang w:val="en-US"/>
        </w:rPr>
        <w:t xml:space="preserve"> </w:t>
      </w:r>
    </w:p>
    <w:p w14:paraId="04DF1BA2" w14:textId="77777777" w:rsidR="000352E4" w:rsidRPr="00294244" w:rsidRDefault="000352E4" w:rsidP="000352E4">
      <w:pPr>
        <w:pStyle w:val="StandardDense"/>
        <w:keepNext/>
        <w:widowControl/>
        <w:numPr>
          <w:ilvl w:val="1"/>
          <w:numId w:val="29"/>
        </w:numPr>
        <w:rPr>
          <w:lang w:val="en-US"/>
        </w:rPr>
      </w:pPr>
      <w:r w:rsidRPr="00294244">
        <w:rPr>
          <w:color w:val="000000"/>
          <w:lang w:val="en-US"/>
        </w:rPr>
        <w:t xml:space="preserve">Display: selection list for formatting the value with the following options: </w:t>
      </w:r>
    </w:p>
    <w:p w14:paraId="7E33CCD8" w14:textId="77777777" w:rsidR="000352E4" w:rsidRDefault="000352E4" w:rsidP="000352E4">
      <w:pPr>
        <w:pStyle w:val="StandardDense"/>
        <w:widowControl/>
        <w:numPr>
          <w:ilvl w:val="2"/>
          <w:numId w:val="29"/>
        </w:numPr>
      </w:pPr>
      <w:r>
        <w:rPr>
          <w:color w:val="000000"/>
        </w:rPr>
        <w:t xml:space="preserve">Interpreted </w:t>
      </w:r>
    </w:p>
    <w:p w14:paraId="2446871C" w14:textId="77777777" w:rsidR="000352E4" w:rsidRDefault="000352E4" w:rsidP="000352E4">
      <w:pPr>
        <w:pStyle w:val="StandardDense"/>
        <w:widowControl/>
        <w:numPr>
          <w:ilvl w:val="2"/>
          <w:numId w:val="29"/>
        </w:numPr>
      </w:pPr>
      <w:r>
        <w:rPr>
          <w:color w:val="000000"/>
        </w:rPr>
        <w:t xml:space="preserve">Interpreted (Original) </w:t>
      </w:r>
    </w:p>
    <w:p w14:paraId="40BA14C3" w14:textId="77777777" w:rsidR="000352E4" w:rsidRDefault="000352E4" w:rsidP="000352E4">
      <w:pPr>
        <w:pStyle w:val="StandardDense"/>
        <w:widowControl/>
        <w:numPr>
          <w:ilvl w:val="2"/>
          <w:numId w:val="29"/>
        </w:numPr>
      </w:pPr>
      <w:r>
        <w:rPr>
          <w:color w:val="000000"/>
        </w:rPr>
        <w:t>Interpreted = Original</w:t>
      </w:r>
    </w:p>
    <w:p w14:paraId="3DBB63A4" w14:textId="77777777" w:rsidR="000352E4" w:rsidRDefault="000352E4" w:rsidP="000352E4">
      <w:pPr>
        <w:pStyle w:val="StandardDense"/>
        <w:widowControl/>
        <w:numPr>
          <w:ilvl w:val="2"/>
          <w:numId w:val="29"/>
        </w:numPr>
      </w:pPr>
      <w:r>
        <w:rPr>
          <w:color w:val="000000"/>
        </w:rPr>
        <w:t>Original</w:t>
      </w:r>
    </w:p>
    <w:p w14:paraId="58EA6C82" w14:textId="77777777" w:rsidR="000352E4" w:rsidRDefault="000352E4" w:rsidP="000352E4">
      <w:pPr>
        <w:pStyle w:val="StandardDense"/>
        <w:widowControl/>
        <w:numPr>
          <w:ilvl w:val="2"/>
          <w:numId w:val="29"/>
        </w:numPr>
      </w:pPr>
      <w:r>
        <w:rPr>
          <w:color w:val="000000"/>
        </w:rPr>
        <w:t xml:space="preserve">Original (Interpreted) </w:t>
      </w:r>
    </w:p>
    <w:p w14:paraId="3451A094" w14:textId="77777777" w:rsidR="000352E4" w:rsidRDefault="000352E4" w:rsidP="000352E4">
      <w:pPr>
        <w:pStyle w:val="StandardDense"/>
        <w:widowControl/>
        <w:numPr>
          <w:ilvl w:val="2"/>
          <w:numId w:val="29"/>
        </w:numPr>
      </w:pPr>
      <w:r>
        <w:rPr>
          <w:color w:val="000000"/>
        </w:rPr>
        <w:t xml:space="preserve">Original = Interpreted </w:t>
      </w:r>
    </w:p>
    <w:p w14:paraId="3A8A1014" w14:textId="77777777" w:rsidR="000352E4" w:rsidRPr="00C41290" w:rsidRDefault="000352E4" w:rsidP="000352E4">
      <w:pPr>
        <w:pStyle w:val="StandardDense"/>
        <w:keepNext/>
        <w:widowControl/>
        <w:ind w:left="1080"/>
        <w:rPr>
          <w:lang w:val="en-US"/>
        </w:rPr>
      </w:pPr>
      <w:r w:rsidRPr="00C41290">
        <w:rPr>
          <w:color w:val="000000"/>
          <w:lang w:val="en-US"/>
        </w:rPr>
        <w:t xml:space="preserve">For datatypes </w:t>
      </w:r>
      <w:r w:rsidRPr="00C41290">
        <w:rPr>
          <w:lang w:val="en-US"/>
        </w:rPr>
        <w:t>"Rational" and "SRational" additionally:</w:t>
      </w:r>
    </w:p>
    <w:p w14:paraId="5D979F96" w14:textId="77777777" w:rsidR="000352E4" w:rsidRDefault="000352E4" w:rsidP="000352E4">
      <w:pPr>
        <w:pStyle w:val="StandardDense"/>
        <w:widowControl/>
        <w:numPr>
          <w:ilvl w:val="2"/>
          <w:numId w:val="29"/>
        </w:numPr>
      </w:pPr>
      <w:r>
        <w:rPr>
          <w:color w:val="000000"/>
        </w:rPr>
        <w:t>Decimal - 1 decimal place</w:t>
      </w:r>
    </w:p>
    <w:p w14:paraId="1CD232E8" w14:textId="77777777" w:rsidR="000352E4" w:rsidRDefault="000352E4" w:rsidP="000352E4">
      <w:pPr>
        <w:pStyle w:val="StandardDense"/>
        <w:widowControl/>
        <w:numPr>
          <w:ilvl w:val="2"/>
          <w:numId w:val="29"/>
        </w:numPr>
      </w:pPr>
      <w:r>
        <w:rPr>
          <w:color w:val="000000"/>
        </w:rPr>
        <w:t xml:space="preserve">Decimal - 2 decimal places </w:t>
      </w:r>
    </w:p>
    <w:p w14:paraId="46F7B9F5" w14:textId="77777777" w:rsidR="000352E4" w:rsidRDefault="000352E4" w:rsidP="000352E4">
      <w:pPr>
        <w:pStyle w:val="StandardDense"/>
        <w:widowControl/>
        <w:numPr>
          <w:ilvl w:val="2"/>
          <w:numId w:val="29"/>
        </w:numPr>
      </w:pPr>
      <w:r>
        <w:rPr>
          <w:color w:val="000000"/>
        </w:rPr>
        <w:t xml:space="preserve">Decimal - 3 decimal places </w:t>
      </w:r>
    </w:p>
    <w:p w14:paraId="28A5D761" w14:textId="77777777" w:rsidR="000352E4" w:rsidRDefault="000352E4" w:rsidP="000352E4">
      <w:pPr>
        <w:pStyle w:val="StandardDense"/>
        <w:widowControl/>
        <w:numPr>
          <w:ilvl w:val="2"/>
          <w:numId w:val="29"/>
        </w:numPr>
      </w:pPr>
      <w:r>
        <w:rPr>
          <w:color w:val="000000"/>
        </w:rPr>
        <w:t xml:space="preserve">Decimal - 4 decimal places </w:t>
      </w:r>
    </w:p>
    <w:p w14:paraId="7D4462E0" w14:textId="77777777" w:rsidR="000352E4" w:rsidRDefault="000352E4" w:rsidP="000352E4">
      <w:pPr>
        <w:pStyle w:val="StandardDense"/>
        <w:widowControl/>
        <w:numPr>
          <w:ilvl w:val="2"/>
          <w:numId w:val="29"/>
        </w:numPr>
      </w:pPr>
      <w:r>
        <w:rPr>
          <w:color w:val="000000"/>
        </w:rPr>
        <w:t xml:space="preserve">Decimal - 5 decimal places </w:t>
      </w:r>
    </w:p>
    <w:p w14:paraId="439225E2" w14:textId="77777777" w:rsidR="000352E4" w:rsidRDefault="000352E4" w:rsidP="000352E4">
      <w:pPr>
        <w:pStyle w:val="StandardDense"/>
        <w:widowControl/>
        <w:numPr>
          <w:ilvl w:val="2"/>
          <w:numId w:val="29"/>
        </w:numPr>
      </w:pPr>
      <w:r>
        <w:rPr>
          <w:color w:val="000000"/>
        </w:rPr>
        <w:t>Decimal - without decimal places</w:t>
      </w:r>
    </w:p>
    <w:p w14:paraId="58C42857" w14:textId="77777777" w:rsidR="000352E4" w:rsidRDefault="000352E4" w:rsidP="000352E4">
      <w:pPr>
        <w:pStyle w:val="StandardDense"/>
        <w:keepNext/>
        <w:widowControl/>
        <w:ind w:left="1080"/>
      </w:pPr>
      <w:r>
        <w:rPr>
          <w:color w:val="000000"/>
        </w:rPr>
        <w:t>For date values additionally:</w:t>
      </w:r>
    </w:p>
    <w:p w14:paraId="784C7841" w14:textId="77777777" w:rsidR="000352E4" w:rsidRPr="00C41290" w:rsidRDefault="000352E4" w:rsidP="000352E4">
      <w:pPr>
        <w:pStyle w:val="StandardDense"/>
        <w:widowControl/>
        <w:numPr>
          <w:ilvl w:val="2"/>
          <w:numId w:val="29"/>
        </w:numPr>
        <w:rPr>
          <w:lang w:val="en-US"/>
        </w:rPr>
      </w:pPr>
      <w:r w:rsidRPr="00C41290">
        <w:rPr>
          <w:color w:val="000000"/>
          <w:lang w:val="en-US"/>
        </w:rPr>
        <w:t>Local date/time format (according system settings)</w:t>
      </w:r>
    </w:p>
    <w:p w14:paraId="28AE4FF9" w14:textId="77777777" w:rsidR="000352E4" w:rsidRPr="00C41290" w:rsidRDefault="000352E4" w:rsidP="000352E4">
      <w:pPr>
        <w:pStyle w:val="StandardDense"/>
        <w:widowControl/>
        <w:numPr>
          <w:ilvl w:val="2"/>
          <w:numId w:val="29"/>
        </w:numPr>
        <w:rPr>
          <w:lang w:val="en-US"/>
        </w:rPr>
      </w:pPr>
      <w:r w:rsidRPr="00C41290">
        <w:rPr>
          <w:color w:val="000000"/>
          <w:lang w:val="en-US"/>
        </w:rPr>
        <w:t xml:space="preserve">ISO date/time format (e.g., </w:t>
      </w:r>
      <w:r w:rsidRPr="00C41290">
        <w:rPr>
          <w:lang w:val="en-US"/>
        </w:rPr>
        <w:t>2016-09-20T18:25:00)</w:t>
      </w:r>
    </w:p>
    <w:p w14:paraId="423ECEC3" w14:textId="77777777" w:rsidR="000352E4" w:rsidRPr="00C41290" w:rsidRDefault="000352E4" w:rsidP="000352E4">
      <w:pPr>
        <w:pStyle w:val="StandardDense"/>
        <w:widowControl/>
        <w:numPr>
          <w:ilvl w:val="2"/>
          <w:numId w:val="29"/>
        </w:numPr>
        <w:rPr>
          <w:lang w:val="en-US"/>
        </w:rPr>
      </w:pPr>
      <w:r w:rsidRPr="00C41290">
        <w:rPr>
          <w:lang w:val="en-US"/>
        </w:rPr>
        <w:t>five formats defined via general configuration file, predefined are:</w:t>
      </w:r>
      <w:r w:rsidRPr="00C41290">
        <w:rPr>
          <w:lang w:val="en-US"/>
        </w:rPr>
        <w:br/>
        <w:t>&lt;weekday short&gt; DD.MM.YYYY HH:mm:ss</w:t>
      </w:r>
      <w:r w:rsidRPr="00C41290">
        <w:rPr>
          <w:lang w:val="en-US"/>
        </w:rPr>
        <w:br/>
        <w:t>&lt;weekday short&gt; YYYY-MM-DD HH:mm:ss</w:t>
      </w:r>
      <w:r w:rsidRPr="00C41290">
        <w:rPr>
          <w:lang w:val="en-US"/>
        </w:rPr>
        <w:br/>
        <w:t>&lt;weekday long&gt; DD.MM.YYYY HH:mm:ss</w:t>
      </w:r>
      <w:r w:rsidRPr="00C41290">
        <w:rPr>
          <w:lang w:val="en-US"/>
        </w:rPr>
        <w:br/>
        <w:t>DD-&lt;month short&gt;-YYYY HH:mm:ss</w:t>
      </w:r>
      <w:r w:rsidRPr="00C41290">
        <w:rPr>
          <w:lang w:val="en-US"/>
        </w:rPr>
        <w:br/>
        <w:t>D. &lt;month long&gt; YYYY HH:mm:ss</w:t>
      </w:r>
    </w:p>
    <w:p w14:paraId="7E8ED75E" w14:textId="77777777" w:rsidR="000352E4" w:rsidRPr="00C41290" w:rsidRDefault="000352E4" w:rsidP="000352E4">
      <w:pPr>
        <w:pStyle w:val="StandardDense"/>
        <w:widowControl/>
        <w:ind w:left="1080"/>
        <w:rPr>
          <w:lang w:val="en-US"/>
        </w:rPr>
      </w:pPr>
      <w:r w:rsidRPr="00C41290">
        <w:rPr>
          <w:color w:val="000000"/>
          <w:lang w:val="en-US"/>
        </w:rPr>
        <w:t xml:space="preserve">Note referring to the options, in which both the interpreted value and the original value is displayed: </w:t>
      </w:r>
      <w:r w:rsidRPr="00C41290">
        <w:rPr>
          <w:lang w:val="en-US"/>
        </w:rPr>
        <w:br/>
      </w:r>
      <w:r w:rsidRPr="00C41290">
        <w:rPr>
          <w:color w:val="000000"/>
          <w:lang w:val="en-US"/>
        </w:rPr>
        <w:t>If the interpreted value is identical to the original value, only one value is displayed.</w:t>
      </w:r>
      <w:r w:rsidRPr="00C41290">
        <w:rPr>
          <w:rFonts w:ascii="Arial" w:eastAsia="Arial" w:hAnsi="Arial" w:cs="Arial"/>
          <w:color w:val="000000"/>
          <w:lang w:val="en-US"/>
        </w:rPr>
        <w:t xml:space="preserve"> </w:t>
      </w:r>
    </w:p>
    <w:p w14:paraId="48E92AC2" w14:textId="77777777" w:rsidR="000352E4" w:rsidRPr="00C41290" w:rsidRDefault="000352E4" w:rsidP="000352E4">
      <w:pPr>
        <w:pStyle w:val="StandardDense"/>
        <w:widowControl/>
        <w:numPr>
          <w:ilvl w:val="1"/>
          <w:numId w:val="29"/>
        </w:numPr>
        <w:rPr>
          <w:lang w:val="en-US"/>
        </w:rPr>
      </w:pPr>
      <w:r w:rsidRPr="00C41290">
        <w:rPr>
          <w:color w:val="000000"/>
          <w:lang w:val="en-US"/>
        </w:rPr>
        <w:t>Separator: A text that is displayed after the first value</w:t>
      </w:r>
      <w:r w:rsidRPr="00C41290">
        <w:rPr>
          <w:rFonts w:ascii="Arial" w:eastAsia="Arial" w:hAnsi="Arial" w:cs="Arial"/>
          <w:color w:val="000000"/>
          <w:lang w:val="en-US"/>
        </w:rPr>
        <w:t xml:space="preserve"> </w:t>
      </w:r>
    </w:p>
    <w:p w14:paraId="341A26D3" w14:textId="77777777" w:rsidR="000352E4" w:rsidRPr="00C41290" w:rsidRDefault="000352E4" w:rsidP="000352E4">
      <w:pPr>
        <w:pStyle w:val="StandardDense"/>
        <w:widowControl/>
        <w:numPr>
          <w:ilvl w:val="1"/>
          <w:numId w:val="29"/>
        </w:numPr>
        <w:rPr>
          <w:lang w:val="en-US"/>
        </w:rPr>
      </w:pPr>
      <w:r w:rsidRPr="00C41290">
        <w:rPr>
          <w:color w:val="000000"/>
          <w:lang w:val="en-US"/>
        </w:rPr>
        <w:t xml:space="preserve">Meta date 2: The second Meta date </w:t>
      </w:r>
      <w:r w:rsidRPr="00C41290">
        <w:rPr>
          <w:lang w:val="en-US"/>
        </w:rPr>
        <w:br/>
      </w:r>
      <w:r w:rsidRPr="00C41290">
        <w:rPr>
          <w:color w:val="000000"/>
          <w:lang w:val="en-US"/>
        </w:rPr>
        <w:t>The entry can be overwritten directly. But it is safer, to select the Meta date in the list above and then to transfer it with the command button "Meta date 2".</w:t>
      </w:r>
      <w:r w:rsidRPr="00C41290">
        <w:rPr>
          <w:rFonts w:ascii="Arial" w:eastAsia="Arial" w:hAnsi="Arial" w:cs="Arial"/>
          <w:color w:val="000000"/>
          <w:lang w:val="en-US"/>
        </w:rPr>
        <w:t xml:space="preserve"> </w:t>
      </w:r>
    </w:p>
    <w:p w14:paraId="6A503807" w14:textId="77777777" w:rsidR="000352E4" w:rsidRPr="00C41290" w:rsidRDefault="000352E4" w:rsidP="000352E4">
      <w:pPr>
        <w:pStyle w:val="StandardDense"/>
        <w:widowControl/>
        <w:numPr>
          <w:ilvl w:val="1"/>
          <w:numId w:val="29"/>
        </w:numPr>
        <w:rPr>
          <w:lang w:val="en-US"/>
        </w:rPr>
      </w:pPr>
      <w:r w:rsidRPr="00C41290">
        <w:rPr>
          <w:color w:val="000000"/>
          <w:lang w:val="en-US"/>
        </w:rPr>
        <w:t>Display: list for formatting the value</w:t>
      </w:r>
      <w:r w:rsidRPr="00C41290">
        <w:rPr>
          <w:rFonts w:ascii="Arial" w:eastAsia="Arial" w:hAnsi="Arial" w:cs="Arial"/>
          <w:color w:val="000000"/>
          <w:lang w:val="en-US"/>
        </w:rPr>
        <w:t xml:space="preserve"> </w:t>
      </w:r>
    </w:p>
    <w:p w14:paraId="22825A68" w14:textId="77777777" w:rsidR="000352E4" w:rsidRPr="00C41290" w:rsidRDefault="000352E4" w:rsidP="000352E4">
      <w:pPr>
        <w:pStyle w:val="StandardDense"/>
        <w:widowControl/>
        <w:numPr>
          <w:ilvl w:val="1"/>
          <w:numId w:val="29"/>
        </w:numPr>
        <w:rPr>
          <w:lang w:val="en-US"/>
        </w:rPr>
      </w:pPr>
      <w:r w:rsidRPr="00C41290">
        <w:rPr>
          <w:color w:val="000000"/>
          <w:lang w:val="en-US"/>
        </w:rPr>
        <w:t>Postfix: A text that is displayed after the second value.</w:t>
      </w:r>
      <w:r w:rsidRPr="00C41290">
        <w:rPr>
          <w:rFonts w:ascii="Arial" w:eastAsia="Arial" w:hAnsi="Arial" w:cs="Arial"/>
          <w:color w:val="000000"/>
          <w:lang w:val="en-US"/>
        </w:rPr>
        <w:t xml:space="preserve"> </w:t>
      </w:r>
    </w:p>
    <w:p w14:paraId="7DD316E7" w14:textId="77777777" w:rsidR="000352E4" w:rsidRPr="00C41290" w:rsidRDefault="000352E4" w:rsidP="000352E4">
      <w:pPr>
        <w:pStyle w:val="Standard"/>
        <w:widowControl/>
        <w:ind w:left="360"/>
        <w:rPr>
          <w:lang w:val="en-US"/>
        </w:rPr>
      </w:pPr>
      <w:r w:rsidRPr="00C41290">
        <w:rPr>
          <w:color w:val="000000"/>
          <w:lang w:val="en-US"/>
        </w:rPr>
        <w:lastRenderedPageBreak/>
        <w:t>If previously an image has been selected in the main window, the resulting value for that image is displayed in below these fields.</w:t>
      </w:r>
      <w:r w:rsidRPr="00C41290">
        <w:rPr>
          <w:rFonts w:ascii="Arial" w:eastAsia="Arial" w:hAnsi="Arial" w:cs="Arial"/>
          <w:color w:val="000000"/>
          <w:lang w:val="en-US"/>
        </w:rPr>
        <w:t xml:space="preserve"> </w:t>
      </w:r>
    </w:p>
    <w:p w14:paraId="262294EE" w14:textId="77777777" w:rsidR="000352E4" w:rsidRPr="00C41290" w:rsidRDefault="000352E4" w:rsidP="000352E4">
      <w:pPr>
        <w:pStyle w:val="Standard"/>
        <w:widowControl/>
        <w:ind w:left="360"/>
        <w:rPr>
          <w:lang w:val="en-US"/>
        </w:rPr>
      </w:pPr>
      <w:r w:rsidRPr="00C41290">
        <w:rPr>
          <w:color w:val="000000"/>
          <w:lang w:val="en-US"/>
        </w:rPr>
        <w:t>The definition can combine two Meta data, e.g., to show the image size, which is given by two values in the EXIF data, in one value ("2560 x 1920").</w:t>
      </w:r>
      <w:r w:rsidRPr="00C41290">
        <w:rPr>
          <w:rFonts w:ascii="Arial" w:eastAsia="Arial" w:hAnsi="Arial" w:cs="Arial"/>
          <w:color w:val="000000"/>
          <w:lang w:val="en-US"/>
        </w:rPr>
        <w:t xml:space="preserve"> </w:t>
      </w:r>
    </w:p>
    <w:p w14:paraId="17B82F6D" w14:textId="77777777" w:rsidR="000352E4" w:rsidRPr="00C41290" w:rsidRDefault="000352E4" w:rsidP="000352E4">
      <w:pPr>
        <w:pStyle w:val="Standard"/>
        <w:widowControl/>
        <w:numPr>
          <w:ilvl w:val="0"/>
          <w:numId w:val="29"/>
        </w:numPr>
        <w:rPr>
          <w:lang w:val="en-US"/>
        </w:rPr>
      </w:pPr>
      <w:r w:rsidRPr="00C41290">
        <w:rPr>
          <w:color w:val="000000"/>
          <w:lang w:val="en-US"/>
        </w:rPr>
        <w:t xml:space="preserve">For items in group "Change of properties": </w:t>
      </w:r>
      <w:r w:rsidRPr="00C41290">
        <w:rPr>
          <w:lang w:val="en-US"/>
        </w:rPr>
        <w:br/>
      </w:r>
      <w:r w:rsidRPr="00C41290">
        <w:rPr>
          <w:color w:val="000000"/>
          <w:lang w:val="en-US"/>
        </w:rPr>
        <w:t>In order to group the input fields in the configurable input area the distance to the field above can be adjusted (enlarged). For tags that allow multiple values, the number of simultaneously-viewable input lines can be defined.</w:t>
      </w:r>
      <w:r w:rsidRPr="00C41290">
        <w:rPr>
          <w:rFonts w:ascii="Arial" w:eastAsia="Arial" w:hAnsi="Arial" w:cs="Arial"/>
          <w:color w:val="000000"/>
          <w:lang w:val="en-US"/>
        </w:rPr>
        <w:t xml:space="preserve"> </w:t>
      </w:r>
      <w:r w:rsidRPr="00C41290">
        <w:rPr>
          <w:lang w:val="en-US"/>
        </w:rPr>
        <w:br/>
      </w:r>
      <w:r w:rsidRPr="00C41290">
        <w:rPr>
          <w:color w:val="000000"/>
          <w:lang w:val="en-US"/>
        </w:rPr>
        <w:t xml:space="preserve">Depending on the selected field, an input check may be defined, see </w:t>
      </w:r>
      <w:hyperlink w:anchor="_topic_NeuesThema9">
        <w:r w:rsidRPr="00C41290">
          <w:rPr>
            <w:rStyle w:val="Hyperlink"/>
            <w:lang w:val="en-US"/>
          </w:rPr>
          <w:t>Define Input Check</w:t>
        </w:r>
        <w:r w:rsidRPr="00C41290">
          <w:rPr>
            <w:lang w:val="en-US"/>
          </w:rPr>
          <w:t>.</w:t>
        </w:r>
      </w:hyperlink>
    </w:p>
    <w:p w14:paraId="10002E95" w14:textId="77777777" w:rsidR="000352E4" w:rsidRPr="00C41290" w:rsidRDefault="000352E4" w:rsidP="000352E4">
      <w:pPr>
        <w:pStyle w:val="Standard"/>
        <w:widowControl/>
        <w:numPr>
          <w:ilvl w:val="0"/>
          <w:numId w:val="29"/>
        </w:numPr>
        <w:rPr>
          <w:lang w:val="en-US"/>
        </w:rPr>
      </w:pPr>
      <w:r w:rsidRPr="00C41290">
        <w:rPr>
          <w:color w:val="000000"/>
          <w:lang w:val="en-US"/>
        </w:rPr>
        <w:t>With command button "Ok", the changes are accepted and the mask is closed.</w:t>
      </w:r>
    </w:p>
    <w:p w14:paraId="7207D6A1" w14:textId="77777777" w:rsidR="000352E4" w:rsidRPr="00C41290" w:rsidRDefault="000352E4" w:rsidP="000352E4">
      <w:pPr>
        <w:pStyle w:val="Standard"/>
        <w:widowControl/>
        <w:numPr>
          <w:ilvl w:val="0"/>
          <w:numId w:val="29"/>
        </w:numPr>
        <w:rPr>
          <w:lang w:val="en-US"/>
        </w:rPr>
      </w:pPr>
      <w:r w:rsidRPr="00C41290">
        <w:rPr>
          <w:color w:val="000000"/>
          <w:lang w:val="en-US"/>
        </w:rPr>
        <w:t>With command button "Cancel", all changes since opening the mask are discarded and the mask is closed.</w:t>
      </w:r>
    </w:p>
    <w:p w14:paraId="31C1C9C9" w14:textId="77777777" w:rsidR="000352E4" w:rsidRPr="00C41290"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C41290">
        <w:rPr>
          <w:sz w:val="1"/>
          <w:lang w:val="en-US"/>
        </w:rPr>
        <w:br w:type="textWrapping" w:clear="all"/>
      </w:r>
      <w:r w:rsidRPr="00C41290">
        <w:rPr>
          <w:rFonts w:ascii="Tahoma" w:eastAsia="Tahoma" w:hAnsi="Tahoma" w:cs="Tahoma"/>
          <w:i/>
          <w:color w:val="C0C0C0"/>
          <w:lang w:val="en-US"/>
        </w:rPr>
        <w:t xml:space="preserve">Created with the Personal Edition of HelpNDoc: </w:t>
      </w:r>
      <w:hyperlink r:id="rId98">
        <w:r w:rsidRPr="00C41290">
          <w:rPr>
            <w:rFonts w:ascii="Tahoma" w:eastAsia="Tahoma" w:hAnsi="Tahoma" w:cs="Tahoma"/>
            <w:i/>
            <w:color w:val="6666FF"/>
            <w:lang w:val="en-US"/>
          </w:rPr>
          <w:t>What is a Help Authoring tool?</w:t>
        </w:r>
      </w:hyperlink>
    </w:p>
    <w:p w14:paraId="7267020D" w14:textId="77777777" w:rsidR="000352E4" w:rsidRDefault="000352E4" w:rsidP="000352E4">
      <w:pPr>
        <w:pStyle w:val="Heading2"/>
        <w:widowControl/>
      </w:pPr>
      <w:bookmarkStart w:id="24" w:name="_Toc65156447"/>
      <w:r>
        <w:t>Define Input Check</w:t>
      </w:r>
      <w:bookmarkEnd w:id="24"/>
    </w:p>
    <w:p w14:paraId="74C6AB59" w14:textId="77777777" w:rsidR="000352E4" w:rsidRPr="00C41290" w:rsidRDefault="000352E4" w:rsidP="000352E4">
      <w:pPr>
        <w:pStyle w:val="Standard"/>
        <w:widowControl/>
        <w:rPr>
          <w:lang w:val="en-US"/>
        </w:rPr>
      </w:pPr>
      <w:r w:rsidRPr="00C41290">
        <w:rPr>
          <w:lang w:val="en-US"/>
        </w:rPr>
        <w:t xml:space="preserve">The </w:t>
      </w:r>
      <w:hyperlink w:anchor="_topic_FormMetaDataDefinition">
        <w:r w:rsidRPr="00C41290">
          <w:rPr>
            <w:rStyle w:val="Hyperlink"/>
            <w:lang w:val="en-US"/>
          </w:rPr>
          <w:t>Mask "Field definitions"</w:t>
        </w:r>
      </w:hyperlink>
      <w:r w:rsidRPr="00C41290">
        <w:rPr>
          <w:lang w:val="en-US"/>
        </w:rPr>
        <w:t xml:space="preserve"> has three buttons to create, edit and delete input check configurations for the selected field. For technical reasons input check configurations are available only for fields allowing only one value. The buttons are disabled for fields allowing multiple values.</w:t>
      </w:r>
    </w:p>
    <w:p w14:paraId="04A874A4" w14:textId="77777777" w:rsidR="000352E4" w:rsidRDefault="000352E4" w:rsidP="000352E4">
      <w:pPr>
        <w:pStyle w:val="Standard"/>
        <w:keepNext/>
        <w:widowControl/>
      </w:pPr>
      <w:r w:rsidRPr="00C41290">
        <w:rPr>
          <w:lang w:val="en-US"/>
        </w:rPr>
        <w:t xml:space="preserve">The input check configuration allows to specify a list of valid values, e.g., for the tag, in order to assure that only defined categories are used. </w:t>
      </w:r>
      <w:r>
        <w:t>After pressing "Create" or "Edit" following mask opens:</w:t>
      </w:r>
    </w:p>
    <w:p w14:paraId="4D8F5C11" w14:textId="77777777" w:rsidR="000352E4" w:rsidRDefault="000352E4" w:rsidP="000352E4">
      <w:pPr>
        <w:widowControl/>
      </w:pPr>
      <w:r>
        <w:rPr>
          <w:noProof/>
        </w:rPr>
        <w:drawing>
          <wp:inline distT="0" distB="0" distL="0" distR="0" wp14:anchorId="081F3EB5" wp14:editId="31B5630C">
            <wp:extent cx="3848100" cy="3124200"/>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99" cstate="print"/>
                    <a:stretch>
                      <a:fillRect/>
                    </a:stretch>
                  </pic:blipFill>
                  <pic:spPr>
                    <a:xfrm>
                      <a:off x="0" y="0"/>
                      <a:ext cx="3848100" cy="3124200"/>
                    </a:xfrm>
                    <a:prstGeom prst="rect">
                      <a:avLst/>
                    </a:prstGeom>
                  </pic:spPr>
                </pic:pic>
              </a:graphicData>
            </a:graphic>
          </wp:inline>
        </w:drawing>
      </w:r>
    </w:p>
    <w:p w14:paraId="0FCBE3A0" w14:textId="77777777" w:rsidR="000352E4" w:rsidRPr="00C41290" w:rsidRDefault="000352E4" w:rsidP="000352E4">
      <w:pPr>
        <w:pStyle w:val="Standard"/>
        <w:widowControl/>
        <w:rPr>
          <w:lang w:val="en-US"/>
        </w:rPr>
      </w:pPr>
      <w:r w:rsidRPr="00C41290">
        <w:rPr>
          <w:lang w:val="en-US"/>
        </w:rPr>
        <w:t xml:space="preserve">In the text box in the middle, the valid values can be entered, each line is one value. </w:t>
      </w:r>
    </w:p>
    <w:p w14:paraId="1BE836BC" w14:textId="77777777" w:rsidR="000352E4" w:rsidRPr="00C41290" w:rsidRDefault="000352E4" w:rsidP="000352E4">
      <w:pPr>
        <w:pStyle w:val="Standard"/>
        <w:widowControl/>
        <w:rPr>
          <w:lang w:val="en-US"/>
        </w:rPr>
      </w:pPr>
      <w:r w:rsidRPr="00C41290">
        <w:rPr>
          <w:lang w:val="en-US"/>
        </w:rPr>
        <w:t>Below this text box is the check box "allow other values". When this is checked, also other values can be entered in the configurable input area of main mask. When this is done, user is asked if the value shall be added to this list of valid values. In this way in exceptional cases an "invalid" value can be entered, but more important, this is an easy way to add new valid values. If the check box is not checked, only one the value of the list can be selected.</w:t>
      </w:r>
    </w:p>
    <w:p w14:paraId="36889A52" w14:textId="77777777" w:rsidR="000352E4" w:rsidRDefault="000352E4" w:rsidP="000352E4">
      <w:pPr>
        <w:pStyle w:val="Heading6"/>
        <w:widowControl/>
      </w:pPr>
      <w:r>
        <w:lastRenderedPageBreak/>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C41290" w14:paraId="63DFBDB8" w14:textId="77777777" w:rsidTr="00914CF8">
        <w:trPr>
          <w:tblCellSpacing w:w="15" w:type="dxa"/>
        </w:trPr>
        <w:tc>
          <w:tcPr>
            <w:tcW w:w="2070" w:type="dxa"/>
          </w:tcPr>
          <w:p w14:paraId="31951554" w14:textId="77777777" w:rsidR="000352E4" w:rsidRDefault="000352E4" w:rsidP="000352E4">
            <w:pPr>
              <w:pStyle w:val="StandardDense"/>
              <w:widowControl/>
            </w:pPr>
            <w:r>
              <w:t>Sort</w:t>
            </w:r>
          </w:p>
        </w:tc>
        <w:tc>
          <w:tcPr>
            <w:tcW w:w="7170" w:type="dxa"/>
          </w:tcPr>
          <w:p w14:paraId="3F6013AE" w14:textId="77777777" w:rsidR="000352E4" w:rsidRPr="00C41290" w:rsidRDefault="000352E4" w:rsidP="000352E4">
            <w:pPr>
              <w:pStyle w:val="StandardDense"/>
              <w:widowControl/>
              <w:rPr>
                <w:lang w:val="en-US"/>
              </w:rPr>
            </w:pPr>
            <w:r w:rsidRPr="00C41290">
              <w:rPr>
                <w:lang w:val="en-US"/>
              </w:rPr>
              <w:t>Sorts the entries in the text box</w:t>
            </w:r>
          </w:p>
        </w:tc>
      </w:tr>
      <w:tr w:rsidR="000352E4" w:rsidRPr="00C41290" w14:paraId="33182B6E" w14:textId="77777777" w:rsidTr="00914CF8">
        <w:trPr>
          <w:tblCellSpacing w:w="15" w:type="dxa"/>
        </w:trPr>
        <w:tc>
          <w:tcPr>
            <w:tcW w:w="2070" w:type="dxa"/>
          </w:tcPr>
          <w:p w14:paraId="197E2EF0" w14:textId="77777777" w:rsidR="000352E4" w:rsidRDefault="000352E4" w:rsidP="000352E4">
            <w:pPr>
              <w:pStyle w:val="StandardDense"/>
              <w:widowControl/>
            </w:pPr>
            <w:r>
              <w:t>Customize mask</w:t>
            </w:r>
          </w:p>
        </w:tc>
        <w:tc>
          <w:tcPr>
            <w:tcW w:w="7170" w:type="dxa"/>
          </w:tcPr>
          <w:p w14:paraId="18DB60AA" w14:textId="77777777" w:rsidR="000352E4" w:rsidRPr="00C41290" w:rsidRDefault="000352E4" w:rsidP="000352E4">
            <w:pPr>
              <w:pStyle w:val="StandardDense"/>
              <w:widowControl/>
              <w:rPr>
                <w:lang w:val="en-US"/>
              </w:rPr>
            </w:pPr>
            <w:r w:rsidRPr="00C41290">
              <w:rPr>
                <w:lang w:val="en-US"/>
              </w:rPr>
              <w:t xml:space="preserve">Customize the mask, more details in </w:t>
            </w:r>
            <w:hyperlink w:anchor="_topic_FormCustomization">
              <w:r w:rsidRPr="00C41290">
                <w:rPr>
                  <w:rStyle w:val="Hyperlink"/>
                  <w:lang w:val="en-US"/>
                </w:rPr>
                <w:t>Mask: "Customize mask"</w:t>
              </w:r>
              <w:r w:rsidRPr="00C41290">
                <w:rPr>
                  <w:lang w:val="en-US"/>
                </w:rPr>
                <w:t>.</w:t>
              </w:r>
            </w:hyperlink>
          </w:p>
        </w:tc>
      </w:tr>
      <w:tr w:rsidR="000352E4" w:rsidRPr="00C41290" w14:paraId="09929F7E" w14:textId="77777777" w:rsidTr="00914CF8">
        <w:trPr>
          <w:tblCellSpacing w:w="15" w:type="dxa"/>
        </w:trPr>
        <w:tc>
          <w:tcPr>
            <w:tcW w:w="2070" w:type="dxa"/>
          </w:tcPr>
          <w:p w14:paraId="4146F45A" w14:textId="77777777" w:rsidR="000352E4" w:rsidRDefault="000352E4" w:rsidP="000352E4">
            <w:pPr>
              <w:pStyle w:val="StandardDense"/>
              <w:widowControl/>
            </w:pPr>
            <w:r>
              <w:t>OK</w:t>
            </w:r>
          </w:p>
        </w:tc>
        <w:tc>
          <w:tcPr>
            <w:tcW w:w="7170" w:type="dxa"/>
          </w:tcPr>
          <w:p w14:paraId="5A18EEEB" w14:textId="77777777" w:rsidR="000352E4" w:rsidRPr="00C41290" w:rsidRDefault="000352E4" w:rsidP="000352E4">
            <w:pPr>
              <w:pStyle w:val="StandardDense"/>
              <w:widowControl/>
              <w:rPr>
                <w:lang w:val="en-US"/>
              </w:rPr>
            </w:pPr>
            <w:r w:rsidRPr="00C41290">
              <w:rPr>
                <w:lang w:val="en-US"/>
              </w:rPr>
              <w:t>Save the settings and close mask</w:t>
            </w:r>
          </w:p>
        </w:tc>
      </w:tr>
      <w:tr w:rsidR="000352E4" w:rsidRPr="00C41290" w14:paraId="25C3915A" w14:textId="77777777" w:rsidTr="00914CF8">
        <w:trPr>
          <w:tblCellSpacing w:w="15" w:type="dxa"/>
        </w:trPr>
        <w:tc>
          <w:tcPr>
            <w:tcW w:w="2070" w:type="dxa"/>
          </w:tcPr>
          <w:p w14:paraId="58FD4A63" w14:textId="77777777" w:rsidR="000352E4" w:rsidRDefault="000352E4" w:rsidP="000352E4">
            <w:pPr>
              <w:pStyle w:val="StandardDense"/>
              <w:widowControl/>
            </w:pPr>
            <w:r>
              <w:t>Cancel</w:t>
            </w:r>
          </w:p>
        </w:tc>
        <w:tc>
          <w:tcPr>
            <w:tcW w:w="7170" w:type="dxa"/>
          </w:tcPr>
          <w:p w14:paraId="081B98DA" w14:textId="77777777" w:rsidR="000352E4" w:rsidRPr="00C41290" w:rsidRDefault="000352E4" w:rsidP="000352E4">
            <w:pPr>
              <w:pStyle w:val="StandardDense"/>
              <w:widowControl/>
              <w:rPr>
                <w:lang w:val="en-US"/>
              </w:rPr>
            </w:pPr>
            <w:r w:rsidRPr="00C41290">
              <w:rPr>
                <w:lang w:val="en-US"/>
              </w:rPr>
              <w:t>Close mask without saving settings</w:t>
            </w:r>
          </w:p>
        </w:tc>
      </w:tr>
      <w:tr w:rsidR="000352E4" w:rsidRPr="00C41290" w14:paraId="364F4E90" w14:textId="77777777" w:rsidTr="00914CF8">
        <w:trPr>
          <w:tblCellSpacing w:w="15" w:type="dxa"/>
        </w:trPr>
        <w:tc>
          <w:tcPr>
            <w:tcW w:w="2070" w:type="dxa"/>
          </w:tcPr>
          <w:p w14:paraId="5AABFF56" w14:textId="77777777" w:rsidR="000352E4" w:rsidRDefault="000352E4" w:rsidP="000352E4">
            <w:pPr>
              <w:pStyle w:val="StandardDense"/>
              <w:widowControl/>
            </w:pPr>
            <w:r>
              <w:t>Help</w:t>
            </w:r>
          </w:p>
        </w:tc>
        <w:tc>
          <w:tcPr>
            <w:tcW w:w="7170" w:type="dxa"/>
          </w:tcPr>
          <w:p w14:paraId="136F77B0" w14:textId="77777777" w:rsidR="000352E4" w:rsidRPr="00C41290" w:rsidRDefault="000352E4" w:rsidP="000352E4">
            <w:pPr>
              <w:pStyle w:val="StandardDense"/>
              <w:widowControl/>
              <w:rPr>
                <w:lang w:val="en-US"/>
              </w:rPr>
            </w:pPr>
            <w:r w:rsidRPr="00C41290">
              <w:rPr>
                <w:color w:val="000000"/>
                <w:lang w:val="en-US"/>
              </w:rPr>
              <w:t>Displays the help for this mask</w:t>
            </w:r>
          </w:p>
        </w:tc>
      </w:tr>
    </w:tbl>
    <w:p w14:paraId="1B85C9EC" w14:textId="77777777" w:rsidR="000352E4" w:rsidRPr="00C41290" w:rsidRDefault="000352E4" w:rsidP="000352E4">
      <w:pPr>
        <w:widowControl/>
        <w:rPr>
          <w:lang w:val="en-US"/>
        </w:rPr>
      </w:pPr>
    </w:p>
    <w:p w14:paraId="76A033E1" w14:textId="77777777" w:rsidR="000352E4" w:rsidRPr="00C41290"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C41290">
        <w:rPr>
          <w:sz w:val="1"/>
          <w:lang w:val="en-US"/>
        </w:rPr>
        <w:br w:type="textWrapping" w:clear="all"/>
      </w:r>
      <w:r w:rsidRPr="00C41290">
        <w:rPr>
          <w:rFonts w:ascii="Tahoma" w:eastAsia="Tahoma" w:hAnsi="Tahoma" w:cs="Tahoma"/>
          <w:i/>
          <w:color w:val="C0C0C0"/>
          <w:lang w:val="en-US"/>
        </w:rPr>
        <w:t xml:space="preserve">Created with the Personal Edition of HelpNDoc: </w:t>
      </w:r>
      <w:hyperlink r:id="rId100">
        <w:r w:rsidRPr="00C41290">
          <w:rPr>
            <w:rFonts w:ascii="Tahoma" w:eastAsia="Tahoma" w:hAnsi="Tahoma" w:cs="Tahoma"/>
            <w:i/>
            <w:color w:val="6666FF"/>
            <w:lang w:val="en-US"/>
          </w:rPr>
          <w:t>Easily create HTML Help documents</w:t>
        </w:r>
      </w:hyperlink>
    </w:p>
    <w:p w14:paraId="7AF33413" w14:textId="77777777" w:rsidR="000352E4" w:rsidRDefault="000352E4" w:rsidP="000352E4">
      <w:pPr>
        <w:pStyle w:val="Heading2"/>
        <w:widowControl/>
      </w:pPr>
      <w:bookmarkStart w:id="25" w:name="_Toc65156448"/>
      <w:r>
        <w:t>Hints on special properties</w:t>
      </w:r>
      <w:bookmarkEnd w:id="25"/>
    </w:p>
    <w:p w14:paraId="5F21A820" w14:textId="77777777" w:rsidR="000352E4" w:rsidRDefault="000352E4" w:rsidP="000352E4">
      <w:pPr>
        <w:pStyle w:val="Heading6"/>
        <w:widowControl/>
      </w:pPr>
      <w:r>
        <w:rPr>
          <w:color w:val="000000"/>
        </w:rPr>
        <w:t>Define</w:t>
      </w:r>
      <w:r>
        <w:rPr>
          <w:rFonts w:ascii="Arial" w:eastAsia="Arial" w:hAnsi="Arial" w:cs="Arial"/>
          <w:color w:val="000000"/>
        </w:rPr>
        <w:t xml:space="preserve"> </w:t>
      </w:r>
    </w:p>
    <w:p w14:paraId="293BAAC5" w14:textId="77777777" w:rsidR="000352E4" w:rsidRPr="00C41290" w:rsidRDefault="000352E4" w:rsidP="000352E4">
      <w:pPr>
        <w:pStyle w:val="Standard"/>
        <w:widowControl/>
        <w:rPr>
          <w:lang w:val="en-US"/>
        </w:rPr>
      </w:pPr>
      <w:r w:rsidRPr="00C41290">
        <w:rPr>
          <w:color w:val="000000"/>
          <w:lang w:val="en-US"/>
        </w:rPr>
        <w:t xml:space="preserve">Properties of the group "Define" are defined via the </w:t>
      </w:r>
      <w:hyperlink w:anchor="_topic_BenutzerbezogeneKonfigurationsda">
        <w:r w:rsidRPr="00C41290">
          <w:rPr>
            <w:rStyle w:val="Hyperlink"/>
            <w:lang w:val="en-US"/>
          </w:rPr>
          <w:t>General configuration file</w:t>
        </w:r>
      </w:hyperlink>
      <w:r w:rsidRPr="00C41290">
        <w:rPr>
          <w:color w:val="000000"/>
          <w:lang w:val="en-US"/>
        </w:rPr>
        <w:t>. Based on existing properties new properties can be defined by extracting single strings. This can be used to reformat the values of properties (e.g., to another date format).</w:t>
      </w:r>
      <w:r w:rsidRPr="00C41290">
        <w:rPr>
          <w:rFonts w:ascii="Arial" w:eastAsia="Arial" w:hAnsi="Arial" w:cs="Arial"/>
          <w:color w:val="000000"/>
          <w:lang w:val="en-US"/>
        </w:rPr>
        <w:t xml:space="preserve"> </w:t>
      </w:r>
    </w:p>
    <w:p w14:paraId="7113048E" w14:textId="77777777" w:rsidR="000352E4" w:rsidRPr="00C41290" w:rsidRDefault="000352E4" w:rsidP="000352E4">
      <w:pPr>
        <w:pStyle w:val="Heading6"/>
        <w:widowControl/>
        <w:rPr>
          <w:lang w:val="en-US"/>
        </w:rPr>
      </w:pPr>
      <w:r w:rsidRPr="00C41290">
        <w:rPr>
          <w:color w:val="000000"/>
          <w:shd w:val="clear" w:color="auto" w:fill="FFFFFF"/>
          <w:lang w:val="en-US"/>
        </w:rPr>
        <w:t>ExifEasy</w:t>
      </w:r>
      <w:r w:rsidRPr="00C41290">
        <w:rPr>
          <w:rFonts w:ascii="Arial" w:eastAsia="Arial" w:hAnsi="Arial" w:cs="Arial"/>
          <w:color w:val="000000"/>
          <w:lang w:val="en-US"/>
        </w:rPr>
        <w:t xml:space="preserve"> </w:t>
      </w:r>
    </w:p>
    <w:p w14:paraId="01A2B63F" w14:textId="77777777" w:rsidR="000352E4" w:rsidRPr="00C41290" w:rsidRDefault="000352E4" w:rsidP="000352E4">
      <w:pPr>
        <w:pStyle w:val="Standard"/>
        <w:widowControl/>
        <w:rPr>
          <w:lang w:val="en-US"/>
        </w:rPr>
      </w:pPr>
      <w:r w:rsidRPr="00C41290">
        <w:rPr>
          <w:color w:val="000000"/>
          <w:lang w:val="en-US"/>
        </w:rPr>
        <w:t>Some information can be stored both in the general Exif properties as well as in manufacturer-specific properties. Other information is stored only in the manufacturer-specific properties. Properties of the group "ExifEasy" allow it to access these values without referring to a specific camera manufacturer. When the values are determined, the various properties assigned to it are scanned.</w:t>
      </w:r>
      <w:r w:rsidRPr="00C41290">
        <w:rPr>
          <w:rFonts w:ascii="Arial" w:eastAsia="Arial" w:hAnsi="Arial" w:cs="Arial"/>
          <w:color w:val="000000"/>
          <w:lang w:val="en-US"/>
        </w:rPr>
        <w:t xml:space="preserve"> </w:t>
      </w:r>
    </w:p>
    <w:p w14:paraId="5A364FB3" w14:textId="77777777" w:rsidR="000352E4" w:rsidRDefault="000352E4" w:rsidP="000352E4">
      <w:pPr>
        <w:pStyle w:val="Standard"/>
        <w:keepNext/>
        <w:widowControl/>
      </w:pPr>
      <w:r>
        <w:rPr>
          <w:color w:val="000000"/>
        </w:rPr>
        <w:t>Two examples:</w:t>
      </w:r>
      <w:r>
        <w:rPr>
          <w:rFonts w:ascii="Arial" w:eastAsia="Arial" w:hAnsi="Arial" w:cs="Arial"/>
          <w:color w:val="000000"/>
        </w:rPr>
        <w:t xml:space="preserve"> </w:t>
      </w:r>
    </w:p>
    <w:p w14:paraId="709C646F" w14:textId="77777777" w:rsidR="000352E4" w:rsidRPr="00C41290" w:rsidRDefault="000352E4" w:rsidP="000352E4">
      <w:pPr>
        <w:pStyle w:val="StandardDense"/>
        <w:widowControl/>
        <w:numPr>
          <w:ilvl w:val="0"/>
          <w:numId w:val="22"/>
        </w:numPr>
        <w:rPr>
          <w:lang w:val="en-US"/>
        </w:rPr>
      </w:pPr>
      <w:r w:rsidRPr="00C41290">
        <w:rPr>
          <w:color w:val="000000"/>
          <w:lang w:val="en-US"/>
        </w:rPr>
        <w:t>If in a Nikon SLR camera ISO setting is set to "Hi", Exif.Photo.ISOSpeedRatings contains no value. The setting is memorized in Exif.Nikon3.ISOSettings. Exif.Nikon3.ISOSettings is of course not stuffed by cameras from other manufacturers. With the tag name ExifEasy.ISOspeed the ISO setting is always displayed, no matter whether on a Nikon "Hi" was used or it is any other camera.</w:t>
      </w:r>
      <w:r w:rsidRPr="00C41290">
        <w:rPr>
          <w:rFonts w:ascii="Arial" w:eastAsia="Arial" w:hAnsi="Arial" w:cs="Arial"/>
          <w:color w:val="000000"/>
          <w:lang w:val="en-US"/>
        </w:rPr>
        <w:t xml:space="preserve"> </w:t>
      </w:r>
    </w:p>
    <w:p w14:paraId="3AC5FCE5" w14:textId="77777777" w:rsidR="000352E4" w:rsidRPr="00C41290" w:rsidRDefault="000352E4" w:rsidP="000352E4">
      <w:pPr>
        <w:pStyle w:val="StandardDense"/>
        <w:widowControl/>
        <w:numPr>
          <w:ilvl w:val="0"/>
          <w:numId w:val="22"/>
        </w:numPr>
        <w:rPr>
          <w:lang w:val="en-US"/>
        </w:rPr>
      </w:pPr>
      <w:r w:rsidRPr="00C41290">
        <w:rPr>
          <w:color w:val="000000"/>
          <w:lang w:val="en-US"/>
        </w:rPr>
        <w:t>SLR cameras from different manufacturers save the lens used, e.g., Sony in Sony1.LensID. Nikon only stores a reference number in NikonLd3.LensIDNumber. With ExifEasy.LensName the lens is displayed for a number of manufacturers, where the reference number used by Nikon in many cases is replaced by the lens name.</w:t>
      </w:r>
      <w:r w:rsidRPr="00C41290">
        <w:rPr>
          <w:rFonts w:ascii="Arial" w:eastAsia="Arial" w:hAnsi="Arial" w:cs="Arial"/>
          <w:color w:val="000000"/>
          <w:lang w:val="en-US"/>
        </w:rPr>
        <w:t xml:space="preserve">  </w:t>
      </w:r>
    </w:p>
    <w:p w14:paraId="5883BFB9" w14:textId="77777777" w:rsidR="000352E4" w:rsidRPr="00C41290" w:rsidRDefault="000352E4" w:rsidP="000352E4">
      <w:pPr>
        <w:pStyle w:val="Heading6"/>
        <w:widowControl/>
        <w:rPr>
          <w:lang w:val="en-US"/>
        </w:rPr>
      </w:pPr>
      <w:r w:rsidRPr="00C41290">
        <w:rPr>
          <w:rFonts w:ascii="Arial" w:eastAsia="Arial" w:hAnsi="Arial" w:cs="Arial"/>
          <w:color w:val="000000"/>
          <w:lang w:val="en-US"/>
        </w:rPr>
        <w:t>ExifEasy.LensName</w:t>
      </w:r>
    </w:p>
    <w:p w14:paraId="515EF093" w14:textId="77777777" w:rsidR="000352E4" w:rsidRPr="00C41290" w:rsidRDefault="000352E4" w:rsidP="000352E4">
      <w:pPr>
        <w:pStyle w:val="Standard"/>
        <w:widowControl/>
        <w:rPr>
          <w:lang w:val="en-US"/>
        </w:rPr>
      </w:pPr>
      <w:r w:rsidRPr="00C41290">
        <w:rPr>
          <w:lang w:val="en-US"/>
        </w:rPr>
        <w:t xml:space="preserve">As described above, some makers store the lens name directly, others store a lens-Id. exiv2 translates these lens-Ids to lens names based on a mapping included in the program itself. However, there are Ids, which are not yet included in the built-in mapping, and some IDs are not unique. For these Ids the mapping can be defined in </w:t>
      </w:r>
      <w:hyperlink w:anchor="_topic_NeuesThema3">
        <w:r w:rsidRPr="00C41290">
          <w:rPr>
            <w:rStyle w:val="Hyperlink"/>
            <w:lang w:val="en-US"/>
          </w:rPr>
          <w:t>exiv2.ini</w:t>
        </w:r>
      </w:hyperlink>
      <w:r w:rsidRPr="00C41290">
        <w:rPr>
          <w:color w:val="000000"/>
          <w:lang w:val="en-US"/>
        </w:rPr>
        <w:t>.</w:t>
      </w:r>
    </w:p>
    <w:p w14:paraId="42402579" w14:textId="77777777" w:rsidR="000352E4" w:rsidRPr="00C41290" w:rsidRDefault="000352E4" w:rsidP="000352E4">
      <w:pPr>
        <w:pStyle w:val="Heading6"/>
        <w:widowControl/>
        <w:rPr>
          <w:lang w:val="en-US"/>
        </w:rPr>
      </w:pPr>
      <w:r w:rsidRPr="00C41290">
        <w:rPr>
          <w:color w:val="000000"/>
          <w:lang w:val="en-US"/>
        </w:rPr>
        <w:t>File</w:t>
      </w:r>
      <w:r w:rsidRPr="00C41290">
        <w:rPr>
          <w:rFonts w:ascii="Arial" w:eastAsia="Arial" w:hAnsi="Arial" w:cs="Arial"/>
          <w:color w:val="000000"/>
          <w:lang w:val="en-US"/>
        </w:rPr>
        <w:t xml:space="preserve"> </w:t>
      </w:r>
    </w:p>
    <w:p w14:paraId="31EA6647" w14:textId="77777777" w:rsidR="000352E4" w:rsidRPr="00C41290" w:rsidRDefault="000352E4" w:rsidP="000352E4">
      <w:pPr>
        <w:widowControl/>
        <w:spacing w:before="180"/>
        <w:rPr>
          <w:lang w:val="en-US"/>
        </w:rPr>
      </w:pPr>
      <w:r w:rsidRPr="00C41290">
        <w:rPr>
          <w:color w:val="000000"/>
          <w:lang w:val="en-US"/>
        </w:rPr>
        <w:t>In group "File" file properties (such as file size, modified date) are summarized.</w:t>
      </w:r>
      <w:r w:rsidRPr="00C41290">
        <w:rPr>
          <w:rFonts w:ascii="Arial" w:eastAsia="Arial" w:hAnsi="Arial" w:cs="Arial"/>
          <w:color w:val="000000"/>
          <w:lang w:val="en-US"/>
        </w:rPr>
        <w:t xml:space="preserve"> </w:t>
      </w:r>
    </w:p>
    <w:p w14:paraId="08628B09" w14:textId="77777777" w:rsidR="000352E4" w:rsidRPr="00C41290" w:rsidRDefault="000352E4" w:rsidP="000352E4">
      <w:pPr>
        <w:pStyle w:val="Heading6"/>
        <w:widowControl/>
        <w:rPr>
          <w:lang w:val="en-US"/>
        </w:rPr>
      </w:pPr>
      <w:r w:rsidRPr="00C41290">
        <w:rPr>
          <w:lang w:val="en-US"/>
        </w:rPr>
        <w:t>Image.ArtistCombinedFields</w:t>
      </w:r>
      <w:r w:rsidRPr="00C41290">
        <w:rPr>
          <w:lang w:val="en-US"/>
        </w:rPr>
        <w:br/>
        <w:t>Image.CommentCombinedFields</w:t>
      </w:r>
    </w:p>
    <w:p w14:paraId="477C988F" w14:textId="77777777" w:rsidR="000352E4" w:rsidRPr="00C41290" w:rsidRDefault="000352E4" w:rsidP="000352E4">
      <w:pPr>
        <w:pStyle w:val="Standard"/>
        <w:widowControl/>
        <w:rPr>
          <w:lang w:val="en-US"/>
        </w:rPr>
      </w:pPr>
      <w:r w:rsidRPr="00C41290">
        <w:rPr>
          <w:lang w:val="en-US"/>
        </w:rPr>
        <w:t>These two properties contain the values of different fields for artist and comment respectively to make it easier to search for them: When searching it is not important to know which artist or comment field is filled.</w:t>
      </w:r>
    </w:p>
    <w:p w14:paraId="11F579F2" w14:textId="77777777" w:rsidR="000352E4" w:rsidRPr="00C41290"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C41290">
        <w:rPr>
          <w:sz w:val="1"/>
          <w:lang w:val="en-US"/>
        </w:rPr>
        <w:lastRenderedPageBreak/>
        <w:br w:type="textWrapping" w:clear="all"/>
      </w:r>
      <w:r w:rsidRPr="00C41290">
        <w:rPr>
          <w:rFonts w:ascii="Tahoma" w:eastAsia="Tahoma" w:hAnsi="Tahoma" w:cs="Tahoma"/>
          <w:i/>
          <w:color w:val="C0C0C0"/>
          <w:lang w:val="en-US"/>
        </w:rPr>
        <w:t xml:space="preserve">Created with the Personal Edition of HelpNDoc: </w:t>
      </w:r>
      <w:hyperlink r:id="rId101">
        <w:r w:rsidRPr="00C41290">
          <w:rPr>
            <w:rFonts w:ascii="Tahoma" w:eastAsia="Tahoma" w:hAnsi="Tahoma" w:cs="Tahoma"/>
            <w:i/>
            <w:color w:val="6666FF"/>
            <w:lang w:val="en-US"/>
          </w:rPr>
          <w:t>Free iPhone documentation generator</w:t>
        </w:r>
      </w:hyperlink>
    </w:p>
    <w:p w14:paraId="11540425" w14:textId="77777777" w:rsidR="000352E4" w:rsidRDefault="000352E4" w:rsidP="000352E4">
      <w:pPr>
        <w:pStyle w:val="Heading2"/>
        <w:widowControl/>
      </w:pPr>
      <w:bookmarkStart w:id="26" w:name="_Toc65156449"/>
      <w:r>
        <w:t>Hints on data types</w:t>
      </w:r>
      <w:bookmarkEnd w:id="26"/>
    </w:p>
    <w:p w14:paraId="5F2FC101" w14:textId="77777777" w:rsidR="000352E4" w:rsidRPr="00C41290" w:rsidRDefault="000352E4" w:rsidP="000352E4">
      <w:pPr>
        <w:pStyle w:val="Standard"/>
        <w:keepNext/>
        <w:widowControl/>
        <w:rPr>
          <w:lang w:val="en-US"/>
        </w:rPr>
      </w:pPr>
      <w:r w:rsidRPr="00C41290">
        <w:rPr>
          <w:color w:val="000000"/>
          <w:lang w:val="en-US"/>
        </w:rPr>
        <w:t>Exif, IPTC and XMP use different data types. For some data types, the following hints should be considered:</w:t>
      </w:r>
      <w:r w:rsidRPr="00C41290">
        <w:rPr>
          <w:rFonts w:ascii="Arial" w:eastAsia="Arial" w:hAnsi="Arial" w:cs="Arial"/>
          <w:color w:val="000000"/>
          <w:lang w:val="en-US"/>
        </w:rPr>
        <w:t xml:space="preserve"> </w:t>
      </w:r>
    </w:p>
    <w:p w14:paraId="460C1ABB" w14:textId="77777777" w:rsidR="000352E4" w:rsidRPr="00C41290" w:rsidRDefault="000352E4" w:rsidP="000352E4">
      <w:pPr>
        <w:pStyle w:val="Heading6"/>
        <w:widowControl/>
        <w:rPr>
          <w:lang w:val="en-US"/>
        </w:rPr>
      </w:pPr>
      <w:r w:rsidRPr="00C41290">
        <w:rPr>
          <w:color w:val="000000"/>
          <w:lang w:val="en-US"/>
        </w:rPr>
        <w:t>IPTC - Character Encoding</w:t>
      </w:r>
      <w:r w:rsidRPr="00C41290">
        <w:rPr>
          <w:rFonts w:ascii="Arial" w:eastAsia="Arial" w:hAnsi="Arial" w:cs="Arial"/>
          <w:color w:val="000000"/>
          <w:lang w:val="en-US"/>
        </w:rPr>
        <w:t xml:space="preserve"> </w:t>
      </w:r>
    </w:p>
    <w:p w14:paraId="596A49D4" w14:textId="77777777" w:rsidR="000352E4" w:rsidRPr="00C41290" w:rsidRDefault="000352E4" w:rsidP="000352E4">
      <w:pPr>
        <w:pStyle w:val="StandardDense"/>
        <w:widowControl/>
        <w:rPr>
          <w:lang w:val="en-US"/>
        </w:rPr>
      </w:pPr>
      <w:r w:rsidRPr="00C41290">
        <w:rPr>
          <w:color w:val="000000"/>
          <w:lang w:val="en-US"/>
        </w:rPr>
        <w:t>For IPTC the used character encoding can be documented in tag Iptc.Envelope.CharacterSet. Independent from the value in this tag, this program tries to recognize the used encoding and to display the texts accordingly.</w:t>
      </w:r>
      <w:r w:rsidRPr="00C41290">
        <w:rPr>
          <w:lang w:val="en-US"/>
        </w:rPr>
        <w:br/>
      </w:r>
      <w:r w:rsidRPr="00C41290">
        <w:rPr>
          <w:color w:val="000000"/>
          <w:lang w:val="en-US"/>
        </w:rPr>
        <w:t xml:space="preserve">Note: because of this special meaning Iptc.Envelope.CharacterSet cannot be selected as changeable property. It is set based on configuration in </w:t>
      </w:r>
      <w:hyperlink w:anchor="_topic_FormSettings">
        <w:r w:rsidRPr="00C41290">
          <w:rPr>
            <w:rStyle w:val="Hyperlink"/>
            <w:color w:val="3333FF"/>
            <w:lang w:val="en-US"/>
          </w:rPr>
          <w:t>Mask "Settings"</w:t>
        </w:r>
      </w:hyperlink>
      <w:r w:rsidRPr="00C41290">
        <w:rPr>
          <w:color w:val="000000"/>
          <w:lang w:val="en-US"/>
        </w:rPr>
        <w:t xml:space="preserve">. </w:t>
      </w:r>
    </w:p>
    <w:p w14:paraId="5D9F384F" w14:textId="77777777" w:rsidR="000352E4" w:rsidRPr="00C41290" w:rsidRDefault="000352E4" w:rsidP="000352E4">
      <w:pPr>
        <w:pStyle w:val="Heading6"/>
        <w:widowControl/>
        <w:rPr>
          <w:lang w:val="en-US"/>
        </w:rPr>
      </w:pPr>
      <w:r w:rsidRPr="00C41290">
        <w:rPr>
          <w:color w:val="000000"/>
          <w:lang w:val="en-US"/>
        </w:rPr>
        <w:t>Comment (Exif)</w:t>
      </w:r>
      <w:r w:rsidRPr="00C41290">
        <w:rPr>
          <w:rFonts w:ascii="Arial" w:eastAsia="Arial" w:hAnsi="Arial" w:cs="Arial"/>
          <w:color w:val="000000"/>
          <w:lang w:val="en-US"/>
        </w:rPr>
        <w:t xml:space="preserve"> </w:t>
      </w:r>
    </w:p>
    <w:p w14:paraId="404016ED" w14:textId="77777777" w:rsidR="000352E4" w:rsidRPr="00C41290" w:rsidRDefault="000352E4" w:rsidP="000352E4">
      <w:pPr>
        <w:pStyle w:val="StandardDense"/>
        <w:widowControl/>
        <w:rPr>
          <w:lang w:val="en-US"/>
        </w:rPr>
      </w:pPr>
      <w:r w:rsidRPr="00C41290">
        <w:rPr>
          <w:color w:val="000000"/>
          <w:lang w:val="en-US"/>
        </w:rPr>
        <w:t xml:space="preserve">This type is used for Exif.Photo.UserComment and a few other tags. The type of these tags according </w:t>
      </w:r>
      <w:r w:rsidRPr="00C41290">
        <w:rPr>
          <w:lang w:val="en-US"/>
        </w:rPr>
        <w:t>Exif specification is "Undefined". As values have to follow a special rule, the type "Comment" was introduced for identification.</w:t>
      </w:r>
    </w:p>
    <w:p w14:paraId="75BC4EF9" w14:textId="77777777" w:rsidR="000352E4" w:rsidRPr="00C41290" w:rsidRDefault="000352E4" w:rsidP="000352E4">
      <w:pPr>
        <w:pStyle w:val="Standard"/>
        <w:widowControl/>
        <w:rPr>
          <w:lang w:val="en-US"/>
        </w:rPr>
      </w:pPr>
      <w:r w:rsidRPr="00C41290">
        <w:rPr>
          <w:color w:val="000000"/>
          <w:lang w:val="en-US"/>
        </w:rPr>
        <w:t xml:space="preserve">Before the value itself the character encoding is defined. In this program, Unicode is used as default. (charset=Unicode), but this can be changed in </w:t>
      </w:r>
      <w:hyperlink w:anchor="_topic_FormSettings">
        <w:r w:rsidRPr="00C41290">
          <w:rPr>
            <w:rStyle w:val="Hyperlink"/>
            <w:color w:val="3333FF"/>
            <w:lang w:val="en-US"/>
          </w:rPr>
          <w:t>Mask "Settings"</w:t>
        </w:r>
      </w:hyperlink>
      <w:r w:rsidRPr="00C41290">
        <w:rPr>
          <w:color w:val="000000"/>
          <w:lang w:val="en-US"/>
        </w:rPr>
        <w:t xml:space="preserve">. The character encoding is only visible in the display format "original" (see </w:t>
      </w:r>
      <w:hyperlink w:anchor="_topic_Felddefinitionaendern">
        <w:r w:rsidRPr="00C41290">
          <w:rPr>
            <w:rStyle w:val="Hyperlink"/>
            <w:lang w:val="en-US"/>
          </w:rPr>
          <w:t>Change field definition</w:t>
        </w:r>
      </w:hyperlink>
      <w:r w:rsidRPr="00C41290">
        <w:rPr>
          <w:color w:val="000000"/>
          <w:lang w:val="en-US"/>
        </w:rPr>
        <w:t>).</w:t>
      </w:r>
      <w:r w:rsidRPr="00C41290">
        <w:rPr>
          <w:rFonts w:ascii="Arial" w:eastAsia="Arial" w:hAnsi="Arial" w:cs="Arial"/>
          <w:color w:val="000000"/>
          <w:lang w:val="en-US"/>
        </w:rPr>
        <w:t xml:space="preserve"> </w:t>
      </w:r>
    </w:p>
    <w:p w14:paraId="542E8E3B" w14:textId="77777777" w:rsidR="000352E4" w:rsidRPr="00C41290" w:rsidRDefault="000352E4" w:rsidP="000352E4">
      <w:pPr>
        <w:pStyle w:val="Heading6"/>
        <w:widowControl/>
        <w:rPr>
          <w:lang w:val="en-US"/>
        </w:rPr>
      </w:pPr>
      <w:r w:rsidRPr="00C41290">
        <w:rPr>
          <w:color w:val="000000"/>
          <w:lang w:val="en-US"/>
        </w:rPr>
        <w:t>Date (IPTC)</w:t>
      </w:r>
      <w:r w:rsidRPr="00C41290">
        <w:rPr>
          <w:rFonts w:ascii="Arial" w:eastAsia="Arial" w:hAnsi="Arial" w:cs="Arial"/>
          <w:color w:val="000000"/>
          <w:lang w:val="en-US"/>
        </w:rPr>
        <w:t xml:space="preserve"> </w:t>
      </w:r>
    </w:p>
    <w:p w14:paraId="19135D4E" w14:textId="77777777" w:rsidR="000352E4" w:rsidRPr="00C41290" w:rsidRDefault="000352E4" w:rsidP="000352E4">
      <w:pPr>
        <w:pStyle w:val="StandardDense"/>
        <w:widowControl/>
        <w:rPr>
          <w:lang w:val="en-US"/>
        </w:rPr>
      </w:pPr>
      <w:r w:rsidRPr="00C41290">
        <w:rPr>
          <w:color w:val="000000"/>
          <w:lang w:val="en-US"/>
        </w:rPr>
        <w:t>The format is: YYYY-MM-DD</w:t>
      </w:r>
      <w:r w:rsidRPr="00C41290">
        <w:rPr>
          <w:rFonts w:ascii="Arial" w:eastAsia="Arial" w:hAnsi="Arial" w:cs="Arial"/>
          <w:color w:val="000000"/>
          <w:lang w:val="en-US"/>
        </w:rPr>
        <w:t xml:space="preserve"> </w:t>
      </w:r>
    </w:p>
    <w:p w14:paraId="16EF3415" w14:textId="77777777" w:rsidR="000352E4" w:rsidRPr="00C41290" w:rsidRDefault="000352E4" w:rsidP="000352E4">
      <w:pPr>
        <w:pStyle w:val="StandardDense"/>
        <w:widowControl/>
        <w:rPr>
          <w:lang w:val="en-US"/>
        </w:rPr>
      </w:pPr>
      <w:r w:rsidRPr="00C41290">
        <w:rPr>
          <w:color w:val="000000"/>
          <w:lang w:val="en-US"/>
        </w:rPr>
        <w:t>Example: 2012-04-28</w:t>
      </w:r>
      <w:r w:rsidRPr="00C41290">
        <w:rPr>
          <w:rFonts w:ascii="Arial" w:eastAsia="Arial" w:hAnsi="Arial" w:cs="Arial"/>
          <w:color w:val="000000"/>
          <w:lang w:val="en-US"/>
        </w:rPr>
        <w:t xml:space="preserve"> </w:t>
      </w:r>
    </w:p>
    <w:p w14:paraId="71ADCCB0" w14:textId="77777777" w:rsidR="000352E4" w:rsidRPr="00C41290" w:rsidRDefault="000352E4" w:rsidP="000352E4">
      <w:pPr>
        <w:pStyle w:val="Heading6"/>
        <w:widowControl/>
        <w:rPr>
          <w:lang w:val="en-US"/>
        </w:rPr>
      </w:pPr>
      <w:r w:rsidRPr="00C41290">
        <w:rPr>
          <w:color w:val="000000"/>
          <w:lang w:val="en-US"/>
        </w:rPr>
        <w:t>Exif date/time</w:t>
      </w:r>
    </w:p>
    <w:p w14:paraId="33926B95" w14:textId="77777777" w:rsidR="000352E4" w:rsidRPr="00C41290" w:rsidRDefault="000352E4" w:rsidP="000352E4">
      <w:pPr>
        <w:pStyle w:val="StandardDense"/>
        <w:keepNext/>
        <w:widowControl/>
        <w:rPr>
          <w:lang w:val="en-US"/>
        </w:rPr>
      </w:pPr>
      <w:r w:rsidRPr="00C41290">
        <w:rPr>
          <w:color w:val="000000"/>
          <w:lang w:val="en-US"/>
        </w:rPr>
        <w:t>Exif date/time specifications are stored in fields of the data type "Ascii", where the Exif specification prescribes the following format:</w:t>
      </w:r>
    </w:p>
    <w:p w14:paraId="1335FF7C" w14:textId="77777777" w:rsidR="000352E4" w:rsidRPr="00C41290" w:rsidRDefault="000352E4" w:rsidP="000352E4">
      <w:pPr>
        <w:pStyle w:val="StandardDense"/>
        <w:widowControl/>
        <w:rPr>
          <w:lang w:val="en-US"/>
        </w:rPr>
      </w:pPr>
      <w:r w:rsidRPr="00C41290">
        <w:rPr>
          <w:color w:val="000000"/>
          <w:lang w:val="en-US"/>
        </w:rPr>
        <w:t>YYYY:MM:DD HH:MM:SS</w:t>
      </w:r>
    </w:p>
    <w:p w14:paraId="1996EF0C" w14:textId="77777777" w:rsidR="000352E4" w:rsidRPr="00C41290" w:rsidRDefault="000352E4" w:rsidP="000352E4">
      <w:pPr>
        <w:pStyle w:val="StandardDense"/>
        <w:widowControl/>
        <w:rPr>
          <w:lang w:val="en-US"/>
        </w:rPr>
      </w:pPr>
      <w:r w:rsidRPr="00C41290">
        <w:rPr>
          <w:color w:val="000000"/>
          <w:lang w:val="en-US"/>
        </w:rPr>
        <w:t>Example: 2012:04:28 14:23:58</w:t>
      </w:r>
    </w:p>
    <w:p w14:paraId="4E5D5F46" w14:textId="77777777" w:rsidR="000352E4" w:rsidRPr="00C41290" w:rsidRDefault="000352E4" w:rsidP="000352E4">
      <w:pPr>
        <w:pStyle w:val="Heading6"/>
        <w:widowControl/>
        <w:rPr>
          <w:lang w:val="en-US"/>
        </w:rPr>
      </w:pPr>
      <w:r w:rsidRPr="00C41290">
        <w:rPr>
          <w:color w:val="000000"/>
          <w:lang w:val="en-US"/>
        </w:rPr>
        <w:t>LangAlt (XMP)</w:t>
      </w:r>
      <w:r w:rsidRPr="00C41290">
        <w:rPr>
          <w:rFonts w:ascii="Arial" w:eastAsia="Arial" w:hAnsi="Arial" w:cs="Arial"/>
          <w:color w:val="000000"/>
          <w:lang w:val="en-US"/>
        </w:rPr>
        <w:t xml:space="preserve"> </w:t>
      </w:r>
    </w:p>
    <w:p w14:paraId="6F1CD7F2" w14:textId="77777777" w:rsidR="000352E4" w:rsidRPr="00C41290" w:rsidRDefault="000352E4" w:rsidP="000352E4">
      <w:pPr>
        <w:pStyle w:val="StandardDense"/>
        <w:widowControl/>
        <w:rPr>
          <w:lang w:val="en-US"/>
        </w:rPr>
      </w:pPr>
      <w:r w:rsidRPr="00C41290">
        <w:rPr>
          <w:color w:val="000000"/>
          <w:lang w:val="en-US"/>
        </w:rPr>
        <w:t>With this data type values can be specified in different languages. One value is for the default language (x-default).</w:t>
      </w:r>
      <w:r w:rsidRPr="00C41290">
        <w:rPr>
          <w:rFonts w:ascii="Arial" w:eastAsia="Arial" w:hAnsi="Arial" w:cs="Arial"/>
          <w:color w:val="000000"/>
          <w:lang w:val="en-US"/>
        </w:rPr>
        <w:t xml:space="preserve"> </w:t>
      </w:r>
    </w:p>
    <w:p w14:paraId="40953EBF" w14:textId="77777777" w:rsidR="000352E4" w:rsidRPr="00C41290" w:rsidRDefault="000352E4" w:rsidP="000352E4">
      <w:pPr>
        <w:pStyle w:val="Heading6"/>
        <w:widowControl/>
        <w:rPr>
          <w:lang w:val="en-US"/>
        </w:rPr>
      </w:pPr>
      <w:r w:rsidRPr="00C41290">
        <w:rPr>
          <w:color w:val="000000"/>
          <w:lang w:val="en-US"/>
        </w:rPr>
        <w:t>ReadOnly</w:t>
      </w:r>
      <w:r w:rsidRPr="00C41290">
        <w:rPr>
          <w:rFonts w:ascii="Arial" w:eastAsia="Arial" w:hAnsi="Arial" w:cs="Arial"/>
          <w:color w:val="000000"/>
          <w:lang w:val="en-US"/>
        </w:rPr>
        <w:t xml:space="preserve"> </w:t>
      </w:r>
    </w:p>
    <w:p w14:paraId="38950B84" w14:textId="77777777" w:rsidR="000352E4" w:rsidRPr="00C41290" w:rsidRDefault="000352E4" w:rsidP="000352E4">
      <w:pPr>
        <w:pStyle w:val="StandardDense"/>
        <w:keepNext/>
        <w:widowControl/>
        <w:rPr>
          <w:lang w:val="en-US"/>
        </w:rPr>
      </w:pPr>
      <w:r w:rsidRPr="00C41290">
        <w:rPr>
          <w:color w:val="000000"/>
          <w:lang w:val="en-US"/>
        </w:rPr>
        <w:t>Values of this data type cannot be changed. Basically, it consists of two groups:</w:t>
      </w:r>
      <w:r w:rsidRPr="00C41290">
        <w:rPr>
          <w:rFonts w:ascii="Arial" w:eastAsia="Arial" w:hAnsi="Arial" w:cs="Arial"/>
          <w:color w:val="000000"/>
          <w:lang w:val="en-US"/>
        </w:rPr>
        <w:t xml:space="preserve"> </w:t>
      </w:r>
    </w:p>
    <w:p w14:paraId="48E79088" w14:textId="77777777" w:rsidR="000352E4" w:rsidRPr="00C41290" w:rsidRDefault="000352E4" w:rsidP="000352E4">
      <w:pPr>
        <w:pStyle w:val="StandardDense"/>
        <w:widowControl/>
        <w:numPr>
          <w:ilvl w:val="0"/>
          <w:numId w:val="29"/>
        </w:numPr>
        <w:rPr>
          <w:lang w:val="en-US"/>
        </w:rPr>
      </w:pPr>
      <w:r w:rsidRPr="00C41290">
        <w:rPr>
          <w:color w:val="000000"/>
          <w:lang w:val="en-US"/>
        </w:rPr>
        <w:t xml:space="preserve">Tags defined via the </w:t>
      </w:r>
      <w:hyperlink w:anchor="_topic_BenutzerbezogeneKonfigurationsda">
        <w:r w:rsidRPr="00C41290">
          <w:rPr>
            <w:rStyle w:val="Hyperlink"/>
            <w:lang w:val="en-US"/>
          </w:rPr>
          <w:t>General configuration file</w:t>
        </w:r>
      </w:hyperlink>
      <w:r w:rsidRPr="00C41290">
        <w:rPr>
          <w:color w:val="000000"/>
          <w:lang w:val="en-US"/>
        </w:rPr>
        <w:t xml:space="preserve"> or from program itself based on data of "real" tags.</w:t>
      </w:r>
      <w:r w:rsidRPr="00C41290">
        <w:rPr>
          <w:rFonts w:ascii="Arial" w:eastAsia="Arial" w:hAnsi="Arial" w:cs="Arial"/>
          <w:color w:val="000000"/>
          <w:lang w:val="en-US"/>
        </w:rPr>
        <w:t xml:space="preserve"> </w:t>
      </w:r>
    </w:p>
    <w:p w14:paraId="76A0997B" w14:textId="77777777" w:rsidR="000352E4" w:rsidRPr="00C41290" w:rsidRDefault="000352E4" w:rsidP="000352E4">
      <w:pPr>
        <w:pStyle w:val="StandardDense"/>
        <w:widowControl/>
        <w:numPr>
          <w:ilvl w:val="0"/>
          <w:numId w:val="29"/>
        </w:numPr>
        <w:rPr>
          <w:lang w:val="en-US"/>
        </w:rPr>
      </w:pPr>
      <w:r w:rsidRPr="00C41290">
        <w:rPr>
          <w:color w:val="000000"/>
          <w:lang w:val="en-US"/>
        </w:rPr>
        <w:t xml:space="preserve">Parts of an XMP-data structure. For example, in an image with "Xmp.MP.RegionInfo" additionally to this main tag itself also "PersonDisplayName" can be selected with type "Readonly". It is read only because it cannot be changed separately. For the display in the tab "Overview" however it is quite useful to select just this portion of "Xmp.MP.RegionInfo", because the other parts of the tag for most users are probably rather unimportant. </w:t>
      </w:r>
      <w:r w:rsidRPr="00C41290">
        <w:rPr>
          <w:lang w:val="en-US"/>
        </w:rPr>
        <w:br/>
      </w:r>
      <w:r w:rsidRPr="00C41290">
        <w:rPr>
          <w:color w:val="000000"/>
          <w:lang w:val="en-US"/>
        </w:rPr>
        <w:t>Because these parts are not defined in the underlying library exiv2, they are only displayed if they are included in the selected image.</w:t>
      </w:r>
      <w:r w:rsidRPr="00C41290">
        <w:rPr>
          <w:rFonts w:ascii="Arial" w:eastAsia="Arial" w:hAnsi="Arial" w:cs="Arial"/>
          <w:color w:val="000000"/>
          <w:lang w:val="en-US"/>
        </w:rPr>
        <w:t xml:space="preserve"> </w:t>
      </w:r>
    </w:p>
    <w:p w14:paraId="0A2CE8FE" w14:textId="77777777" w:rsidR="000352E4" w:rsidRPr="00C41290" w:rsidRDefault="000352E4" w:rsidP="000352E4">
      <w:pPr>
        <w:pStyle w:val="Heading6"/>
        <w:widowControl/>
        <w:rPr>
          <w:lang w:val="en-US"/>
        </w:rPr>
      </w:pPr>
      <w:r w:rsidRPr="00C41290">
        <w:rPr>
          <w:color w:val="000000"/>
          <w:lang w:val="en-US"/>
        </w:rPr>
        <w:t>Time (IPTC)</w:t>
      </w:r>
      <w:r w:rsidRPr="00C41290">
        <w:rPr>
          <w:rFonts w:ascii="Arial" w:eastAsia="Arial" w:hAnsi="Arial" w:cs="Arial"/>
          <w:color w:val="000000"/>
          <w:lang w:val="en-US"/>
        </w:rPr>
        <w:t xml:space="preserve"> </w:t>
      </w:r>
    </w:p>
    <w:p w14:paraId="77F2FB90" w14:textId="77777777" w:rsidR="000352E4" w:rsidRPr="00C41290" w:rsidRDefault="000352E4" w:rsidP="000352E4">
      <w:pPr>
        <w:pStyle w:val="StandardDense"/>
        <w:widowControl/>
        <w:rPr>
          <w:lang w:val="en-US"/>
        </w:rPr>
      </w:pPr>
      <w:r w:rsidRPr="00C41290">
        <w:rPr>
          <w:color w:val="000000"/>
          <w:lang w:val="en-US"/>
        </w:rPr>
        <w:t>The format is HH:MM:SS+hh:mm where hh:mm is the time zone correction relative to UTC. The indication of seconds and time zone correction are optional. They may be added when leaving the input field.</w:t>
      </w:r>
      <w:r w:rsidRPr="00C41290">
        <w:rPr>
          <w:rFonts w:ascii="Arial" w:eastAsia="Arial" w:hAnsi="Arial" w:cs="Arial"/>
          <w:color w:val="000000"/>
          <w:lang w:val="en-US"/>
        </w:rPr>
        <w:t xml:space="preserve"> </w:t>
      </w:r>
    </w:p>
    <w:p w14:paraId="3FA9B25B" w14:textId="77777777" w:rsidR="000352E4" w:rsidRPr="00C41290" w:rsidRDefault="000352E4" w:rsidP="000352E4">
      <w:pPr>
        <w:pStyle w:val="StandardDense"/>
        <w:widowControl/>
        <w:rPr>
          <w:lang w:val="en-US"/>
        </w:rPr>
      </w:pPr>
      <w:r w:rsidRPr="00C41290">
        <w:rPr>
          <w:color w:val="000000"/>
          <w:lang w:val="en-US"/>
        </w:rPr>
        <w:t xml:space="preserve">Examples: </w:t>
      </w:r>
      <w:r w:rsidRPr="00C41290">
        <w:rPr>
          <w:lang w:val="en-US"/>
        </w:rPr>
        <w:t>14:23:02+02:00   14:23:00   14:23</w:t>
      </w:r>
    </w:p>
    <w:p w14:paraId="6C2C2E63" w14:textId="77777777" w:rsidR="000352E4" w:rsidRPr="00C41290" w:rsidRDefault="000352E4" w:rsidP="000352E4">
      <w:pPr>
        <w:pStyle w:val="Heading6"/>
        <w:widowControl/>
        <w:rPr>
          <w:lang w:val="en-US"/>
        </w:rPr>
      </w:pPr>
      <w:r w:rsidRPr="00C41290">
        <w:rPr>
          <w:color w:val="000000"/>
          <w:lang w:val="en-US"/>
        </w:rPr>
        <w:lastRenderedPageBreak/>
        <w:t>Undefined</w:t>
      </w:r>
      <w:r w:rsidRPr="00C41290">
        <w:rPr>
          <w:rFonts w:ascii="Arial" w:eastAsia="Arial" w:hAnsi="Arial" w:cs="Arial"/>
          <w:color w:val="000000"/>
          <w:lang w:val="en-US"/>
        </w:rPr>
        <w:t xml:space="preserve"> </w:t>
      </w:r>
    </w:p>
    <w:p w14:paraId="75FC8A4A" w14:textId="77777777" w:rsidR="000352E4" w:rsidRPr="00C41290" w:rsidRDefault="000352E4" w:rsidP="000352E4">
      <w:pPr>
        <w:pStyle w:val="StandardDense"/>
        <w:widowControl/>
        <w:rPr>
          <w:lang w:val="en-US"/>
        </w:rPr>
      </w:pPr>
      <w:r w:rsidRPr="00C41290">
        <w:rPr>
          <w:color w:val="000000"/>
          <w:lang w:val="en-US"/>
        </w:rPr>
        <w:t>This data type is usually used for binary data. Values of this data type are displayed as a sequence of bytes in decimal form and therefore are barely legible. These values cannot be changed by the program.</w:t>
      </w:r>
      <w:r w:rsidRPr="00C41290">
        <w:rPr>
          <w:rFonts w:ascii="Arial" w:eastAsia="Arial" w:hAnsi="Arial" w:cs="Arial"/>
          <w:color w:val="000000"/>
          <w:lang w:val="en-US"/>
        </w:rPr>
        <w:t xml:space="preserve"> </w:t>
      </w:r>
    </w:p>
    <w:p w14:paraId="745242AC" w14:textId="77777777" w:rsidR="000352E4" w:rsidRPr="00C41290" w:rsidRDefault="000352E4" w:rsidP="000352E4">
      <w:pPr>
        <w:pStyle w:val="Heading6"/>
        <w:widowControl/>
        <w:rPr>
          <w:lang w:val="en-US"/>
        </w:rPr>
      </w:pPr>
      <w:r w:rsidRPr="00C41290">
        <w:rPr>
          <w:color w:val="000000"/>
          <w:lang w:val="en-US"/>
        </w:rPr>
        <w:t>XmpText</w:t>
      </w:r>
      <w:r w:rsidRPr="00C41290">
        <w:rPr>
          <w:rFonts w:ascii="Arial" w:eastAsia="Arial" w:hAnsi="Arial" w:cs="Arial"/>
          <w:color w:val="000000"/>
          <w:lang w:val="en-US"/>
        </w:rPr>
        <w:t xml:space="preserve"> </w:t>
      </w:r>
    </w:p>
    <w:p w14:paraId="12D4C230" w14:textId="77777777" w:rsidR="000352E4" w:rsidRPr="00C41290" w:rsidRDefault="000352E4" w:rsidP="000352E4">
      <w:pPr>
        <w:pStyle w:val="StandardDense"/>
        <w:keepNext/>
        <w:widowControl/>
        <w:rPr>
          <w:lang w:val="en-US"/>
        </w:rPr>
      </w:pPr>
      <w:r w:rsidRPr="00C41290">
        <w:rPr>
          <w:color w:val="000000"/>
          <w:lang w:val="en-US"/>
        </w:rPr>
        <w:t>The name suggests that any text can be entered. However, there are some tags that according specification should contain only numeric values (e.g., Xmp.photoshop.Urgency, valid range 1 - 8). Among some other tags of this type complete data structures are stored, for example, as follows:</w:t>
      </w:r>
      <w:r w:rsidRPr="00C41290">
        <w:rPr>
          <w:rFonts w:ascii="Arial" w:eastAsia="Arial" w:hAnsi="Arial" w:cs="Arial"/>
          <w:color w:val="000000"/>
          <w:lang w:val="en-US"/>
        </w:rPr>
        <w:t xml:space="preserve"> </w:t>
      </w:r>
    </w:p>
    <w:p w14:paraId="072A6F1A" w14:textId="77777777" w:rsidR="000352E4" w:rsidRPr="00C41290" w:rsidRDefault="000352E4" w:rsidP="000352E4">
      <w:pPr>
        <w:pStyle w:val="StandardDense"/>
        <w:widowControl/>
        <w:rPr>
          <w:lang w:val="en-US"/>
        </w:rPr>
      </w:pPr>
      <w:r w:rsidRPr="00C41290">
        <w:rPr>
          <w:lang w:val="en-US"/>
        </w:rPr>
        <w:t>Xmp.iptcExt.LocationCreated</w:t>
      </w:r>
    </w:p>
    <w:p w14:paraId="01F4ECC0" w14:textId="77777777" w:rsidR="000352E4" w:rsidRPr="00C41290" w:rsidRDefault="000352E4" w:rsidP="000352E4">
      <w:pPr>
        <w:pStyle w:val="StandardDense"/>
        <w:widowControl/>
        <w:rPr>
          <w:lang w:val="en-US"/>
        </w:rPr>
      </w:pPr>
      <w:r w:rsidRPr="00C41290">
        <w:rPr>
          <w:lang w:val="en-US"/>
        </w:rPr>
        <w:t>Xmp.iptcExt.LocationCreated[1]</w:t>
      </w:r>
    </w:p>
    <w:p w14:paraId="2C2B2CFC" w14:textId="77777777" w:rsidR="000352E4" w:rsidRPr="00C41290" w:rsidRDefault="000352E4" w:rsidP="000352E4">
      <w:pPr>
        <w:pStyle w:val="StandardDense"/>
        <w:widowControl/>
        <w:rPr>
          <w:lang w:val="en-US"/>
        </w:rPr>
      </w:pPr>
      <w:r w:rsidRPr="00C41290">
        <w:rPr>
          <w:lang w:val="en-US"/>
        </w:rPr>
        <w:t>Xmp.iptcExt.LocationCreated[1]/Iptc4xmpExt:CountryName</w:t>
      </w:r>
    </w:p>
    <w:p w14:paraId="0F6991F9" w14:textId="77777777" w:rsidR="000352E4" w:rsidRPr="00C41290" w:rsidRDefault="000352E4" w:rsidP="000352E4">
      <w:pPr>
        <w:pStyle w:val="StandardDense"/>
        <w:widowControl/>
        <w:rPr>
          <w:lang w:val="en-US"/>
        </w:rPr>
      </w:pPr>
      <w:r w:rsidRPr="00C41290">
        <w:rPr>
          <w:lang w:val="en-US"/>
        </w:rPr>
        <w:t>Xmp.iptcExt.LocationCreated[1]/Iptc4xmpExt:ProvinceState</w:t>
      </w:r>
    </w:p>
    <w:p w14:paraId="6011C071" w14:textId="77777777" w:rsidR="000352E4" w:rsidRPr="00C41290" w:rsidRDefault="000352E4" w:rsidP="000352E4">
      <w:pPr>
        <w:pStyle w:val="StandardDense"/>
        <w:widowControl/>
        <w:rPr>
          <w:lang w:val="en-US"/>
        </w:rPr>
      </w:pPr>
      <w:r w:rsidRPr="00C41290">
        <w:rPr>
          <w:lang w:val="en-US"/>
        </w:rPr>
        <w:t>Xmp.iptcExt.LocationCreated[1]/Iptc4xmpExt:City XmpText</w:t>
      </w:r>
    </w:p>
    <w:p w14:paraId="241097BA" w14:textId="77777777" w:rsidR="000352E4" w:rsidRPr="00C41290" w:rsidRDefault="000352E4" w:rsidP="000352E4">
      <w:pPr>
        <w:pStyle w:val="StandardDense"/>
        <w:widowControl/>
        <w:rPr>
          <w:lang w:val="en-US"/>
        </w:rPr>
      </w:pPr>
      <w:r w:rsidRPr="00C41290">
        <w:rPr>
          <w:lang w:val="en-US"/>
        </w:rPr>
        <w:t>Xmp.iptcExt.LocationCreated[1]/Iptc4xmpExt:Sublocation</w:t>
      </w:r>
    </w:p>
    <w:p w14:paraId="2B998AE5" w14:textId="77777777" w:rsidR="000352E4" w:rsidRPr="00C41290" w:rsidRDefault="000352E4" w:rsidP="000352E4">
      <w:pPr>
        <w:pStyle w:val="Standard"/>
        <w:keepNext/>
        <w:widowControl/>
        <w:rPr>
          <w:lang w:val="en-US"/>
        </w:rPr>
      </w:pPr>
      <w:r w:rsidRPr="00C41290">
        <w:rPr>
          <w:color w:val="000000"/>
          <w:lang w:val="en-US"/>
        </w:rPr>
        <w:t>The following example is taken from an image, where person's markings were added with Windows Live Photo Gallery:</w:t>
      </w:r>
      <w:r w:rsidRPr="00C41290">
        <w:rPr>
          <w:rFonts w:ascii="Arial" w:eastAsia="Arial" w:hAnsi="Arial" w:cs="Arial"/>
          <w:color w:val="000000"/>
          <w:lang w:val="en-US"/>
        </w:rPr>
        <w:t xml:space="preserve"> </w:t>
      </w:r>
    </w:p>
    <w:p w14:paraId="3C72423E" w14:textId="77777777" w:rsidR="000352E4" w:rsidRPr="00C41290" w:rsidRDefault="000352E4" w:rsidP="000352E4">
      <w:pPr>
        <w:pStyle w:val="StandardDense"/>
        <w:widowControl/>
        <w:rPr>
          <w:lang w:val="en-US"/>
        </w:rPr>
      </w:pPr>
      <w:r w:rsidRPr="00C41290">
        <w:rPr>
          <w:lang w:val="en-US"/>
        </w:rPr>
        <w:t>Xmp.MP.RegionInfo</w:t>
      </w:r>
    </w:p>
    <w:p w14:paraId="06641034" w14:textId="77777777" w:rsidR="000352E4" w:rsidRPr="00C41290" w:rsidRDefault="000352E4" w:rsidP="000352E4">
      <w:pPr>
        <w:pStyle w:val="StandardDense"/>
        <w:widowControl/>
        <w:rPr>
          <w:lang w:val="en-US"/>
        </w:rPr>
      </w:pPr>
      <w:r w:rsidRPr="00C41290">
        <w:rPr>
          <w:lang w:val="en-US"/>
        </w:rPr>
        <w:t>Xmp.MP.RegionInfo/MPRI:Regions</w:t>
      </w:r>
    </w:p>
    <w:p w14:paraId="47CE5FE6" w14:textId="77777777" w:rsidR="000352E4" w:rsidRPr="00C41290" w:rsidRDefault="000352E4" w:rsidP="000352E4">
      <w:pPr>
        <w:pStyle w:val="StandardDense"/>
        <w:widowControl/>
        <w:rPr>
          <w:lang w:val="en-US"/>
        </w:rPr>
      </w:pPr>
      <w:r w:rsidRPr="00C41290">
        <w:rPr>
          <w:lang w:val="en-US"/>
        </w:rPr>
        <w:t>Xmp.MP.RegionInfo/MPRI:Regions[1]</w:t>
      </w:r>
    </w:p>
    <w:p w14:paraId="5341DF8F" w14:textId="77777777" w:rsidR="000352E4" w:rsidRPr="00C41290" w:rsidRDefault="000352E4" w:rsidP="000352E4">
      <w:pPr>
        <w:pStyle w:val="StandardDense"/>
        <w:widowControl/>
        <w:rPr>
          <w:lang w:val="en-US"/>
        </w:rPr>
      </w:pPr>
      <w:r w:rsidRPr="00C41290">
        <w:rPr>
          <w:lang w:val="en-US"/>
        </w:rPr>
        <w:t>Xmp.MP.RegionInfo/MPRI:Regions[1]/MPReg:Rectangle</w:t>
      </w:r>
    </w:p>
    <w:p w14:paraId="212A4519" w14:textId="77777777" w:rsidR="000352E4" w:rsidRPr="00C41290" w:rsidRDefault="000352E4" w:rsidP="000352E4">
      <w:pPr>
        <w:pStyle w:val="StandardDense"/>
        <w:widowControl/>
        <w:rPr>
          <w:lang w:val="en-US"/>
        </w:rPr>
      </w:pPr>
      <w:r w:rsidRPr="00C41290">
        <w:rPr>
          <w:lang w:val="en-US"/>
        </w:rPr>
        <w:t>Xmp.MP.RegionInfo/MPRI:Regions[1]/MPReg:PersonDisplayName</w:t>
      </w:r>
    </w:p>
    <w:p w14:paraId="6DA982E2" w14:textId="77777777" w:rsidR="000352E4" w:rsidRPr="00C41290" w:rsidRDefault="000352E4" w:rsidP="000352E4">
      <w:pPr>
        <w:pStyle w:val="StandardDense"/>
        <w:widowControl/>
        <w:rPr>
          <w:lang w:val="en-US"/>
        </w:rPr>
      </w:pPr>
      <w:r w:rsidRPr="00C41290">
        <w:rPr>
          <w:lang w:val="en-US"/>
        </w:rPr>
        <w:t>Xmp.MP.RegionInfo/MPRI:Regions[1]/MPReg:PersonEmailDigest</w:t>
      </w:r>
    </w:p>
    <w:p w14:paraId="1B0EF7CA" w14:textId="77777777" w:rsidR="000352E4" w:rsidRPr="00C41290" w:rsidRDefault="000352E4" w:rsidP="000352E4">
      <w:pPr>
        <w:pStyle w:val="StandardDense"/>
        <w:widowControl/>
        <w:rPr>
          <w:lang w:val="en-US"/>
        </w:rPr>
      </w:pPr>
      <w:r w:rsidRPr="00C41290">
        <w:rPr>
          <w:lang w:val="en-US"/>
        </w:rPr>
        <w:t>Xmp.MP.RegionInfo/MPRI:Regions[1]/MPReg:PersonLiveIdCID</w:t>
      </w:r>
    </w:p>
    <w:p w14:paraId="2844B236" w14:textId="77777777" w:rsidR="000352E4" w:rsidRPr="00C41290" w:rsidRDefault="000352E4" w:rsidP="000352E4">
      <w:pPr>
        <w:pStyle w:val="StandardDense"/>
        <w:widowControl/>
        <w:rPr>
          <w:lang w:val="en-US"/>
        </w:rPr>
      </w:pPr>
      <w:r w:rsidRPr="00C41290">
        <w:rPr>
          <w:lang w:val="en-US"/>
        </w:rPr>
        <w:t>Xmp.MP.RegionInfo/MPRI:Regions[1]/MPReg:PersonSourceID</w:t>
      </w:r>
    </w:p>
    <w:p w14:paraId="6E759370" w14:textId="77777777" w:rsidR="000352E4" w:rsidRPr="00C41290" w:rsidRDefault="000352E4" w:rsidP="000352E4">
      <w:pPr>
        <w:pStyle w:val="Standard"/>
        <w:widowControl/>
        <w:rPr>
          <w:lang w:val="en-US"/>
        </w:rPr>
      </w:pPr>
      <w:r w:rsidRPr="00C41290">
        <w:rPr>
          <w:color w:val="000000"/>
          <w:lang w:val="en-US"/>
        </w:rPr>
        <w:t>XmpText is therefore a very flexibly usable data type. Thus I cannot guarantee that this program covers all occurring ways of using the data type XmpText.</w:t>
      </w:r>
      <w:r w:rsidRPr="00C41290">
        <w:rPr>
          <w:rFonts w:ascii="Arial" w:eastAsia="Arial" w:hAnsi="Arial" w:cs="Arial"/>
          <w:color w:val="000000"/>
          <w:lang w:val="en-US"/>
        </w:rPr>
        <w:t xml:space="preserve"> </w:t>
      </w:r>
    </w:p>
    <w:p w14:paraId="2FA61704" w14:textId="77777777" w:rsidR="000352E4" w:rsidRDefault="000352E4" w:rsidP="000352E4">
      <w:pPr>
        <w:pStyle w:val="Heading6"/>
        <w:widowControl/>
      </w:pPr>
      <w:r>
        <w:rPr>
          <w:color w:val="000000"/>
        </w:rPr>
        <w:t>Numeric data types - general</w:t>
      </w:r>
      <w:r>
        <w:rPr>
          <w:rFonts w:ascii="Arial" w:eastAsia="Arial" w:hAnsi="Arial" w:cs="Arial"/>
          <w:color w:val="000000"/>
        </w:rPr>
        <w:t xml:space="preserve"> </w:t>
      </w:r>
    </w:p>
    <w:p w14:paraId="11CDBA84" w14:textId="77777777" w:rsidR="000352E4" w:rsidRDefault="000352E4" w:rsidP="000352E4">
      <w:pPr>
        <w:pStyle w:val="StandardDense"/>
        <w:widowControl/>
      </w:pPr>
      <w:r>
        <w:rPr>
          <w:color w:val="000000"/>
        </w:rPr>
        <w:t>The values of numeric data types may be changed. Examples for these values are shutter speed, aperture and resolution. For these examples, and for the vast majority (if not all) numerical values, it is not useful to change them after the capture. For some tags (e.g., Exif.Image.ExifTag = pointer to EXIF IFD) additionally, there is the risk that an incorrect value leads to the fact that the metadata no longer will be readable at all.</w:t>
      </w:r>
      <w:r>
        <w:rPr>
          <w:rFonts w:ascii="Arial" w:eastAsia="Arial" w:hAnsi="Arial" w:cs="Arial"/>
          <w:color w:val="000000"/>
        </w:rPr>
        <w:t xml:space="preserve"> </w:t>
      </w:r>
    </w:p>
    <w:p w14:paraId="1C790710" w14:textId="77777777" w:rsidR="000352E4" w:rsidRDefault="000352E4" w:rsidP="000352E4">
      <w:pPr>
        <w:pStyle w:val="Standard"/>
        <w:widowControl/>
      </w:pPr>
      <w:r>
        <w:rPr>
          <w:color w:val="000000"/>
        </w:rPr>
        <w:t>As a change hardly makes sense and can possibly lead to problems, a warning is issued when a Meta date with a numeric data type is selected for the list of changeable properties. This approach aims to avoid the problems caused by incorrect inputs. However, in principle you can change numerical data.</w:t>
      </w:r>
    </w:p>
    <w:p w14:paraId="6A10B1A0" w14:textId="77777777" w:rsidR="000352E4" w:rsidRDefault="000352E4" w:rsidP="000352E4">
      <w:pPr>
        <w:pStyle w:val="Heading6"/>
        <w:widowControl/>
      </w:pPr>
      <w:r>
        <w:rPr>
          <w:color w:val="000000"/>
        </w:rPr>
        <w:t>Byte</w:t>
      </w:r>
      <w:r>
        <w:rPr>
          <w:rFonts w:ascii="Arial" w:eastAsia="Arial" w:hAnsi="Arial" w:cs="Arial"/>
          <w:color w:val="000000"/>
        </w:rPr>
        <w:t xml:space="preserve"> </w:t>
      </w:r>
    </w:p>
    <w:p w14:paraId="1D7B2589" w14:textId="77777777" w:rsidR="000352E4" w:rsidRDefault="000352E4" w:rsidP="000352E4">
      <w:pPr>
        <w:pStyle w:val="StandardDense"/>
        <w:widowControl/>
      </w:pPr>
      <w:r>
        <w:rPr>
          <w:color w:val="000000"/>
        </w:rPr>
        <w:t>Integer value, range: 0 to 255</w:t>
      </w:r>
      <w:r>
        <w:rPr>
          <w:rFonts w:ascii="Arial" w:eastAsia="Arial" w:hAnsi="Arial" w:cs="Arial"/>
          <w:color w:val="000000"/>
        </w:rPr>
        <w:t xml:space="preserve"> </w:t>
      </w:r>
    </w:p>
    <w:p w14:paraId="185BCD84" w14:textId="77777777" w:rsidR="000352E4" w:rsidRDefault="000352E4" w:rsidP="000352E4">
      <w:pPr>
        <w:pStyle w:val="Heading6"/>
        <w:widowControl/>
      </w:pPr>
      <w:r>
        <w:rPr>
          <w:color w:val="000000"/>
        </w:rPr>
        <w:t>SByte</w:t>
      </w:r>
      <w:r>
        <w:rPr>
          <w:rFonts w:ascii="Arial" w:eastAsia="Arial" w:hAnsi="Arial" w:cs="Arial"/>
          <w:color w:val="000000"/>
        </w:rPr>
        <w:t xml:space="preserve"> </w:t>
      </w:r>
    </w:p>
    <w:p w14:paraId="14E80524" w14:textId="77777777" w:rsidR="000352E4" w:rsidRDefault="000352E4" w:rsidP="000352E4">
      <w:pPr>
        <w:pStyle w:val="StandardDense"/>
        <w:widowControl/>
      </w:pPr>
      <w:r>
        <w:rPr>
          <w:color w:val="000000"/>
        </w:rPr>
        <w:t>Integer value, range: -128 to 127</w:t>
      </w:r>
      <w:r>
        <w:rPr>
          <w:rFonts w:ascii="Arial" w:eastAsia="Arial" w:hAnsi="Arial" w:cs="Arial"/>
          <w:color w:val="000000"/>
        </w:rPr>
        <w:t xml:space="preserve">  </w:t>
      </w:r>
    </w:p>
    <w:p w14:paraId="2419F4CC" w14:textId="77777777" w:rsidR="000352E4" w:rsidRDefault="000352E4" w:rsidP="000352E4">
      <w:pPr>
        <w:pStyle w:val="Heading6"/>
        <w:widowControl/>
      </w:pPr>
      <w:r>
        <w:rPr>
          <w:color w:val="000000"/>
        </w:rPr>
        <w:t>Short</w:t>
      </w:r>
      <w:r>
        <w:rPr>
          <w:rFonts w:ascii="Arial" w:eastAsia="Arial" w:hAnsi="Arial" w:cs="Arial"/>
          <w:color w:val="000000"/>
        </w:rPr>
        <w:t xml:space="preserve"> </w:t>
      </w:r>
    </w:p>
    <w:p w14:paraId="12D0EADD" w14:textId="77777777" w:rsidR="000352E4" w:rsidRDefault="000352E4" w:rsidP="000352E4">
      <w:pPr>
        <w:pStyle w:val="StandardDense"/>
        <w:widowControl/>
      </w:pPr>
      <w:r>
        <w:rPr>
          <w:color w:val="000000"/>
        </w:rPr>
        <w:t>Integer value, range: 0 to 65535</w:t>
      </w:r>
      <w:r>
        <w:rPr>
          <w:rFonts w:ascii="Arial" w:eastAsia="Arial" w:hAnsi="Arial" w:cs="Arial"/>
          <w:color w:val="000000"/>
        </w:rPr>
        <w:t xml:space="preserve"> </w:t>
      </w:r>
    </w:p>
    <w:p w14:paraId="73CECEF6" w14:textId="77777777" w:rsidR="000352E4" w:rsidRDefault="000352E4" w:rsidP="000352E4">
      <w:pPr>
        <w:pStyle w:val="Heading6"/>
        <w:widowControl/>
      </w:pPr>
      <w:r>
        <w:rPr>
          <w:color w:val="000000"/>
        </w:rPr>
        <w:t>SShort</w:t>
      </w:r>
      <w:r>
        <w:rPr>
          <w:rFonts w:ascii="Arial" w:eastAsia="Arial" w:hAnsi="Arial" w:cs="Arial"/>
          <w:color w:val="000000"/>
        </w:rPr>
        <w:t xml:space="preserve"> </w:t>
      </w:r>
    </w:p>
    <w:p w14:paraId="5FE6B9C9" w14:textId="77777777" w:rsidR="000352E4" w:rsidRDefault="000352E4" w:rsidP="000352E4">
      <w:pPr>
        <w:pStyle w:val="StandardDense"/>
        <w:widowControl/>
      </w:pPr>
      <w:r>
        <w:rPr>
          <w:color w:val="000000"/>
        </w:rPr>
        <w:t>Integer value, range: -32768 to 32767</w:t>
      </w:r>
      <w:r>
        <w:rPr>
          <w:rFonts w:ascii="Arial" w:eastAsia="Arial" w:hAnsi="Arial" w:cs="Arial"/>
          <w:color w:val="000000"/>
        </w:rPr>
        <w:t xml:space="preserve">  </w:t>
      </w:r>
    </w:p>
    <w:p w14:paraId="31724F21" w14:textId="77777777" w:rsidR="000352E4" w:rsidRDefault="000352E4" w:rsidP="000352E4">
      <w:pPr>
        <w:pStyle w:val="Heading6"/>
        <w:widowControl/>
      </w:pPr>
      <w:r>
        <w:rPr>
          <w:color w:val="000000"/>
        </w:rPr>
        <w:t>Long</w:t>
      </w:r>
      <w:r>
        <w:rPr>
          <w:rFonts w:ascii="Arial" w:eastAsia="Arial" w:hAnsi="Arial" w:cs="Arial"/>
          <w:color w:val="000000"/>
        </w:rPr>
        <w:t xml:space="preserve"> </w:t>
      </w:r>
    </w:p>
    <w:p w14:paraId="0952692D" w14:textId="77777777" w:rsidR="000352E4" w:rsidRDefault="000352E4" w:rsidP="000352E4">
      <w:pPr>
        <w:pStyle w:val="StandardDense"/>
        <w:widowControl/>
      </w:pPr>
      <w:r>
        <w:rPr>
          <w:color w:val="000000"/>
        </w:rPr>
        <w:t>Integer value, range: 0 to 4294967295</w:t>
      </w:r>
      <w:r>
        <w:rPr>
          <w:rFonts w:ascii="Arial" w:eastAsia="Arial" w:hAnsi="Arial" w:cs="Arial"/>
          <w:color w:val="000000"/>
        </w:rPr>
        <w:t xml:space="preserve"> </w:t>
      </w:r>
    </w:p>
    <w:p w14:paraId="3999A210" w14:textId="77777777" w:rsidR="000352E4" w:rsidRDefault="000352E4" w:rsidP="000352E4">
      <w:pPr>
        <w:pStyle w:val="Heading6"/>
        <w:widowControl/>
      </w:pPr>
      <w:r>
        <w:rPr>
          <w:color w:val="000000"/>
        </w:rPr>
        <w:lastRenderedPageBreak/>
        <w:t>SLong</w:t>
      </w:r>
      <w:r>
        <w:rPr>
          <w:rFonts w:ascii="Arial" w:eastAsia="Arial" w:hAnsi="Arial" w:cs="Arial"/>
          <w:color w:val="000000"/>
        </w:rPr>
        <w:t xml:space="preserve"> </w:t>
      </w:r>
    </w:p>
    <w:p w14:paraId="55EB1AED" w14:textId="77777777" w:rsidR="000352E4" w:rsidRDefault="000352E4" w:rsidP="000352E4">
      <w:pPr>
        <w:pStyle w:val="StandardDense"/>
        <w:widowControl/>
      </w:pPr>
      <w:r>
        <w:rPr>
          <w:color w:val="000000"/>
        </w:rPr>
        <w:t>Integer value, range: -2147483648 to 2147483647</w:t>
      </w:r>
      <w:r>
        <w:rPr>
          <w:rFonts w:ascii="Arial" w:eastAsia="Arial" w:hAnsi="Arial" w:cs="Arial"/>
          <w:color w:val="000000"/>
        </w:rPr>
        <w:t xml:space="preserve"> </w:t>
      </w:r>
    </w:p>
    <w:p w14:paraId="3774CB24" w14:textId="77777777" w:rsidR="000352E4" w:rsidRDefault="000352E4" w:rsidP="000352E4">
      <w:pPr>
        <w:pStyle w:val="Heading6"/>
        <w:widowControl/>
      </w:pPr>
      <w:r>
        <w:rPr>
          <w:color w:val="000000"/>
        </w:rPr>
        <w:t>Float</w:t>
      </w:r>
      <w:r>
        <w:rPr>
          <w:rFonts w:ascii="Arial" w:eastAsia="Arial" w:hAnsi="Arial" w:cs="Arial"/>
          <w:color w:val="000000"/>
        </w:rPr>
        <w:t xml:space="preserve"> </w:t>
      </w:r>
    </w:p>
    <w:p w14:paraId="16A20424" w14:textId="77777777" w:rsidR="000352E4" w:rsidRDefault="000352E4" w:rsidP="000352E4">
      <w:pPr>
        <w:pStyle w:val="StandardDense"/>
        <w:widowControl/>
      </w:pPr>
      <w:r>
        <w:rPr>
          <w:color w:val="000000"/>
        </w:rPr>
        <w:t>Decimal number: enter a dot as a decimal separator, e.g., 123.456</w:t>
      </w:r>
      <w:r>
        <w:rPr>
          <w:rFonts w:ascii="Arial" w:eastAsia="Arial" w:hAnsi="Arial" w:cs="Arial"/>
          <w:color w:val="000000"/>
        </w:rPr>
        <w:t xml:space="preserve"> </w:t>
      </w:r>
    </w:p>
    <w:p w14:paraId="6085874F" w14:textId="77777777" w:rsidR="000352E4" w:rsidRDefault="000352E4" w:rsidP="000352E4">
      <w:pPr>
        <w:pStyle w:val="StandardDense"/>
        <w:widowControl/>
      </w:pPr>
      <w:r>
        <w:rPr>
          <w:color w:val="000000"/>
        </w:rPr>
        <w:t xml:space="preserve">The value is often not stored exactly as it is typed. E.g., entering 2.4 results in 2.40000009536743 </w:t>
      </w:r>
      <w:r>
        <w:rPr>
          <w:rFonts w:ascii="Arial" w:eastAsia="Arial" w:hAnsi="Arial" w:cs="Arial"/>
          <w:color w:val="000000"/>
        </w:rPr>
        <w:t xml:space="preserve"> </w:t>
      </w:r>
    </w:p>
    <w:p w14:paraId="7DA4BE4F" w14:textId="77777777" w:rsidR="000352E4" w:rsidRDefault="000352E4" w:rsidP="000352E4">
      <w:pPr>
        <w:pStyle w:val="Heading6"/>
        <w:widowControl/>
      </w:pPr>
      <w:r>
        <w:rPr>
          <w:color w:val="000000"/>
        </w:rPr>
        <w:t>Double</w:t>
      </w:r>
      <w:r>
        <w:rPr>
          <w:rFonts w:ascii="Arial" w:eastAsia="Arial" w:hAnsi="Arial" w:cs="Arial"/>
          <w:color w:val="000000"/>
        </w:rPr>
        <w:t xml:space="preserve"> </w:t>
      </w:r>
    </w:p>
    <w:p w14:paraId="3425CA05" w14:textId="77777777" w:rsidR="000352E4" w:rsidRDefault="000352E4" w:rsidP="000352E4">
      <w:pPr>
        <w:pStyle w:val="StandardDense"/>
        <w:widowControl/>
      </w:pPr>
      <w:r>
        <w:rPr>
          <w:color w:val="000000"/>
        </w:rPr>
        <w:t>Decimal number: enter a dot as a decimal separator, e.g., 123.456</w:t>
      </w:r>
      <w:r>
        <w:rPr>
          <w:rFonts w:ascii="Arial" w:eastAsia="Arial" w:hAnsi="Arial" w:cs="Arial"/>
          <w:color w:val="000000"/>
        </w:rPr>
        <w:t xml:space="preserve"> </w:t>
      </w:r>
    </w:p>
    <w:p w14:paraId="28C3FC42" w14:textId="77777777" w:rsidR="000352E4" w:rsidRDefault="000352E4" w:rsidP="000352E4">
      <w:pPr>
        <w:pStyle w:val="Heading6"/>
        <w:widowControl/>
      </w:pPr>
      <w:r>
        <w:rPr>
          <w:color w:val="000000"/>
        </w:rPr>
        <w:t>Rational</w:t>
      </w:r>
    </w:p>
    <w:p w14:paraId="01B12CAC" w14:textId="77777777" w:rsidR="000352E4" w:rsidRDefault="000352E4" w:rsidP="000352E4">
      <w:pPr>
        <w:pStyle w:val="StandardDense"/>
        <w:widowControl/>
      </w:pPr>
      <w:r>
        <w:rPr>
          <w:color w:val="000000"/>
        </w:rPr>
        <w:t>Rational number (fraction), numerator and denominator are of type Long, separated by slash. Example: 12/100</w:t>
      </w:r>
      <w:r>
        <w:rPr>
          <w:rFonts w:ascii="Arial" w:eastAsia="Arial" w:hAnsi="Arial" w:cs="Arial"/>
          <w:color w:val="000000"/>
        </w:rPr>
        <w:t xml:space="preserve"> </w:t>
      </w:r>
    </w:p>
    <w:p w14:paraId="050B7AE9" w14:textId="77777777" w:rsidR="000352E4" w:rsidRDefault="000352E4" w:rsidP="000352E4">
      <w:pPr>
        <w:pStyle w:val="Heading6"/>
        <w:widowControl/>
      </w:pPr>
      <w:r>
        <w:rPr>
          <w:color w:val="000000"/>
        </w:rPr>
        <w:t>SRational</w:t>
      </w:r>
      <w:r>
        <w:rPr>
          <w:rFonts w:ascii="Arial" w:eastAsia="Arial" w:hAnsi="Arial" w:cs="Arial"/>
          <w:color w:val="000000"/>
        </w:rPr>
        <w:t xml:space="preserve"> </w:t>
      </w:r>
    </w:p>
    <w:p w14:paraId="2476E782" w14:textId="77777777" w:rsidR="000352E4" w:rsidRDefault="000352E4" w:rsidP="000352E4">
      <w:pPr>
        <w:pStyle w:val="StandardDense"/>
        <w:widowControl/>
      </w:pPr>
      <w:r>
        <w:rPr>
          <w:color w:val="000000"/>
        </w:rPr>
        <w:t>Rational number (fraction), numerator and denominator are of type SLong, separated by slash. Example: -12/100</w:t>
      </w:r>
      <w:r>
        <w:rPr>
          <w:rFonts w:ascii="Arial" w:eastAsia="Arial" w:hAnsi="Arial" w:cs="Arial"/>
          <w:color w:val="000000"/>
        </w:rPr>
        <w:t xml:space="preserve"> </w:t>
      </w:r>
    </w:p>
    <w:p w14:paraId="009C2CCE"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02">
        <w:r>
          <w:rPr>
            <w:rFonts w:ascii="Tahoma" w:eastAsia="Tahoma" w:hAnsi="Tahoma" w:cs="Tahoma"/>
            <w:i/>
            <w:color w:val="6666FF"/>
          </w:rPr>
          <w:t>Create iPhone web-based documentation</w:t>
        </w:r>
      </w:hyperlink>
    </w:p>
    <w:p w14:paraId="026F831D" w14:textId="77777777" w:rsidR="000352E4" w:rsidRDefault="000352E4" w:rsidP="000352E4">
      <w:pPr>
        <w:pStyle w:val="Heading1"/>
        <w:widowControl/>
      </w:pPr>
      <w:bookmarkStart w:id="27" w:name="_Toc65156450"/>
      <w:r>
        <w:lastRenderedPageBreak/>
        <w:t>Mask "Define grid"</w:t>
      </w:r>
      <w:bookmarkEnd w:id="27"/>
    </w:p>
    <w:p w14:paraId="0B05A813" w14:textId="77777777" w:rsidR="000352E4" w:rsidRDefault="000352E4" w:rsidP="000352E4">
      <w:pPr>
        <w:pStyle w:val="Standard"/>
        <w:widowControl/>
      </w:pPr>
      <w:r>
        <w:rPr>
          <w:color w:val="000000"/>
        </w:rPr>
        <w:t>With this mask you can define grids, which are laid over the image.</w:t>
      </w:r>
    </w:p>
    <w:p w14:paraId="730D8E87" w14:textId="77777777" w:rsidR="000352E4" w:rsidRDefault="000352E4" w:rsidP="000352E4">
      <w:pPr>
        <w:pStyle w:val="Standard"/>
        <w:widowControl/>
      </w:pPr>
      <w:r>
        <w:rPr>
          <w:noProof/>
        </w:rPr>
        <w:drawing>
          <wp:inline distT="0" distB="0" distL="0" distR="0" wp14:anchorId="16A58D2B" wp14:editId="68255ADF">
            <wp:extent cx="5991225" cy="22955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103" cstate="print"/>
                    <a:stretch>
                      <a:fillRect/>
                    </a:stretch>
                  </pic:blipFill>
                  <pic:spPr>
                    <a:xfrm>
                      <a:off x="0" y="0"/>
                      <a:ext cx="5991225" cy="2295525"/>
                    </a:xfrm>
                    <a:prstGeom prst="rect">
                      <a:avLst/>
                    </a:prstGeom>
                  </pic:spPr>
                </pic:pic>
              </a:graphicData>
            </a:graphic>
          </wp:inline>
        </w:drawing>
      </w:r>
    </w:p>
    <w:p w14:paraId="6A21D200" w14:textId="77777777" w:rsidR="000352E4" w:rsidRDefault="000352E4" w:rsidP="000352E4">
      <w:pPr>
        <w:pStyle w:val="Standard"/>
        <w:widowControl/>
      </w:pPr>
      <w:r>
        <w:t>Up to six grids can be defined. It is also possible to display several grids one over the other.</w:t>
      </w:r>
    </w:p>
    <w:p w14:paraId="2E824A5B" w14:textId="77777777" w:rsidR="000352E4" w:rsidRDefault="000352E4" w:rsidP="000352E4">
      <w:pPr>
        <w:pStyle w:val="Standard"/>
        <w:keepNext/>
        <w:widowControl/>
      </w:pPr>
      <w:r>
        <w:t>For each grid you can define:</w:t>
      </w:r>
    </w:p>
    <w:p w14:paraId="576B3E4D" w14:textId="77777777" w:rsidR="000352E4" w:rsidRDefault="000352E4" w:rsidP="000352E4">
      <w:pPr>
        <w:pStyle w:val="StandardDense"/>
        <w:widowControl/>
        <w:numPr>
          <w:ilvl w:val="0"/>
          <w:numId w:val="29"/>
        </w:numPr>
      </w:pPr>
      <w:r>
        <w:t>Show (if checked, the grid is shown)</w:t>
      </w:r>
    </w:p>
    <w:p w14:paraId="4842077C" w14:textId="77777777" w:rsidR="000352E4" w:rsidRDefault="000352E4" w:rsidP="000352E4">
      <w:pPr>
        <w:pStyle w:val="StandardDense"/>
        <w:widowControl/>
        <w:numPr>
          <w:ilvl w:val="0"/>
          <w:numId w:val="29"/>
        </w:numPr>
      </w:pPr>
      <w:r>
        <w:t>Line type</w:t>
      </w:r>
    </w:p>
    <w:p w14:paraId="2825EF06" w14:textId="77777777" w:rsidR="000352E4" w:rsidRDefault="000352E4" w:rsidP="000352E4">
      <w:pPr>
        <w:pStyle w:val="StandardDense"/>
        <w:widowControl/>
        <w:numPr>
          <w:ilvl w:val="0"/>
          <w:numId w:val="29"/>
        </w:numPr>
      </w:pPr>
      <w:r>
        <w:t>Grid width</w:t>
      </w:r>
    </w:p>
    <w:p w14:paraId="524F7DE3" w14:textId="77777777" w:rsidR="000352E4" w:rsidRDefault="000352E4" w:rsidP="000352E4">
      <w:pPr>
        <w:pStyle w:val="StandardDense"/>
        <w:widowControl/>
        <w:numPr>
          <w:ilvl w:val="0"/>
          <w:numId w:val="29"/>
        </w:numPr>
      </w:pPr>
      <w:r>
        <w:t>Grid height</w:t>
      </w:r>
    </w:p>
    <w:p w14:paraId="4E9D5CF5" w14:textId="77777777" w:rsidR="000352E4" w:rsidRDefault="000352E4" w:rsidP="000352E4">
      <w:pPr>
        <w:pStyle w:val="StandardDense"/>
        <w:widowControl/>
        <w:numPr>
          <w:ilvl w:val="0"/>
          <w:numId w:val="29"/>
        </w:numPr>
      </w:pPr>
      <w:r>
        <w:t>Color</w:t>
      </w:r>
    </w:p>
    <w:p w14:paraId="060407A3" w14:textId="77777777" w:rsidR="000352E4" w:rsidRDefault="000352E4" w:rsidP="000352E4">
      <w:pPr>
        <w:pStyle w:val="StandardWide"/>
        <w:keepNext/>
        <w:widowControl/>
      </w:pPr>
      <w:r>
        <w:t>The line types are:</w:t>
      </w:r>
    </w:p>
    <w:p w14:paraId="63A5A984" w14:textId="77777777" w:rsidR="000352E4" w:rsidRDefault="000352E4" w:rsidP="000352E4">
      <w:pPr>
        <w:pStyle w:val="Standard"/>
        <w:keepNext/>
        <w:widowControl/>
        <w:numPr>
          <w:ilvl w:val="0"/>
          <w:numId w:val="29"/>
        </w:numPr>
      </w:pPr>
      <w:r>
        <w:t>Solid Line:</w:t>
      </w:r>
    </w:p>
    <w:p w14:paraId="65651AB9" w14:textId="77777777" w:rsidR="000352E4" w:rsidRDefault="000352E4" w:rsidP="000352E4">
      <w:pPr>
        <w:pStyle w:val="StandardDense"/>
        <w:widowControl/>
        <w:ind w:left="360"/>
      </w:pPr>
      <w:r>
        <w:rPr>
          <w:noProof/>
        </w:rPr>
        <w:drawing>
          <wp:inline distT="0" distB="0" distL="0" distR="0" wp14:anchorId="7C1C1C50" wp14:editId="5D771A34">
            <wp:extent cx="3810000" cy="1905000"/>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jpg"/>
                    <pic:cNvPicPr/>
                  </pic:nvPicPr>
                  <pic:blipFill>
                    <a:blip r:embed="rId104" cstate="print"/>
                    <a:stretch>
                      <a:fillRect/>
                    </a:stretch>
                  </pic:blipFill>
                  <pic:spPr>
                    <a:xfrm>
                      <a:off x="0" y="0"/>
                      <a:ext cx="3810000" cy="1905000"/>
                    </a:xfrm>
                    <a:prstGeom prst="rect">
                      <a:avLst/>
                    </a:prstGeom>
                  </pic:spPr>
                </pic:pic>
              </a:graphicData>
            </a:graphic>
          </wp:inline>
        </w:drawing>
      </w:r>
    </w:p>
    <w:p w14:paraId="72BF0904" w14:textId="77777777" w:rsidR="000352E4" w:rsidRDefault="000352E4" w:rsidP="000352E4">
      <w:pPr>
        <w:pStyle w:val="Standard"/>
        <w:keepNext/>
        <w:widowControl/>
        <w:numPr>
          <w:ilvl w:val="0"/>
          <w:numId w:val="29"/>
        </w:numPr>
      </w:pPr>
      <w:r>
        <w:t>with scale:</w:t>
      </w:r>
    </w:p>
    <w:p w14:paraId="25C9C82E" w14:textId="77777777" w:rsidR="000352E4" w:rsidRDefault="000352E4" w:rsidP="000352E4">
      <w:pPr>
        <w:pStyle w:val="StandardDense"/>
        <w:widowControl/>
        <w:ind w:left="360"/>
      </w:pPr>
      <w:r>
        <w:rPr>
          <w:noProof/>
        </w:rPr>
        <w:drawing>
          <wp:inline distT="0" distB="0" distL="0" distR="0" wp14:anchorId="3D352185" wp14:editId="3A53C2FC">
            <wp:extent cx="3810000" cy="1905000"/>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jpg"/>
                    <pic:cNvPicPr/>
                  </pic:nvPicPr>
                  <pic:blipFill>
                    <a:blip r:embed="rId105" cstate="print"/>
                    <a:stretch>
                      <a:fillRect/>
                    </a:stretch>
                  </pic:blipFill>
                  <pic:spPr>
                    <a:xfrm>
                      <a:off x="0" y="0"/>
                      <a:ext cx="3810000" cy="1905000"/>
                    </a:xfrm>
                    <a:prstGeom prst="rect">
                      <a:avLst/>
                    </a:prstGeom>
                  </pic:spPr>
                </pic:pic>
              </a:graphicData>
            </a:graphic>
          </wp:inline>
        </w:drawing>
      </w:r>
    </w:p>
    <w:p w14:paraId="49114B93" w14:textId="77777777" w:rsidR="000352E4" w:rsidRDefault="000352E4" w:rsidP="000352E4">
      <w:pPr>
        <w:pStyle w:val="Standard"/>
        <w:keepNext/>
        <w:widowControl/>
        <w:numPr>
          <w:ilvl w:val="0"/>
          <w:numId w:val="29"/>
        </w:numPr>
      </w:pPr>
      <w:r>
        <w:lastRenderedPageBreak/>
        <w:t>dashed:</w:t>
      </w:r>
    </w:p>
    <w:p w14:paraId="378D2F74" w14:textId="77777777" w:rsidR="000352E4" w:rsidRDefault="000352E4" w:rsidP="000352E4">
      <w:pPr>
        <w:pStyle w:val="StandardDense"/>
        <w:widowControl/>
        <w:ind w:left="360"/>
      </w:pPr>
      <w:r>
        <w:rPr>
          <w:noProof/>
        </w:rPr>
        <w:drawing>
          <wp:inline distT="0" distB="0" distL="0" distR="0" wp14:anchorId="3A6C04F4" wp14:editId="5D06E273">
            <wp:extent cx="3810000" cy="19050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jpg"/>
                    <pic:cNvPicPr/>
                  </pic:nvPicPr>
                  <pic:blipFill>
                    <a:blip r:embed="rId106" cstate="print"/>
                    <a:stretch>
                      <a:fillRect/>
                    </a:stretch>
                  </pic:blipFill>
                  <pic:spPr>
                    <a:xfrm>
                      <a:off x="0" y="0"/>
                      <a:ext cx="3810000" cy="1905000"/>
                    </a:xfrm>
                    <a:prstGeom prst="rect">
                      <a:avLst/>
                    </a:prstGeom>
                  </pic:spPr>
                </pic:pic>
              </a:graphicData>
            </a:graphic>
          </wp:inline>
        </w:drawing>
      </w:r>
    </w:p>
    <w:p w14:paraId="3E6241F1" w14:textId="77777777" w:rsidR="000352E4" w:rsidRDefault="000352E4" w:rsidP="000352E4">
      <w:pPr>
        <w:pStyle w:val="Standard"/>
        <w:keepNext/>
        <w:widowControl/>
        <w:numPr>
          <w:ilvl w:val="0"/>
          <w:numId w:val="29"/>
        </w:numPr>
      </w:pPr>
      <w:r>
        <w:t>cross hairs:</w:t>
      </w:r>
    </w:p>
    <w:p w14:paraId="5A889B5B" w14:textId="77777777" w:rsidR="000352E4" w:rsidRDefault="000352E4" w:rsidP="000352E4">
      <w:pPr>
        <w:pStyle w:val="StandardDense"/>
        <w:widowControl/>
        <w:ind w:left="360"/>
      </w:pPr>
      <w:r>
        <w:rPr>
          <w:noProof/>
        </w:rPr>
        <w:drawing>
          <wp:inline distT="0" distB="0" distL="0" distR="0" wp14:anchorId="6C2A3F80" wp14:editId="2BD2F6A8">
            <wp:extent cx="3810000" cy="1905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jpg"/>
                    <pic:cNvPicPr/>
                  </pic:nvPicPr>
                  <pic:blipFill>
                    <a:blip r:embed="rId107" cstate="print"/>
                    <a:stretch>
                      <a:fillRect/>
                    </a:stretch>
                  </pic:blipFill>
                  <pic:spPr>
                    <a:xfrm>
                      <a:off x="0" y="0"/>
                      <a:ext cx="3810000" cy="1905000"/>
                    </a:xfrm>
                    <a:prstGeom prst="rect">
                      <a:avLst/>
                    </a:prstGeom>
                  </pic:spPr>
                </pic:pic>
              </a:graphicData>
            </a:graphic>
          </wp:inline>
        </w:drawing>
      </w:r>
    </w:p>
    <w:p w14:paraId="45BCE5F9" w14:textId="77777777" w:rsidR="000352E4" w:rsidRDefault="000352E4" w:rsidP="000352E4">
      <w:pPr>
        <w:pStyle w:val="Standard"/>
        <w:keepNext/>
        <w:widowControl/>
      </w:pPr>
      <w:r>
        <w:rPr>
          <w:color w:val="000000"/>
        </w:rPr>
        <w:t>For the line type "with scale" can be defined additionally:</w:t>
      </w:r>
      <w:r>
        <w:rPr>
          <w:rFonts w:ascii="Arial" w:eastAsia="Arial" w:hAnsi="Arial" w:cs="Arial"/>
          <w:color w:val="000000"/>
        </w:rPr>
        <w:t xml:space="preserve"> </w:t>
      </w:r>
    </w:p>
    <w:p w14:paraId="7ACF5B38" w14:textId="77777777" w:rsidR="000352E4" w:rsidRDefault="000352E4" w:rsidP="000352E4">
      <w:pPr>
        <w:pStyle w:val="StandardDense"/>
        <w:widowControl/>
        <w:numPr>
          <w:ilvl w:val="0"/>
          <w:numId w:val="29"/>
        </w:numPr>
      </w:pPr>
      <w:r>
        <w:rPr>
          <w:color w:val="000000"/>
        </w:rPr>
        <w:t>Size (length of scaling strokes)</w:t>
      </w:r>
      <w:r>
        <w:rPr>
          <w:rFonts w:ascii="Arial" w:eastAsia="Arial" w:hAnsi="Arial" w:cs="Arial"/>
          <w:color w:val="000000"/>
        </w:rPr>
        <w:t xml:space="preserve"> </w:t>
      </w:r>
    </w:p>
    <w:p w14:paraId="7FEB6468" w14:textId="77777777" w:rsidR="000352E4" w:rsidRDefault="000352E4" w:rsidP="000352E4">
      <w:pPr>
        <w:pStyle w:val="StandardDense"/>
        <w:widowControl/>
        <w:numPr>
          <w:ilvl w:val="0"/>
          <w:numId w:val="29"/>
        </w:numPr>
      </w:pPr>
      <w:r>
        <w:rPr>
          <w:color w:val="000000"/>
        </w:rPr>
        <w:t>Distance (distance between scaling strokes)</w:t>
      </w:r>
      <w:r>
        <w:rPr>
          <w:rFonts w:ascii="Arial" w:eastAsia="Arial" w:hAnsi="Arial" w:cs="Arial"/>
          <w:color w:val="000000"/>
        </w:rPr>
        <w:t xml:space="preserve"> </w:t>
      </w:r>
    </w:p>
    <w:p w14:paraId="0477EDBC" w14:textId="77777777" w:rsidR="000352E4" w:rsidRDefault="000352E4" w:rsidP="000352E4">
      <w:pPr>
        <w:pStyle w:val="Standard"/>
        <w:keepNext/>
        <w:widowControl/>
      </w:pPr>
      <w:r>
        <w:rPr>
          <w:color w:val="000000"/>
        </w:rPr>
        <w:t>For the line type "dashed" can be specified additionally:</w:t>
      </w:r>
      <w:r>
        <w:rPr>
          <w:rFonts w:ascii="Arial" w:eastAsia="Arial" w:hAnsi="Arial" w:cs="Arial"/>
          <w:color w:val="000000"/>
        </w:rPr>
        <w:t xml:space="preserve"> </w:t>
      </w:r>
    </w:p>
    <w:p w14:paraId="07E7F3D5" w14:textId="77777777" w:rsidR="000352E4" w:rsidRDefault="000352E4" w:rsidP="000352E4">
      <w:pPr>
        <w:pStyle w:val="StandardDense"/>
        <w:widowControl/>
        <w:numPr>
          <w:ilvl w:val="0"/>
          <w:numId w:val="29"/>
        </w:numPr>
      </w:pPr>
      <w:r>
        <w:rPr>
          <w:color w:val="000000"/>
        </w:rPr>
        <w:t>Size (length of the individual strokes)</w:t>
      </w:r>
      <w:r>
        <w:rPr>
          <w:rFonts w:ascii="Arial" w:eastAsia="Arial" w:hAnsi="Arial" w:cs="Arial"/>
          <w:color w:val="000000"/>
        </w:rPr>
        <w:t xml:space="preserve"> </w:t>
      </w:r>
    </w:p>
    <w:p w14:paraId="6881DE23" w14:textId="77777777" w:rsidR="000352E4" w:rsidRDefault="000352E4" w:rsidP="000352E4">
      <w:pPr>
        <w:pStyle w:val="StandardDense"/>
        <w:widowControl/>
        <w:numPr>
          <w:ilvl w:val="0"/>
          <w:numId w:val="29"/>
        </w:numPr>
      </w:pPr>
      <w:r>
        <w:rPr>
          <w:color w:val="000000"/>
        </w:rPr>
        <w:t>Distance (distance between the strokes)</w:t>
      </w:r>
      <w:r>
        <w:rPr>
          <w:rFonts w:ascii="Arial" w:eastAsia="Arial" w:hAnsi="Arial" w:cs="Arial"/>
          <w:color w:val="000000"/>
        </w:rPr>
        <w:t xml:space="preserve"> </w:t>
      </w:r>
    </w:p>
    <w:p w14:paraId="5933C18D" w14:textId="77777777" w:rsidR="000352E4" w:rsidRDefault="000352E4" w:rsidP="000352E4">
      <w:pPr>
        <w:pStyle w:val="Standard"/>
        <w:keepNext/>
        <w:widowControl/>
      </w:pPr>
      <w:r>
        <w:rPr>
          <w:color w:val="000000"/>
        </w:rPr>
        <w:t>For the line type "cross hairs" can be defined additionally:</w:t>
      </w:r>
      <w:r>
        <w:rPr>
          <w:rFonts w:ascii="Arial" w:eastAsia="Arial" w:hAnsi="Arial" w:cs="Arial"/>
          <w:color w:val="000000"/>
        </w:rPr>
        <w:t xml:space="preserve"> </w:t>
      </w:r>
    </w:p>
    <w:p w14:paraId="31951A16" w14:textId="77777777" w:rsidR="000352E4" w:rsidRDefault="000352E4" w:rsidP="000352E4">
      <w:pPr>
        <w:pStyle w:val="StandardDense"/>
        <w:widowControl/>
        <w:numPr>
          <w:ilvl w:val="0"/>
          <w:numId w:val="29"/>
        </w:numPr>
      </w:pPr>
      <w:r>
        <w:rPr>
          <w:color w:val="000000"/>
        </w:rPr>
        <w:t>Size (length of the strokes of the crosshairs)</w:t>
      </w:r>
      <w:r>
        <w:rPr>
          <w:rFonts w:ascii="Arial" w:eastAsia="Arial" w:hAnsi="Arial" w:cs="Arial"/>
          <w:color w:val="000000"/>
        </w:rPr>
        <w:t xml:space="preserve"> </w:t>
      </w:r>
    </w:p>
    <w:p w14:paraId="40168BFE" w14:textId="77777777" w:rsidR="000352E4" w:rsidRDefault="000352E4" w:rsidP="000352E4">
      <w:pPr>
        <w:pStyle w:val="Standard"/>
        <w:widowControl/>
      </w:pPr>
      <w:r>
        <w:rPr>
          <w:color w:val="000000"/>
        </w:rPr>
        <w:t>The values are given in pixels on the image.</w:t>
      </w:r>
      <w:r>
        <w:rPr>
          <w:rFonts w:ascii="Arial" w:eastAsia="Arial" w:hAnsi="Arial" w:cs="Arial"/>
          <w:color w:val="000000"/>
        </w:rPr>
        <w:t xml:space="preserve"> </w:t>
      </w:r>
    </w:p>
    <w:p w14:paraId="3C056C7C" w14:textId="77777777" w:rsidR="000352E4" w:rsidRDefault="000352E4" w:rsidP="000352E4">
      <w:pPr>
        <w:pStyle w:val="Standard"/>
        <w:widowControl/>
      </w:pPr>
      <w:r>
        <w:rPr>
          <w:color w:val="000000"/>
        </w:rPr>
        <w:t>If "Apply grid changes immediately (Attention: results in waiting times for refreshing image)" is checked, any change of grid is applied directly. Depending on the detail level of the grid, this can cause longer waiting times for refreshing the image.</w:t>
      </w:r>
      <w:r>
        <w:rPr>
          <w:rFonts w:ascii="Arial" w:eastAsia="Arial" w:hAnsi="Arial" w:cs="Arial"/>
          <w:color w:val="000000"/>
        </w:rPr>
        <w:t xml:space="preserve"> </w:t>
      </w:r>
    </w:p>
    <w:p w14:paraId="371FA963"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626FA5FA" w14:textId="77777777" w:rsidTr="00914CF8">
        <w:trPr>
          <w:tblCellSpacing w:w="15" w:type="dxa"/>
        </w:trPr>
        <w:tc>
          <w:tcPr>
            <w:tcW w:w="2070" w:type="dxa"/>
          </w:tcPr>
          <w:p w14:paraId="54B21AB9" w14:textId="77777777" w:rsidR="000352E4" w:rsidRDefault="000352E4" w:rsidP="000352E4">
            <w:pPr>
              <w:pStyle w:val="StandardDense"/>
              <w:widowControl/>
            </w:pPr>
            <w:r>
              <w:t>Customize mask</w:t>
            </w:r>
          </w:p>
        </w:tc>
        <w:tc>
          <w:tcPr>
            <w:tcW w:w="7170" w:type="dxa"/>
          </w:tcPr>
          <w:p w14:paraId="4FB80A4A" w14:textId="77777777" w:rsidR="000352E4" w:rsidRDefault="000352E4" w:rsidP="000352E4">
            <w:pPr>
              <w:pStyle w:val="StandardDense"/>
              <w:widowControl/>
            </w:pPr>
            <w:r>
              <w:t xml:space="preserve">Customize the mask, more details in </w:t>
            </w:r>
            <w:hyperlink w:anchor="_topic_FormCustomization">
              <w:r>
                <w:rPr>
                  <w:rStyle w:val="Hyperlink"/>
                </w:rPr>
                <w:t>Mask: "Customize mask"</w:t>
              </w:r>
              <w:r>
                <w:t>.</w:t>
              </w:r>
            </w:hyperlink>
          </w:p>
        </w:tc>
      </w:tr>
      <w:tr w:rsidR="000352E4" w14:paraId="57132579" w14:textId="77777777" w:rsidTr="00914CF8">
        <w:trPr>
          <w:tblCellSpacing w:w="15" w:type="dxa"/>
        </w:trPr>
        <w:tc>
          <w:tcPr>
            <w:tcW w:w="2070" w:type="dxa"/>
          </w:tcPr>
          <w:p w14:paraId="703F53A4" w14:textId="77777777" w:rsidR="000352E4" w:rsidRDefault="000352E4" w:rsidP="000352E4">
            <w:pPr>
              <w:pStyle w:val="StandardDense"/>
              <w:widowControl/>
            </w:pPr>
            <w:r>
              <w:t>Apply grid</w:t>
            </w:r>
          </w:p>
        </w:tc>
        <w:tc>
          <w:tcPr>
            <w:tcW w:w="7170" w:type="dxa"/>
          </w:tcPr>
          <w:p w14:paraId="4878A307" w14:textId="77777777" w:rsidR="000352E4" w:rsidRDefault="000352E4" w:rsidP="000352E4">
            <w:pPr>
              <w:pStyle w:val="StandardDense"/>
              <w:widowControl/>
            </w:pPr>
            <w:r>
              <w:t>The grids checked in "Show" are laid over the image.</w:t>
            </w:r>
          </w:p>
        </w:tc>
      </w:tr>
      <w:tr w:rsidR="000352E4" w14:paraId="2C79346A" w14:textId="77777777" w:rsidTr="00914CF8">
        <w:trPr>
          <w:tblCellSpacing w:w="15" w:type="dxa"/>
        </w:trPr>
        <w:tc>
          <w:tcPr>
            <w:tcW w:w="2070" w:type="dxa"/>
          </w:tcPr>
          <w:p w14:paraId="14917C4F" w14:textId="77777777" w:rsidR="000352E4" w:rsidRDefault="000352E4" w:rsidP="000352E4">
            <w:pPr>
              <w:pStyle w:val="StandardDense"/>
              <w:widowControl/>
            </w:pPr>
            <w:r>
              <w:t>Apply and Close</w:t>
            </w:r>
          </w:p>
        </w:tc>
        <w:tc>
          <w:tcPr>
            <w:tcW w:w="7170" w:type="dxa"/>
          </w:tcPr>
          <w:p w14:paraId="2C5AA503" w14:textId="77777777" w:rsidR="000352E4" w:rsidRDefault="000352E4" w:rsidP="000352E4">
            <w:pPr>
              <w:pStyle w:val="StandardDense"/>
              <w:widowControl/>
            </w:pPr>
            <w:r>
              <w:t>The grids checked in "Show" are laid over the image and the mask is closed.</w:t>
            </w:r>
          </w:p>
        </w:tc>
      </w:tr>
      <w:tr w:rsidR="000352E4" w14:paraId="7D3B977E" w14:textId="77777777" w:rsidTr="00914CF8">
        <w:trPr>
          <w:tblCellSpacing w:w="15" w:type="dxa"/>
        </w:trPr>
        <w:tc>
          <w:tcPr>
            <w:tcW w:w="2070" w:type="dxa"/>
          </w:tcPr>
          <w:p w14:paraId="40DC958F" w14:textId="77777777" w:rsidR="000352E4" w:rsidRDefault="000352E4" w:rsidP="000352E4">
            <w:pPr>
              <w:pStyle w:val="StandardDense"/>
              <w:widowControl/>
            </w:pPr>
            <w:r>
              <w:t>Cancel</w:t>
            </w:r>
          </w:p>
        </w:tc>
        <w:tc>
          <w:tcPr>
            <w:tcW w:w="7170" w:type="dxa"/>
          </w:tcPr>
          <w:p w14:paraId="69625AA0" w14:textId="77777777" w:rsidR="000352E4" w:rsidRDefault="000352E4" w:rsidP="000352E4">
            <w:pPr>
              <w:pStyle w:val="StandardDense"/>
              <w:widowControl/>
            </w:pPr>
            <w:r>
              <w:t>Close mask without saving changes</w:t>
            </w:r>
          </w:p>
        </w:tc>
      </w:tr>
      <w:tr w:rsidR="000352E4" w14:paraId="4B5620F2" w14:textId="77777777" w:rsidTr="00914CF8">
        <w:trPr>
          <w:tblCellSpacing w:w="15" w:type="dxa"/>
        </w:trPr>
        <w:tc>
          <w:tcPr>
            <w:tcW w:w="2070" w:type="dxa"/>
          </w:tcPr>
          <w:p w14:paraId="722FC823" w14:textId="77777777" w:rsidR="000352E4" w:rsidRDefault="000352E4" w:rsidP="000352E4">
            <w:pPr>
              <w:pStyle w:val="StandardDense"/>
              <w:widowControl/>
            </w:pPr>
            <w:r>
              <w:t>Help</w:t>
            </w:r>
          </w:p>
        </w:tc>
        <w:tc>
          <w:tcPr>
            <w:tcW w:w="7170" w:type="dxa"/>
          </w:tcPr>
          <w:p w14:paraId="2E1DE139" w14:textId="77777777" w:rsidR="000352E4" w:rsidRDefault="000352E4" w:rsidP="000352E4">
            <w:pPr>
              <w:pStyle w:val="StandardDense"/>
              <w:widowControl/>
            </w:pPr>
            <w:r>
              <w:rPr>
                <w:color w:val="000000"/>
              </w:rPr>
              <w:t>Displays the help for this mask</w:t>
            </w:r>
          </w:p>
        </w:tc>
      </w:tr>
    </w:tbl>
    <w:p w14:paraId="423ACA91" w14:textId="77777777" w:rsidR="000352E4" w:rsidRDefault="000352E4" w:rsidP="000352E4">
      <w:pPr>
        <w:widowControl/>
      </w:pPr>
    </w:p>
    <w:p w14:paraId="6479F0AB"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08">
        <w:r>
          <w:rPr>
            <w:rFonts w:ascii="Tahoma" w:eastAsia="Tahoma" w:hAnsi="Tahoma" w:cs="Tahoma"/>
            <w:i/>
            <w:color w:val="6666FF"/>
          </w:rPr>
          <w:t>Create HTML Help, DOC, PDF and print manuals from 1 single source</w:t>
        </w:r>
      </w:hyperlink>
    </w:p>
    <w:p w14:paraId="3512C1B7" w14:textId="77777777" w:rsidR="000352E4" w:rsidRDefault="000352E4" w:rsidP="000352E4">
      <w:pPr>
        <w:pStyle w:val="Heading1"/>
        <w:widowControl/>
      </w:pPr>
      <w:bookmarkStart w:id="28" w:name="_Toc65156451"/>
      <w:r>
        <w:lastRenderedPageBreak/>
        <w:t>Mask "Change recording date and time"</w:t>
      </w:r>
      <w:bookmarkEnd w:id="28"/>
    </w:p>
    <w:p w14:paraId="2B9E4B0B" w14:textId="77777777" w:rsidR="000352E4" w:rsidRDefault="000352E4" w:rsidP="000352E4">
      <w:pPr>
        <w:pStyle w:val="Standard"/>
        <w:widowControl/>
      </w:pPr>
      <w:r>
        <w:rPr>
          <w:color w:val="000000"/>
        </w:rPr>
        <w:t>With this mask you can be modify recording date and time. First, date and time can be changed for all images. For this select grouping "all" in the drop down on top left. But you can also make change only for a selection of images so that the time is synchronized with the time with other images retroactively.</w:t>
      </w:r>
      <w:r>
        <w:rPr>
          <w:rFonts w:ascii="Arial" w:eastAsia="Arial" w:hAnsi="Arial" w:cs="Arial"/>
          <w:color w:val="000000"/>
        </w:rPr>
        <w:t xml:space="preserve">  </w:t>
      </w:r>
    </w:p>
    <w:p w14:paraId="72B1BC5C" w14:textId="77777777" w:rsidR="000352E4" w:rsidRDefault="000352E4" w:rsidP="000352E4">
      <w:pPr>
        <w:pStyle w:val="Heading6"/>
        <w:widowControl/>
      </w:pPr>
      <w:r>
        <w:rPr>
          <w:color w:val="000000"/>
        </w:rPr>
        <w:t>Examples:</w:t>
      </w:r>
      <w:r>
        <w:rPr>
          <w:rFonts w:ascii="Arial" w:eastAsia="Arial" w:hAnsi="Arial" w:cs="Arial"/>
          <w:color w:val="000000"/>
        </w:rPr>
        <w:t xml:space="preserve"> </w:t>
      </w:r>
    </w:p>
    <w:p w14:paraId="27940DAF" w14:textId="77777777" w:rsidR="000352E4" w:rsidRDefault="000352E4" w:rsidP="000352E4">
      <w:pPr>
        <w:pStyle w:val="StandardDense"/>
        <w:widowControl/>
        <w:numPr>
          <w:ilvl w:val="0"/>
          <w:numId w:val="29"/>
        </w:numPr>
      </w:pPr>
      <w:r>
        <w:rPr>
          <w:color w:val="000000"/>
        </w:rPr>
        <w:t>The clock in the camera was not switched from summer to winter time.</w:t>
      </w:r>
      <w:r>
        <w:rPr>
          <w:rFonts w:ascii="Arial" w:eastAsia="Arial" w:hAnsi="Arial" w:cs="Arial"/>
          <w:color w:val="000000"/>
        </w:rPr>
        <w:t xml:space="preserve"> </w:t>
      </w:r>
    </w:p>
    <w:p w14:paraId="75DDBA94" w14:textId="77777777" w:rsidR="000352E4" w:rsidRDefault="000352E4" w:rsidP="000352E4">
      <w:pPr>
        <w:pStyle w:val="StandardDense"/>
        <w:widowControl/>
        <w:numPr>
          <w:ilvl w:val="0"/>
          <w:numId w:val="29"/>
        </w:numPr>
      </w:pPr>
      <w:r>
        <w:rPr>
          <w:color w:val="000000"/>
        </w:rPr>
        <w:t>At an event pictures are taken with different cameras, whose time is set different. To sort these images chronologically correct retroactively, the time for each camera model is adjusted. In the view the images are directly sorted accordingly so that you can easily determine the proper correction.</w:t>
      </w:r>
      <w:r>
        <w:rPr>
          <w:rFonts w:ascii="Arial" w:eastAsia="Arial" w:hAnsi="Arial" w:cs="Arial"/>
          <w:color w:val="000000"/>
        </w:rPr>
        <w:t xml:space="preserve"> </w:t>
      </w:r>
    </w:p>
    <w:p w14:paraId="564BAEF5" w14:textId="77777777" w:rsidR="000352E4" w:rsidRDefault="000352E4" w:rsidP="000352E4">
      <w:pPr>
        <w:pStyle w:val="Standard"/>
        <w:keepNext/>
        <w:widowControl/>
      </w:pPr>
      <w:r>
        <w:rPr>
          <w:color w:val="000000"/>
        </w:rPr>
        <w:t>The second, more complex case is described now in more detail:</w:t>
      </w:r>
    </w:p>
    <w:p w14:paraId="3083DC20" w14:textId="77777777" w:rsidR="000352E4" w:rsidRDefault="000352E4" w:rsidP="000352E4">
      <w:pPr>
        <w:pStyle w:val="Standard"/>
        <w:keepNext/>
        <w:widowControl/>
      </w:pPr>
      <w:r>
        <w:rPr>
          <w:color w:val="000000"/>
        </w:rPr>
        <w:t>First you have to mark the images in the main mask, whose recording date and time is to be changed. Then open this mask (via menu or toolbar). The selected images (here a sequence in which an excavator lifts his bucket) are displayed:</w:t>
      </w:r>
      <w:r>
        <w:rPr>
          <w:rFonts w:ascii="Arial" w:eastAsia="Arial" w:hAnsi="Arial" w:cs="Arial"/>
          <w:color w:val="000000"/>
        </w:rPr>
        <w:t xml:space="preserve"> </w:t>
      </w:r>
    </w:p>
    <w:p w14:paraId="4DA07969" w14:textId="77777777" w:rsidR="000352E4" w:rsidRDefault="000352E4" w:rsidP="000352E4">
      <w:pPr>
        <w:widowControl/>
        <w:spacing w:before="180"/>
      </w:pPr>
      <w:r>
        <w:rPr>
          <w:noProof/>
        </w:rPr>
        <w:drawing>
          <wp:inline distT="0" distB="0" distL="0" distR="0" wp14:anchorId="574D46E6" wp14:editId="4AA5C46A">
            <wp:extent cx="5991225" cy="3276600"/>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jpg"/>
                    <pic:cNvPicPr/>
                  </pic:nvPicPr>
                  <pic:blipFill>
                    <a:blip r:embed="rId109" cstate="print"/>
                    <a:stretch>
                      <a:fillRect/>
                    </a:stretch>
                  </pic:blipFill>
                  <pic:spPr>
                    <a:xfrm>
                      <a:off x="0" y="0"/>
                      <a:ext cx="5991225" cy="3276600"/>
                    </a:xfrm>
                    <a:prstGeom prst="rect">
                      <a:avLst/>
                    </a:prstGeom>
                  </pic:spPr>
                </pic:pic>
              </a:graphicData>
            </a:graphic>
          </wp:inline>
        </w:drawing>
      </w:r>
    </w:p>
    <w:p w14:paraId="205E9D6B" w14:textId="77777777" w:rsidR="000352E4" w:rsidRDefault="000352E4" w:rsidP="000352E4">
      <w:pPr>
        <w:pStyle w:val="Standard"/>
        <w:widowControl/>
      </w:pPr>
      <w:r>
        <w:rPr>
          <w:color w:val="000000"/>
        </w:rPr>
        <w:t xml:space="preserve">On the top left is a selection list, with which images are grouped. Images of the chosen group are highlighted in grey. The default setting for the group is a manufacturer and model of camera. This setting can be adjusted by selecting "other grouping" in the selection list (or by opening the </w:t>
      </w:r>
      <w:hyperlink w:anchor="_topic_FormMetaDataDefinition">
        <w:r>
          <w:rPr>
            <w:rStyle w:val="Hyperlink"/>
          </w:rPr>
          <w:t>Mask "Field definitions"</w:t>
        </w:r>
      </w:hyperlink>
      <w:r>
        <w:rPr>
          <w:color w:val="000000"/>
        </w:rPr>
        <w:t xml:space="preserve"> via menu and selecting group "Grouping during changing recording date/time "). </w:t>
      </w:r>
    </w:p>
    <w:p w14:paraId="68C9D767" w14:textId="77777777" w:rsidR="000352E4" w:rsidRDefault="000352E4" w:rsidP="000352E4">
      <w:pPr>
        <w:pStyle w:val="Standard"/>
        <w:widowControl/>
      </w:pPr>
      <w:r>
        <w:rPr>
          <w:color w:val="000000"/>
        </w:rPr>
        <w:t>On the top right are input controls to shift the recording time for the selected images.</w:t>
      </w:r>
      <w:r>
        <w:rPr>
          <w:rFonts w:ascii="Arial" w:eastAsia="Arial" w:hAnsi="Arial" w:cs="Arial"/>
          <w:color w:val="000000"/>
        </w:rPr>
        <w:t xml:space="preserve"> </w:t>
      </w:r>
    </w:p>
    <w:p w14:paraId="225979D7" w14:textId="77777777" w:rsidR="000352E4" w:rsidRDefault="000352E4" w:rsidP="000352E4">
      <w:pPr>
        <w:pStyle w:val="Standard"/>
        <w:widowControl/>
      </w:pPr>
      <w:r>
        <w:rPr>
          <w:color w:val="000000"/>
        </w:rPr>
        <w:t>You can now determine the correction by comparing the clocks in the different cameras or you successively move to the correct value. After each change of the correction values the images are sorted accordingly, while no corrected time is stored in the images yet.</w:t>
      </w:r>
      <w:r>
        <w:rPr>
          <w:rFonts w:ascii="Arial" w:eastAsia="Arial" w:hAnsi="Arial" w:cs="Arial"/>
          <w:color w:val="000000"/>
        </w:rPr>
        <w:t xml:space="preserve"> </w:t>
      </w:r>
    </w:p>
    <w:p w14:paraId="5DA3E467" w14:textId="77777777" w:rsidR="000352E4" w:rsidRDefault="000352E4" w:rsidP="000352E4">
      <w:pPr>
        <w:pStyle w:val="Standard"/>
        <w:keepNext/>
        <w:widowControl/>
      </w:pPr>
      <w:r>
        <w:rPr>
          <w:color w:val="000000"/>
        </w:rPr>
        <w:lastRenderedPageBreak/>
        <w:t>In this particular example, the recording times for the images taken with the COOLPIX P300 are put back by one minute:</w:t>
      </w:r>
      <w:r>
        <w:rPr>
          <w:rFonts w:ascii="Arial" w:eastAsia="Arial" w:hAnsi="Arial" w:cs="Arial"/>
          <w:color w:val="000000"/>
        </w:rPr>
        <w:t xml:space="preserve"> </w:t>
      </w:r>
    </w:p>
    <w:p w14:paraId="737E1F34" w14:textId="77777777" w:rsidR="000352E4" w:rsidRDefault="000352E4" w:rsidP="000352E4">
      <w:pPr>
        <w:keepLines/>
        <w:widowControl/>
        <w:spacing w:before="180"/>
      </w:pPr>
      <w:r>
        <w:rPr>
          <w:noProof/>
        </w:rPr>
        <w:drawing>
          <wp:inline distT="0" distB="0" distL="0" distR="0" wp14:anchorId="546CEEB3" wp14:editId="720E1AD9">
            <wp:extent cx="5991225" cy="3276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jpg"/>
                    <pic:cNvPicPr/>
                  </pic:nvPicPr>
                  <pic:blipFill>
                    <a:blip r:embed="rId110" cstate="print"/>
                    <a:stretch>
                      <a:fillRect/>
                    </a:stretch>
                  </pic:blipFill>
                  <pic:spPr>
                    <a:xfrm>
                      <a:off x="0" y="0"/>
                      <a:ext cx="5991225" cy="3276600"/>
                    </a:xfrm>
                    <a:prstGeom prst="rect">
                      <a:avLst/>
                    </a:prstGeom>
                  </pic:spPr>
                </pic:pic>
              </a:graphicData>
            </a:graphic>
          </wp:inline>
        </w:drawing>
      </w:r>
    </w:p>
    <w:p w14:paraId="487FFB49" w14:textId="77777777" w:rsidR="000352E4" w:rsidRDefault="000352E4" w:rsidP="000352E4">
      <w:pPr>
        <w:pStyle w:val="Standard"/>
        <w:widowControl/>
      </w:pPr>
      <w:r>
        <w:rPr>
          <w:color w:val="000000"/>
        </w:rPr>
        <w:t>Now, the images appear in a plausible chronological order. By pressing the command button "Start", the corrected recording time is written to the image files and the mask is closed.</w:t>
      </w:r>
    </w:p>
    <w:p w14:paraId="70D800D9" w14:textId="77777777" w:rsidR="000352E4" w:rsidRDefault="000352E4" w:rsidP="000352E4">
      <w:pPr>
        <w:pStyle w:val="Standard"/>
        <w:keepNext/>
        <w:widowControl/>
      </w:pPr>
      <w:r>
        <w:rPr>
          <w:color w:val="000000"/>
        </w:rPr>
        <w:t>Notes:</w:t>
      </w:r>
      <w:r>
        <w:rPr>
          <w:rFonts w:ascii="Arial" w:eastAsia="Arial" w:hAnsi="Arial" w:cs="Arial"/>
          <w:color w:val="000000"/>
        </w:rPr>
        <w:t xml:space="preserve"> </w:t>
      </w:r>
    </w:p>
    <w:p w14:paraId="29A5832A" w14:textId="77777777" w:rsidR="000352E4" w:rsidRDefault="000352E4" w:rsidP="000352E4">
      <w:pPr>
        <w:pStyle w:val="StandardDense"/>
        <w:widowControl/>
        <w:numPr>
          <w:ilvl w:val="0"/>
          <w:numId w:val="29"/>
        </w:numPr>
      </w:pPr>
      <w:r>
        <w:rPr>
          <w:color w:val="000000"/>
        </w:rPr>
        <w:t>In this example time was changed for one camera model. It is also possible to define a time shift for each of several camera models (or whatever is used to group the images), check the order and then update the image files with "Start".</w:t>
      </w:r>
      <w:r>
        <w:rPr>
          <w:rFonts w:ascii="Arial" w:eastAsia="Arial" w:hAnsi="Arial" w:cs="Arial"/>
          <w:color w:val="000000"/>
        </w:rPr>
        <w:t xml:space="preserve"> </w:t>
      </w:r>
    </w:p>
    <w:p w14:paraId="4DA59F53" w14:textId="77777777" w:rsidR="000352E4" w:rsidRDefault="000352E4" w:rsidP="000352E4">
      <w:pPr>
        <w:pStyle w:val="StandardDense"/>
        <w:widowControl/>
        <w:numPr>
          <w:ilvl w:val="0"/>
          <w:numId w:val="29"/>
        </w:numPr>
      </w:pPr>
      <w:r>
        <w:rPr>
          <w:color w:val="000000"/>
        </w:rPr>
        <w:t xml:space="preserve">Exif defines different tags for time. This mask changes "Exif.Photo.DateTimeOriginal". This is the tag that according Exif specification is provided in a digital camera for recording date and time. "Exif.Photo.DateTimeDigitized" for example, remains unchanged. So, in this tag you can still see the original time. If also "Exif.Photo.DateTimeDigitized" (or other properties for times) should be modified, this can be done later using placeholders (see </w:t>
      </w:r>
      <w:hyperlink w:anchor="_topic_FormPlaceholder">
        <w:r>
          <w:rPr>
            <w:rStyle w:val="Hyperlink"/>
          </w:rPr>
          <w:t>Mask "Edit / insert placeholder"</w:t>
        </w:r>
      </w:hyperlink>
      <w:r>
        <w:rPr>
          <w:color w:val="000000"/>
        </w:rPr>
        <w:t xml:space="preserve">). If another tag than "Exif.Photo.DateTimeOriginal" shall be used, this can be changed in </w:t>
      </w:r>
      <w:hyperlink w:anchor="_topic_BenutzerbezogeneKonfigurationsda">
        <w:r>
          <w:rPr>
            <w:rStyle w:val="Hyperlink"/>
          </w:rPr>
          <w:t>General configuration file</w:t>
        </w:r>
      </w:hyperlink>
      <w:r>
        <w:rPr>
          <w:color w:val="000000"/>
        </w:rPr>
        <w:t>.</w:t>
      </w:r>
    </w:p>
    <w:p w14:paraId="65DE0E6A"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29ADE06A" w14:textId="77777777" w:rsidTr="00914CF8">
        <w:trPr>
          <w:tblCellSpacing w:w="15" w:type="dxa"/>
        </w:trPr>
        <w:tc>
          <w:tcPr>
            <w:tcW w:w="2070" w:type="dxa"/>
          </w:tcPr>
          <w:p w14:paraId="12DBDB7E" w14:textId="77777777" w:rsidR="000352E4" w:rsidRDefault="000352E4" w:rsidP="000352E4">
            <w:pPr>
              <w:pStyle w:val="StandardDense"/>
              <w:widowControl/>
            </w:pPr>
            <w:r>
              <w:t>Customize mask</w:t>
            </w:r>
          </w:p>
        </w:tc>
        <w:tc>
          <w:tcPr>
            <w:tcW w:w="7170" w:type="dxa"/>
          </w:tcPr>
          <w:p w14:paraId="1780223B" w14:textId="77777777" w:rsidR="000352E4" w:rsidRDefault="000352E4" w:rsidP="000352E4">
            <w:pPr>
              <w:pStyle w:val="StandardDense"/>
              <w:widowControl/>
            </w:pPr>
            <w:r>
              <w:t xml:space="preserve">Customize the mask, more details in </w:t>
            </w:r>
            <w:hyperlink w:anchor="_topic_FormCustomization">
              <w:r>
                <w:rPr>
                  <w:rStyle w:val="Hyperlink"/>
                </w:rPr>
                <w:t>Mask: "Customize mask"</w:t>
              </w:r>
              <w:r>
                <w:t>.</w:t>
              </w:r>
            </w:hyperlink>
          </w:p>
        </w:tc>
      </w:tr>
      <w:tr w:rsidR="000352E4" w14:paraId="5390EFFC" w14:textId="77777777" w:rsidTr="00914CF8">
        <w:trPr>
          <w:tblCellSpacing w:w="15" w:type="dxa"/>
        </w:trPr>
        <w:tc>
          <w:tcPr>
            <w:tcW w:w="2070" w:type="dxa"/>
          </w:tcPr>
          <w:p w14:paraId="0E871814" w14:textId="77777777" w:rsidR="000352E4" w:rsidRDefault="000352E4" w:rsidP="000352E4">
            <w:pPr>
              <w:pStyle w:val="StandardDense"/>
              <w:widowControl/>
            </w:pPr>
            <w:r>
              <w:t>Start</w:t>
            </w:r>
          </w:p>
        </w:tc>
        <w:tc>
          <w:tcPr>
            <w:tcW w:w="7170" w:type="dxa"/>
          </w:tcPr>
          <w:p w14:paraId="6FB37B5F" w14:textId="77777777" w:rsidR="000352E4" w:rsidRDefault="000352E4" w:rsidP="000352E4">
            <w:pPr>
              <w:pStyle w:val="StandardDense"/>
              <w:widowControl/>
            </w:pPr>
            <w:r>
              <w:t>Change date and time and then close the mask.</w:t>
            </w:r>
          </w:p>
        </w:tc>
      </w:tr>
      <w:tr w:rsidR="000352E4" w14:paraId="47FBA9E2" w14:textId="77777777" w:rsidTr="00914CF8">
        <w:trPr>
          <w:tblCellSpacing w:w="15" w:type="dxa"/>
        </w:trPr>
        <w:tc>
          <w:tcPr>
            <w:tcW w:w="2070" w:type="dxa"/>
          </w:tcPr>
          <w:p w14:paraId="7A5375C7" w14:textId="77777777" w:rsidR="000352E4" w:rsidRDefault="000352E4" w:rsidP="000352E4">
            <w:pPr>
              <w:pStyle w:val="StandardDense"/>
              <w:widowControl/>
            </w:pPr>
            <w:r>
              <w:t>Cancel</w:t>
            </w:r>
          </w:p>
        </w:tc>
        <w:tc>
          <w:tcPr>
            <w:tcW w:w="7170" w:type="dxa"/>
          </w:tcPr>
          <w:p w14:paraId="6EDA4E53" w14:textId="77777777" w:rsidR="000352E4" w:rsidRDefault="000352E4" w:rsidP="000352E4">
            <w:pPr>
              <w:pStyle w:val="StandardDense"/>
              <w:widowControl/>
            </w:pPr>
            <w:r>
              <w:t>Close mask without changing date and time</w:t>
            </w:r>
          </w:p>
        </w:tc>
      </w:tr>
      <w:tr w:rsidR="000352E4" w14:paraId="3B0F9038" w14:textId="77777777" w:rsidTr="00914CF8">
        <w:trPr>
          <w:tblCellSpacing w:w="15" w:type="dxa"/>
        </w:trPr>
        <w:tc>
          <w:tcPr>
            <w:tcW w:w="2070" w:type="dxa"/>
          </w:tcPr>
          <w:p w14:paraId="1CB113F4" w14:textId="77777777" w:rsidR="000352E4" w:rsidRDefault="000352E4" w:rsidP="000352E4">
            <w:pPr>
              <w:pStyle w:val="StandardDense"/>
              <w:widowControl/>
            </w:pPr>
            <w:r>
              <w:t>Help</w:t>
            </w:r>
          </w:p>
        </w:tc>
        <w:tc>
          <w:tcPr>
            <w:tcW w:w="7170" w:type="dxa"/>
          </w:tcPr>
          <w:p w14:paraId="50572ABE" w14:textId="77777777" w:rsidR="000352E4" w:rsidRDefault="000352E4" w:rsidP="000352E4">
            <w:pPr>
              <w:pStyle w:val="StandardDense"/>
              <w:widowControl/>
            </w:pPr>
            <w:r>
              <w:rPr>
                <w:color w:val="000000"/>
              </w:rPr>
              <w:t>Displays the help for this mask</w:t>
            </w:r>
          </w:p>
        </w:tc>
      </w:tr>
    </w:tbl>
    <w:p w14:paraId="5F1C7BF9" w14:textId="77777777" w:rsidR="000352E4" w:rsidRDefault="000352E4" w:rsidP="000352E4">
      <w:pPr>
        <w:keepLines/>
        <w:widowControl/>
      </w:pPr>
    </w:p>
    <w:p w14:paraId="62CCF22C"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11">
        <w:r>
          <w:rPr>
            <w:rFonts w:ascii="Tahoma" w:eastAsia="Tahoma" w:hAnsi="Tahoma" w:cs="Tahoma"/>
            <w:i/>
            <w:color w:val="6666FF"/>
          </w:rPr>
          <w:t>Create help files for the Qt Help Framework</w:t>
        </w:r>
      </w:hyperlink>
    </w:p>
    <w:p w14:paraId="6B735F58" w14:textId="77777777" w:rsidR="000352E4" w:rsidRDefault="000352E4" w:rsidP="000352E4">
      <w:pPr>
        <w:pStyle w:val="Heading1"/>
        <w:widowControl/>
      </w:pPr>
      <w:bookmarkStart w:id="29" w:name="_Toc65156452"/>
      <w:r>
        <w:lastRenderedPageBreak/>
        <w:t>Mask "Rename files"</w:t>
      </w:r>
      <w:bookmarkEnd w:id="29"/>
    </w:p>
    <w:p w14:paraId="441D993F" w14:textId="77777777" w:rsidR="000352E4" w:rsidRPr="00294244" w:rsidRDefault="000352E4" w:rsidP="000352E4">
      <w:pPr>
        <w:pStyle w:val="Standard"/>
        <w:widowControl/>
        <w:rPr>
          <w:lang w:val="en-US"/>
        </w:rPr>
      </w:pPr>
      <w:r w:rsidRPr="00294244">
        <w:rPr>
          <w:lang w:val="en-US"/>
        </w:rPr>
        <w:t xml:space="preserve">With this mask you can rename files. </w:t>
      </w:r>
    </w:p>
    <w:p w14:paraId="3E8CDD7A" w14:textId="77777777" w:rsidR="000352E4" w:rsidRDefault="000352E4" w:rsidP="000352E4">
      <w:pPr>
        <w:pStyle w:val="Standard"/>
        <w:widowControl/>
      </w:pPr>
      <w:r w:rsidRPr="00294244">
        <w:rPr>
          <w:color w:val="000000"/>
          <w:lang w:val="en-US"/>
        </w:rPr>
        <w:t xml:space="preserve">First you have to select the images to be renamed in the main mask. </w:t>
      </w:r>
      <w:r>
        <w:rPr>
          <w:color w:val="000000"/>
        </w:rPr>
        <w:t>Then open this mask via menu or toolbar</w:t>
      </w:r>
      <w:r>
        <w:t>.</w:t>
      </w:r>
    </w:p>
    <w:p w14:paraId="3D19781F" w14:textId="77777777" w:rsidR="000352E4" w:rsidRDefault="000352E4" w:rsidP="000352E4">
      <w:pPr>
        <w:pStyle w:val="Standard"/>
        <w:widowControl/>
      </w:pPr>
      <w:r>
        <w:rPr>
          <w:noProof/>
        </w:rPr>
        <w:drawing>
          <wp:inline distT="0" distB="0" distL="0" distR="0" wp14:anchorId="2228DE29" wp14:editId="14DF90F5">
            <wp:extent cx="5991225" cy="448627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112" cstate="print"/>
                    <a:stretch>
                      <a:fillRect/>
                    </a:stretch>
                  </pic:blipFill>
                  <pic:spPr>
                    <a:xfrm>
                      <a:off x="0" y="0"/>
                      <a:ext cx="5991225" cy="4486275"/>
                    </a:xfrm>
                    <a:prstGeom prst="rect">
                      <a:avLst/>
                    </a:prstGeom>
                  </pic:spPr>
                </pic:pic>
              </a:graphicData>
            </a:graphic>
          </wp:inline>
        </w:drawing>
      </w:r>
    </w:p>
    <w:p w14:paraId="15221F32" w14:textId="77777777" w:rsidR="000352E4" w:rsidRPr="00294244" w:rsidRDefault="000352E4" w:rsidP="000352E4">
      <w:pPr>
        <w:pStyle w:val="Standard"/>
        <w:keepNext/>
        <w:widowControl/>
        <w:rPr>
          <w:lang w:val="en-US"/>
        </w:rPr>
      </w:pPr>
      <w:r w:rsidRPr="00294244">
        <w:rPr>
          <w:color w:val="000000"/>
          <w:lang w:val="en-US"/>
        </w:rPr>
        <w:t>The mask is roughly divided into four input area:</w:t>
      </w:r>
      <w:r w:rsidRPr="00294244">
        <w:rPr>
          <w:rFonts w:ascii="Arial" w:eastAsia="Arial" w:hAnsi="Arial" w:cs="Arial"/>
          <w:color w:val="000000"/>
          <w:lang w:val="en-US"/>
        </w:rPr>
        <w:t xml:space="preserve"> </w:t>
      </w:r>
    </w:p>
    <w:p w14:paraId="59138426" w14:textId="77777777" w:rsidR="000352E4" w:rsidRPr="00294244" w:rsidRDefault="000352E4" w:rsidP="000352E4">
      <w:pPr>
        <w:pStyle w:val="Standard"/>
        <w:widowControl/>
        <w:numPr>
          <w:ilvl w:val="0"/>
          <w:numId w:val="31"/>
        </w:numPr>
        <w:rPr>
          <w:lang w:val="en-US"/>
        </w:rPr>
      </w:pPr>
      <w:r w:rsidRPr="00294244">
        <w:rPr>
          <w:color w:val="000000"/>
          <w:lang w:val="en-US"/>
        </w:rPr>
        <w:t>Selection of fields and formatting for the file name</w:t>
      </w:r>
      <w:r w:rsidRPr="00294244">
        <w:rPr>
          <w:rFonts w:ascii="Arial" w:eastAsia="Arial" w:hAnsi="Arial" w:cs="Arial"/>
          <w:color w:val="000000"/>
          <w:lang w:val="en-US"/>
        </w:rPr>
        <w:t xml:space="preserve"> </w:t>
      </w:r>
    </w:p>
    <w:p w14:paraId="5CC18E7A" w14:textId="77777777" w:rsidR="000352E4" w:rsidRDefault="000352E4" w:rsidP="000352E4">
      <w:pPr>
        <w:pStyle w:val="StandardDense"/>
        <w:keepNext/>
        <w:widowControl/>
        <w:ind w:left="360"/>
      </w:pPr>
      <w:r w:rsidRPr="00294244">
        <w:rPr>
          <w:color w:val="000000"/>
          <w:lang w:val="en-US"/>
        </w:rPr>
        <w:t xml:space="preserve">In eleven lines you can be chose fields from which the file name is composed. </w:t>
      </w:r>
      <w:r>
        <w:rPr>
          <w:color w:val="000000"/>
        </w:rPr>
        <w:t>For each line you have:</w:t>
      </w:r>
      <w:r>
        <w:rPr>
          <w:rFonts w:ascii="Arial" w:eastAsia="Arial" w:hAnsi="Arial" w:cs="Arial"/>
          <w:color w:val="000000"/>
        </w:rPr>
        <w:t xml:space="preserve"> </w:t>
      </w:r>
    </w:p>
    <w:p w14:paraId="0883D503" w14:textId="77777777" w:rsidR="000352E4" w:rsidRPr="00294244" w:rsidRDefault="000352E4" w:rsidP="000352E4">
      <w:pPr>
        <w:pStyle w:val="StandardDense"/>
        <w:widowControl/>
        <w:numPr>
          <w:ilvl w:val="1"/>
          <w:numId w:val="31"/>
        </w:numPr>
        <w:rPr>
          <w:lang w:val="en-US"/>
        </w:rPr>
      </w:pPr>
      <w:r w:rsidRPr="00294244">
        <w:rPr>
          <w:color w:val="000000"/>
          <w:lang w:val="en-US"/>
        </w:rPr>
        <w:t>checkbox indicating whether the line is used or not</w:t>
      </w:r>
      <w:r w:rsidRPr="00294244">
        <w:rPr>
          <w:rFonts w:ascii="Arial" w:eastAsia="Arial" w:hAnsi="Arial" w:cs="Arial"/>
          <w:color w:val="000000"/>
          <w:lang w:val="en-US"/>
        </w:rPr>
        <w:t xml:space="preserve"> </w:t>
      </w:r>
    </w:p>
    <w:p w14:paraId="448F7CC7" w14:textId="77777777" w:rsidR="000352E4" w:rsidRPr="00294244" w:rsidRDefault="000352E4" w:rsidP="000352E4">
      <w:pPr>
        <w:pStyle w:val="StandardDense"/>
        <w:widowControl/>
        <w:numPr>
          <w:ilvl w:val="1"/>
          <w:numId w:val="31"/>
        </w:numPr>
        <w:rPr>
          <w:lang w:val="en-US"/>
        </w:rPr>
      </w:pPr>
      <w:r w:rsidRPr="00294244">
        <w:rPr>
          <w:color w:val="000000"/>
          <w:lang w:val="en-US"/>
        </w:rPr>
        <w:t>a fixed text that is inserted before the field content</w:t>
      </w:r>
      <w:r w:rsidRPr="00294244">
        <w:rPr>
          <w:rFonts w:ascii="Arial" w:eastAsia="Arial" w:hAnsi="Arial" w:cs="Arial"/>
          <w:color w:val="000000"/>
          <w:lang w:val="en-US"/>
        </w:rPr>
        <w:t xml:space="preserve"> </w:t>
      </w:r>
    </w:p>
    <w:p w14:paraId="4FB2A9F8" w14:textId="77777777" w:rsidR="000352E4" w:rsidRPr="00294244" w:rsidRDefault="000352E4" w:rsidP="000352E4">
      <w:pPr>
        <w:pStyle w:val="StandardDense"/>
        <w:widowControl/>
        <w:numPr>
          <w:ilvl w:val="1"/>
          <w:numId w:val="31"/>
        </w:numPr>
        <w:rPr>
          <w:lang w:val="en-US"/>
        </w:rPr>
      </w:pPr>
      <w:r w:rsidRPr="00294244">
        <w:rPr>
          <w:color w:val="000000"/>
          <w:lang w:val="en-US"/>
        </w:rPr>
        <w:t xml:space="preserve">the field (selection list can be modified via entry "&lt;new Field&gt;" - or by opening the </w:t>
      </w:r>
      <w:hyperlink w:anchor="_topic_FormMetaDataDefinition">
        <w:r w:rsidRPr="00294244">
          <w:rPr>
            <w:rStyle w:val="Hyperlink"/>
            <w:lang w:val="en-US"/>
          </w:rPr>
          <w:t>Mask "Field definitions"</w:t>
        </w:r>
      </w:hyperlink>
      <w:r w:rsidRPr="00294244">
        <w:rPr>
          <w:color w:val="000000"/>
          <w:lang w:val="en-US"/>
        </w:rPr>
        <w:t xml:space="preserve"> via menu and selecting group "Rename of files")</w:t>
      </w:r>
      <w:r w:rsidRPr="00294244">
        <w:rPr>
          <w:rFonts w:ascii="Arial" w:eastAsia="Arial" w:hAnsi="Arial" w:cs="Arial"/>
          <w:color w:val="000000"/>
          <w:lang w:val="en-US"/>
        </w:rPr>
        <w:t xml:space="preserve"> </w:t>
      </w:r>
    </w:p>
    <w:p w14:paraId="142F7A78" w14:textId="77777777" w:rsidR="000352E4" w:rsidRPr="00294244" w:rsidRDefault="000352E4" w:rsidP="000352E4">
      <w:pPr>
        <w:pStyle w:val="StandardDense"/>
        <w:widowControl/>
        <w:numPr>
          <w:ilvl w:val="1"/>
          <w:numId w:val="31"/>
        </w:numPr>
        <w:rPr>
          <w:lang w:val="en-US"/>
        </w:rPr>
      </w:pPr>
      <w:r w:rsidRPr="00294244">
        <w:rPr>
          <w:color w:val="000000"/>
          <w:lang w:val="en-US"/>
        </w:rPr>
        <w:t>starting position from which the field value is taken over (allows to cut off characters at the beginning or end)</w:t>
      </w:r>
      <w:r w:rsidRPr="00294244">
        <w:rPr>
          <w:rFonts w:ascii="Arial" w:eastAsia="Arial" w:hAnsi="Arial" w:cs="Arial"/>
          <w:color w:val="000000"/>
          <w:lang w:val="en-US"/>
        </w:rPr>
        <w:t xml:space="preserve"> </w:t>
      </w:r>
    </w:p>
    <w:p w14:paraId="7C7A0C3B" w14:textId="77777777" w:rsidR="000352E4" w:rsidRPr="00294244" w:rsidRDefault="000352E4" w:rsidP="000352E4">
      <w:pPr>
        <w:pStyle w:val="StandardDense"/>
        <w:widowControl/>
        <w:numPr>
          <w:ilvl w:val="1"/>
          <w:numId w:val="31"/>
        </w:numPr>
        <w:rPr>
          <w:lang w:val="en-US"/>
        </w:rPr>
      </w:pPr>
      <w:r w:rsidRPr="00294244">
        <w:rPr>
          <w:color w:val="000000"/>
          <w:lang w:val="en-US"/>
        </w:rPr>
        <w:t>checkbox "from right": if checked, the start position is counted from right, otherwise from left</w:t>
      </w:r>
      <w:r w:rsidRPr="00294244">
        <w:rPr>
          <w:rFonts w:ascii="Arial" w:eastAsia="Arial" w:hAnsi="Arial" w:cs="Arial"/>
          <w:color w:val="000000"/>
          <w:lang w:val="en-US"/>
        </w:rPr>
        <w:t xml:space="preserve"> </w:t>
      </w:r>
    </w:p>
    <w:p w14:paraId="71342DF0" w14:textId="77777777" w:rsidR="000352E4" w:rsidRPr="00294244" w:rsidRDefault="000352E4" w:rsidP="000352E4">
      <w:pPr>
        <w:pStyle w:val="StandardDense"/>
        <w:widowControl/>
        <w:numPr>
          <w:ilvl w:val="1"/>
          <w:numId w:val="31"/>
        </w:numPr>
        <w:rPr>
          <w:lang w:val="en-US"/>
        </w:rPr>
      </w:pPr>
      <w:r w:rsidRPr="00294244">
        <w:rPr>
          <w:color w:val="000000"/>
          <w:lang w:val="en-US"/>
        </w:rPr>
        <w:t>length, maximum number of characters; value 0: all characters</w:t>
      </w:r>
      <w:r w:rsidRPr="00294244">
        <w:rPr>
          <w:rFonts w:ascii="Arial" w:eastAsia="Arial" w:hAnsi="Arial" w:cs="Arial"/>
          <w:color w:val="000000"/>
          <w:lang w:val="en-US"/>
        </w:rPr>
        <w:t xml:space="preserve"> </w:t>
      </w:r>
    </w:p>
    <w:p w14:paraId="79D34FCA" w14:textId="77777777" w:rsidR="000352E4" w:rsidRPr="00294244" w:rsidRDefault="000352E4" w:rsidP="000352E4">
      <w:pPr>
        <w:pStyle w:val="StandardDense"/>
        <w:widowControl/>
        <w:numPr>
          <w:ilvl w:val="1"/>
          <w:numId w:val="31"/>
        </w:numPr>
        <w:rPr>
          <w:lang w:val="en-US"/>
        </w:rPr>
      </w:pPr>
      <w:r w:rsidRPr="00294244">
        <w:rPr>
          <w:color w:val="000000"/>
          <w:lang w:val="en-US"/>
        </w:rPr>
        <w:t>checkbox "fill up right": if checked, is filled up with characters from the right</w:t>
      </w:r>
      <w:r w:rsidRPr="00294244">
        <w:rPr>
          <w:rFonts w:ascii="Arial" w:eastAsia="Arial" w:hAnsi="Arial" w:cs="Arial"/>
          <w:color w:val="000000"/>
          <w:lang w:val="en-US"/>
        </w:rPr>
        <w:t xml:space="preserve"> </w:t>
      </w:r>
    </w:p>
    <w:p w14:paraId="3AA8DF1C" w14:textId="77777777" w:rsidR="000352E4" w:rsidRPr="00294244" w:rsidRDefault="000352E4" w:rsidP="000352E4">
      <w:pPr>
        <w:pStyle w:val="StandardDense"/>
        <w:widowControl/>
        <w:numPr>
          <w:ilvl w:val="1"/>
          <w:numId w:val="31"/>
        </w:numPr>
        <w:rPr>
          <w:lang w:val="en-US"/>
        </w:rPr>
      </w:pPr>
      <w:r w:rsidRPr="00294244">
        <w:rPr>
          <w:color w:val="000000"/>
          <w:lang w:val="en-US"/>
        </w:rPr>
        <w:t>"with": fill up with this character</w:t>
      </w:r>
      <w:r w:rsidRPr="00294244">
        <w:rPr>
          <w:rFonts w:ascii="Arial" w:eastAsia="Arial" w:hAnsi="Arial" w:cs="Arial"/>
          <w:color w:val="000000"/>
          <w:lang w:val="en-US"/>
        </w:rPr>
        <w:t xml:space="preserve"> </w:t>
      </w:r>
    </w:p>
    <w:p w14:paraId="7B841035" w14:textId="77777777" w:rsidR="000352E4" w:rsidRPr="00294244" w:rsidRDefault="000352E4" w:rsidP="000352E4">
      <w:pPr>
        <w:pStyle w:val="StandardDense"/>
        <w:widowControl/>
        <w:numPr>
          <w:ilvl w:val="1"/>
          <w:numId w:val="31"/>
        </w:numPr>
        <w:rPr>
          <w:lang w:val="en-US"/>
        </w:rPr>
      </w:pPr>
      <w:r w:rsidRPr="00294244">
        <w:rPr>
          <w:color w:val="000000"/>
          <w:lang w:val="en-US"/>
        </w:rPr>
        <w:t>"up to": number of characters up to which is filled up, i.e., the minimum number of characters that will be used for this part of the file name</w:t>
      </w:r>
      <w:r w:rsidRPr="00294244">
        <w:rPr>
          <w:rFonts w:ascii="Arial" w:eastAsia="Arial" w:hAnsi="Arial" w:cs="Arial"/>
          <w:color w:val="000000"/>
          <w:lang w:val="en-US"/>
        </w:rPr>
        <w:t xml:space="preserve"> </w:t>
      </w:r>
    </w:p>
    <w:p w14:paraId="146EB5B2" w14:textId="77777777" w:rsidR="000352E4" w:rsidRPr="00294244" w:rsidRDefault="000352E4" w:rsidP="000352E4">
      <w:pPr>
        <w:pStyle w:val="StandardDense"/>
        <w:widowControl/>
        <w:ind w:left="360"/>
        <w:rPr>
          <w:lang w:val="en-US"/>
        </w:rPr>
      </w:pPr>
      <w:r w:rsidRPr="00294244">
        <w:rPr>
          <w:color w:val="000000"/>
          <w:lang w:val="en-US"/>
        </w:rPr>
        <w:t>With two command buttons the sequence of rows can be changed.</w:t>
      </w:r>
      <w:r w:rsidRPr="00294244">
        <w:rPr>
          <w:rFonts w:ascii="Arial" w:eastAsia="Arial" w:hAnsi="Arial" w:cs="Arial"/>
          <w:color w:val="000000"/>
          <w:lang w:val="en-US"/>
        </w:rPr>
        <w:t xml:space="preserve"> </w:t>
      </w:r>
    </w:p>
    <w:p w14:paraId="763D2BA0" w14:textId="77777777" w:rsidR="000352E4" w:rsidRPr="00294244" w:rsidRDefault="000352E4" w:rsidP="000352E4">
      <w:pPr>
        <w:pStyle w:val="Standard"/>
        <w:widowControl/>
        <w:numPr>
          <w:ilvl w:val="0"/>
          <w:numId w:val="31"/>
        </w:numPr>
        <w:rPr>
          <w:lang w:val="en-US"/>
        </w:rPr>
      </w:pPr>
      <w:r w:rsidRPr="00294244">
        <w:rPr>
          <w:color w:val="000000"/>
          <w:lang w:val="en-US"/>
        </w:rPr>
        <w:t>Settings for serial number and sorting</w:t>
      </w:r>
      <w:r w:rsidRPr="00294244">
        <w:rPr>
          <w:rFonts w:ascii="Arial" w:eastAsia="Arial" w:hAnsi="Arial" w:cs="Arial"/>
          <w:color w:val="000000"/>
          <w:lang w:val="en-US"/>
        </w:rPr>
        <w:t xml:space="preserve"> </w:t>
      </w:r>
    </w:p>
    <w:p w14:paraId="23BFA1A5" w14:textId="77777777" w:rsidR="000352E4" w:rsidRDefault="000352E4" w:rsidP="000352E4">
      <w:pPr>
        <w:pStyle w:val="StandardDense"/>
        <w:keepNext/>
        <w:widowControl/>
        <w:ind w:left="360"/>
      </w:pPr>
      <w:r>
        <w:rPr>
          <w:color w:val="000000"/>
        </w:rPr>
        <w:lastRenderedPageBreak/>
        <w:t>Here it is defined:</w:t>
      </w:r>
      <w:r>
        <w:rPr>
          <w:rFonts w:ascii="Arial" w:eastAsia="Arial" w:hAnsi="Arial" w:cs="Arial"/>
          <w:color w:val="000000"/>
        </w:rPr>
        <w:t xml:space="preserve"> </w:t>
      </w:r>
    </w:p>
    <w:p w14:paraId="09A90EFC" w14:textId="77777777" w:rsidR="000352E4" w:rsidRPr="00294244" w:rsidRDefault="000352E4" w:rsidP="000352E4">
      <w:pPr>
        <w:pStyle w:val="StandardDense"/>
        <w:widowControl/>
        <w:numPr>
          <w:ilvl w:val="1"/>
          <w:numId w:val="31"/>
        </w:numPr>
        <w:rPr>
          <w:lang w:val="en-US"/>
        </w:rPr>
      </w:pPr>
      <w:r w:rsidRPr="00294244">
        <w:rPr>
          <w:color w:val="000000"/>
          <w:lang w:val="en-US"/>
        </w:rPr>
        <w:t>whether always a continuous number is added; if not checked, a sequential number is added only if otherwise the file name is not unique.</w:t>
      </w:r>
      <w:r w:rsidRPr="00294244">
        <w:rPr>
          <w:rFonts w:ascii="Arial" w:eastAsia="Arial" w:hAnsi="Arial" w:cs="Arial"/>
          <w:color w:val="000000"/>
          <w:lang w:val="en-US"/>
        </w:rPr>
        <w:t xml:space="preserve"> </w:t>
      </w:r>
    </w:p>
    <w:p w14:paraId="35B09D6F" w14:textId="77777777" w:rsidR="000352E4" w:rsidRPr="00294244" w:rsidRDefault="000352E4" w:rsidP="000352E4">
      <w:pPr>
        <w:pStyle w:val="StandardDense"/>
        <w:widowControl/>
        <w:numPr>
          <w:ilvl w:val="1"/>
          <w:numId w:val="31"/>
        </w:numPr>
        <w:rPr>
          <w:lang w:val="en-US"/>
        </w:rPr>
      </w:pPr>
      <w:r w:rsidRPr="00294244">
        <w:rPr>
          <w:color w:val="000000"/>
          <w:lang w:val="en-US"/>
        </w:rPr>
        <w:t>fixed text before the serial number</w:t>
      </w:r>
      <w:r w:rsidRPr="00294244">
        <w:rPr>
          <w:rFonts w:ascii="Arial" w:eastAsia="Arial" w:hAnsi="Arial" w:cs="Arial"/>
          <w:color w:val="000000"/>
          <w:lang w:val="en-US"/>
        </w:rPr>
        <w:t xml:space="preserve"> </w:t>
      </w:r>
    </w:p>
    <w:p w14:paraId="53947487" w14:textId="77777777" w:rsidR="000352E4" w:rsidRPr="00294244" w:rsidRDefault="000352E4" w:rsidP="000352E4">
      <w:pPr>
        <w:pStyle w:val="StandardDense"/>
        <w:widowControl/>
        <w:numPr>
          <w:ilvl w:val="1"/>
          <w:numId w:val="31"/>
        </w:numPr>
        <w:rPr>
          <w:lang w:val="en-US"/>
        </w:rPr>
      </w:pPr>
      <w:r w:rsidRPr="00294244">
        <w:rPr>
          <w:color w:val="000000"/>
          <w:lang w:val="en-US"/>
        </w:rPr>
        <w:t>minimum number of digits for the serial number</w:t>
      </w:r>
      <w:r w:rsidRPr="00294244">
        <w:rPr>
          <w:rFonts w:ascii="Arial" w:eastAsia="Arial" w:hAnsi="Arial" w:cs="Arial"/>
          <w:color w:val="000000"/>
          <w:lang w:val="en-US"/>
        </w:rPr>
        <w:t xml:space="preserve"> </w:t>
      </w:r>
    </w:p>
    <w:p w14:paraId="01474AA5" w14:textId="77777777" w:rsidR="000352E4" w:rsidRPr="00294244" w:rsidRDefault="000352E4" w:rsidP="000352E4">
      <w:pPr>
        <w:pStyle w:val="StandardDense"/>
        <w:widowControl/>
        <w:numPr>
          <w:ilvl w:val="1"/>
          <w:numId w:val="31"/>
        </w:numPr>
        <w:rPr>
          <w:lang w:val="en-US"/>
        </w:rPr>
      </w:pPr>
      <w:r w:rsidRPr="00294244">
        <w:rPr>
          <w:color w:val="000000"/>
          <w:lang w:val="en-US"/>
        </w:rPr>
        <w:t>fixed text after the serial number</w:t>
      </w:r>
      <w:r w:rsidRPr="00294244">
        <w:rPr>
          <w:rFonts w:ascii="Arial" w:eastAsia="Arial" w:hAnsi="Arial" w:cs="Arial"/>
          <w:color w:val="000000"/>
          <w:lang w:val="en-US"/>
        </w:rPr>
        <w:t xml:space="preserve"> </w:t>
      </w:r>
    </w:p>
    <w:p w14:paraId="27074920" w14:textId="77777777" w:rsidR="000352E4" w:rsidRPr="00294244" w:rsidRDefault="000352E4" w:rsidP="000352E4">
      <w:pPr>
        <w:pStyle w:val="StandardDense"/>
        <w:widowControl/>
        <w:numPr>
          <w:ilvl w:val="1"/>
          <w:numId w:val="31"/>
        </w:numPr>
        <w:rPr>
          <w:lang w:val="en-US"/>
        </w:rPr>
      </w:pPr>
      <w:r w:rsidRPr="00294244">
        <w:rPr>
          <w:color w:val="000000"/>
          <w:lang w:val="en-US"/>
        </w:rPr>
        <w:t xml:space="preserve">sort criteria used when assigning the serial number (selection list can be modified via entry "&lt;new Field&gt;" - or by opening the </w:t>
      </w:r>
      <w:hyperlink w:anchor="_topic_FormMetaDataDefinition">
        <w:r w:rsidRPr="00294244">
          <w:rPr>
            <w:rStyle w:val="Hyperlink"/>
            <w:lang w:val="en-US"/>
          </w:rPr>
          <w:t>Mask "Field definitions"</w:t>
        </w:r>
      </w:hyperlink>
      <w:r w:rsidRPr="00294244">
        <w:rPr>
          <w:color w:val="000000"/>
          <w:lang w:val="en-US"/>
        </w:rPr>
        <w:t xml:space="preserve"> via menu and selecting group "Sort order during renaming of files")</w:t>
      </w:r>
      <w:r w:rsidRPr="00294244">
        <w:rPr>
          <w:rFonts w:ascii="Arial" w:eastAsia="Arial" w:hAnsi="Arial" w:cs="Arial"/>
          <w:color w:val="000000"/>
          <w:lang w:val="en-US"/>
        </w:rPr>
        <w:t xml:space="preserve"> </w:t>
      </w:r>
    </w:p>
    <w:p w14:paraId="5D8D1868" w14:textId="77777777" w:rsidR="000352E4" w:rsidRPr="00294244" w:rsidRDefault="000352E4" w:rsidP="000352E4">
      <w:pPr>
        <w:pStyle w:val="Standard"/>
        <w:widowControl/>
        <w:numPr>
          <w:ilvl w:val="0"/>
          <w:numId w:val="31"/>
        </w:numPr>
        <w:rPr>
          <w:lang w:val="en-US"/>
        </w:rPr>
      </w:pPr>
      <w:r w:rsidRPr="00294244">
        <w:rPr>
          <w:color w:val="000000"/>
          <w:lang w:val="en-US"/>
        </w:rPr>
        <w:t>Definition for replacing characters that are not allowed in file names; filename as a result</w:t>
      </w:r>
      <w:r w:rsidRPr="00294244">
        <w:rPr>
          <w:rFonts w:ascii="Arial" w:eastAsia="Arial" w:hAnsi="Arial" w:cs="Arial"/>
          <w:color w:val="000000"/>
          <w:lang w:val="en-US"/>
        </w:rPr>
        <w:t xml:space="preserve"> </w:t>
      </w:r>
    </w:p>
    <w:p w14:paraId="08EE3393" w14:textId="77777777" w:rsidR="000352E4" w:rsidRPr="00294244" w:rsidRDefault="000352E4" w:rsidP="000352E4">
      <w:pPr>
        <w:pStyle w:val="StandardDense"/>
        <w:widowControl/>
        <w:ind w:left="360"/>
        <w:rPr>
          <w:lang w:val="en-US"/>
        </w:rPr>
      </w:pPr>
      <w:r w:rsidRPr="00294244">
        <w:rPr>
          <w:color w:val="000000"/>
          <w:lang w:val="en-US"/>
        </w:rPr>
        <w:t xml:space="preserve">Certain characters such as ":" must not occur in the file name. If any of these characters appears in the content of a field, it is replaced with the character below. If not for all the characters a replacement character is defined, the last replacement character is used. </w:t>
      </w:r>
      <w:r w:rsidRPr="00294244">
        <w:rPr>
          <w:lang w:val="en-US"/>
        </w:rPr>
        <w:br/>
      </w:r>
      <w:r w:rsidRPr="00294244">
        <w:rPr>
          <w:color w:val="000000"/>
          <w:lang w:val="en-US"/>
        </w:rPr>
        <w:t>Directly below this field the file name is displayed, which is the result of these settings for the first file selected to rename.</w:t>
      </w:r>
    </w:p>
    <w:p w14:paraId="353D4BD8" w14:textId="77777777" w:rsidR="000352E4" w:rsidRPr="00294244" w:rsidRDefault="000352E4" w:rsidP="000352E4">
      <w:pPr>
        <w:pStyle w:val="Standard"/>
        <w:widowControl/>
        <w:numPr>
          <w:ilvl w:val="0"/>
          <w:numId w:val="31"/>
        </w:numPr>
        <w:rPr>
          <w:lang w:val="en-US"/>
        </w:rPr>
      </w:pPr>
      <w:r w:rsidRPr="00294244">
        <w:rPr>
          <w:color w:val="000000"/>
          <w:lang w:val="en-US"/>
        </w:rPr>
        <w:t xml:space="preserve">Field to select and save named settings </w:t>
      </w:r>
      <w:r w:rsidRPr="00294244">
        <w:rPr>
          <w:lang w:val="en-US"/>
        </w:rPr>
        <w:br/>
      </w:r>
      <w:r w:rsidRPr="00294244">
        <w:rPr>
          <w:color w:val="000000"/>
          <w:lang w:val="en-US"/>
        </w:rPr>
        <w:t>The settings can be saved under a name. Additionally, there is always an unnamed set of settings available additional to the named sets of settings.</w:t>
      </w:r>
      <w:r w:rsidRPr="00294244">
        <w:rPr>
          <w:rFonts w:ascii="Arial" w:eastAsia="Arial" w:hAnsi="Arial" w:cs="Arial"/>
          <w:color w:val="000000"/>
          <w:lang w:val="en-US"/>
        </w:rPr>
        <w:t xml:space="preserve"> </w:t>
      </w:r>
    </w:p>
    <w:p w14:paraId="0B937537" w14:textId="77777777" w:rsidR="000352E4" w:rsidRPr="00294244" w:rsidRDefault="000352E4" w:rsidP="000352E4">
      <w:pPr>
        <w:pStyle w:val="StandardDense"/>
        <w:widowControl/>
        <w:numPr>
          <w:ilvl w:val="1"/>
          <w:numId w:val="31"/>
        </w:numPr>
        <w:rPr>
          <w:lang w:val="en-US"/>
        </w:rPr>
      </w:pPr>
      <w:r w:rsidRPr="00294244">
        <w:rPr>
          <w:color w:val="000000"/>
          <w:lang w:val="en-US"/>
        </w:rPr>
        <w:t>via a selection list a set of settings can be loaded</w:t>
      </w:r>
    </w:p>
    <w:p w14:paraId="330466FE" w14:textId="77777777" w:rsidR="000352E4" w:rsidRPr="00294244" w:rsidRDefault="000352E4" w:rsidP="000352E4">
      <w:pPr>
        <w:pStyle w:val="StandardDense"/>
        <w:widowControl/>
        <w:numPr>
          <w:ilvl w:val="1"/>
          <w:numId w:val="31"/>
        </w:numPr>
        <w:rPr>
          <w:lang w:val="en-US"/>
        </w:rPr>
      </w:pPr>
      <w:r w:rsidRPr="00294244">
        <w:rPr>
          <w:color w:val="000000"/>
          <w:lang w:val="en-US"/>
        </w:rPr>
        <w:t>with command button "Save" the changes of the settings are saved</w:t>
      </w:r>
      <w:r w:rsidRPr="00294244">
        <w:rPr>
          <w:rFonts w:ascii="Arial" w:eastAsia="Arial" w:hAnsi="Arial" w:cs="Arial"/>
          <w:color w:val="000000"/>
          <w:lang w:val="en-US"/>
        </w:rPr>
        <w:t xml:space="preserve"> </w:t>
      </w:r>
    </w:p>
    <w:p w14:paraId="4AEFF7F6" w14:textId="77777777" w:rsidR="000352E4" w:rsidRPr="00294244" w:rsidRDefault="000352E4" w:rsidP="000352E4">
      <w:pPr>
        <w:pStyle w:val="StandardDense"/>
        <w:widowControl/>
        <w:numPr>
          <w:ilvl w:val="1"/>
          <w:numId w:val="31"/>
        </w:numPr>
        <w:rPr>
          <w:lang w:val="en-US"/>
        </w:rPr>
      </w:pPr>
      <w:r w:rsidRPr="00294244">
        <w:rPr>
          <w:color w:val="000000"/>
          <w:lang w:val="en-US"/>
        </w:rPr>
        <w:t>with command button "Delete" a named set of settings is deleted</w:t>
      </w:r>
      <w:r w:rsidRPr="00294244">
        <w:rPr>
          <w:rFonts w:ascii="Arial" w:eastAsia="Arial" w:hAnsi="Arial" w:cs="Arial"/>
          <w:color w:val="000000"/>
          <w:lang w:val="en-US"/>
        </w:rPr>
        <w:t xml:space="preserve"> </w:t>
      </w:r>
    </w:p>
    <w:p w14:paraId="73088276" w14:textId="77777777" w:rsidR="000352E4" w:rsidRPr="00294244" w:rsidRDefault="000352E4" w:rsidP="000352E4">
      <w:pPr>
        <w:pStyle w:val="StandardDense"/>
        <w:widowControl/>
        <w:numPr>
          <w:ilvl w:val="1"/>
          <w:numId w:val="31"/>
        </w:numPr>
        <w:rPr>
          <w:lang w:val="en-US"/>
        </w:rPr>
      </w:pPr>
      <w:r w:rsidRPr="00294244">
        <w:rPr>
          <w:color w:val="000000"/>
          <w:lang w:val="en-US"/>
        </w:rPr>
        <w:t>with command button "Save As ..." the settings are saved under a new name</w:t>
      </w:r>
      <w:r w:rsidRPr="00294244">
        <w:rPr>
          <w:rFonts w:ascii="Arial" w:eastAsia="Arial" w:hAnsi="Arial" w:cs="Arial"/>
          <w:color w:val="000000"/>
          <w:lang w:val="en-US"/>
        </w:rPr>
        <w:t xml:space="preserve"> </w:t>
      </w:r>
    </w:p>
    <w:p w14:paraId="2881F0DD" w14:textId="77777777" w:rsidR="000352E4" w:rsidRPr="00294244" w:rsidRDefault="000352E4" w:rsidP="000352E4">
      <w:pPr>
        <w:pStyle w:val="Heading6"/>
        <w:widowControl/>
        <w:rPr>
          <w:lang w:val="en-US"/>
        </w:rPr>
      </w:pPr>
      <w:r w:rsidRPr="00294244">
        <w:rPr>
          <w:color w:val="000000"/>
          <w:lang w:val="en-US"/>
        </w:rPr>
        <w:t>Hints to the settings in the example:</w:t>
      </w:r>
      <w:r w:rsidRPr="00294244">
        <w:rPr>
          <w:rFonts w:ascii="Arial" w:eastAsia="Arial" w:hAnsi="Arial" w:cs="Arial"/>
          <w:color w:val="000000"/>
          <w:lang w:val="en-US"/>
        </w:rPr>
        <w:t xml:space="preserve"> </w:t>
      </w:r>
    </w:p>
    <w:p w14:paraId="1C021BD7" w14:textId="77777777" w:rsidR="000352E4" w:rsidRPr="00294244" w:rsidRDefault="000352E4" w:rsidP="000352E4">
      <w:pPr>
        <w:pStyle w:val="Standard"/>
        <w:keepNext/>
        <w:widowControl/>
        <w:rPr>
          <w:lang w:val="en-US"/>
        </w:rPr>
      </w:pPr>
      <w:r w:rsidRPr="00294244">
        <w:rPr>
          <w:color w:val="000000"/>
          <w:lang w:val="en-US"/>
        </w:rPr>
        <w:t>With the settings shown in the screenshot files are renamed as follows:</w:t>
      </w:r>
      <w:r w:rsidRPr="00294244">
        <w:rPr>
          <w:rFonts w:ascii="Arial" w:eastAsia="Arial" w:hAnsi="Arial" w:cs="Arial"/>
          <w:color w:val="000000"/>
          <w:lang w:val="en-US"/>
        </w:rPr>
        <w:t xml:space="preserve"> </w:t>
      </w:r>
    </w:p>
    <w:p w14:paraId="17F2BA82" w14:textId="77777777" w:rsidR="000352E4" w:rsidRPr="00294244" w:rsidRDefault="000352E4" w:rsidP="000352E4">
      <w:pPr>
        <w:pStyle w:val="StandardDense"/>
        <w:widowControl/>
        <w:numPr>
          <w:ilvl w:val="0"/>
          <w:numId w:val="31"/>
        </w:numPr>
        <w:rPr>
          <w:lang w:val="en-US"/>
        </w:rPr>
      </w:pPr>
      <w:r w:rsidRPr="00294244">
        <w:rPr>
          <w:color w:val="000000"/>
          <w:lang w:val="en-US"/>
        </w:rPr>
        <w:t>Date in the format JJMMDD based on recording date in the format YYYYMMDD, but from position three, so the year is two digits</w:t>
      </w:r>
      <w:r w:rsidRPr="00294244">
        <w:rPr>
          <w:rFonts w:ascii="Arial" w:eastAsia="Arial" w:hAnsi="Arial" w:cs="Arial"/>
          <w:color w:val="000000"/>
          <w:lang w:val="en-US"/>
        </w:rPr>
        <w:t xml:space="preserve"> </w:t>
      </w:r>
    </w:p>
    <w:p w14:paraId="55E9D7EE" w14:textId="77777777" w:rsidR="000352E4" w:rsidRPr="00294244" w:rsidRDefault="000352E4" w:rsidP="000352E4">
      <w:pPr>
        <w:pStyle w:val="StandardDense"/>
        <w:widowControl/>
        <w:numPr>
          <w:ilvl w:val="0"/>
          <w:numId w:val="31"/>
        </w:numPr>
        <w:rPr>
          <w:lang w:val="en-US"/>
        </w:rPr>
      </w:pPr>
      <w:r w:rsidRPr="00294244">
        <w:rPr>
          <w:color w:val="000000"/>
          <w:lang w:val="en-US"/>
        </w:rPr>
        <w:t>Hyphen (fixed text before serial number) and always at least three-digit sequential number</w:t>
      </w:r>
      <w:r w:rsidRPr="00294244">
        <w:rPr>
          <w:rFonts w:ascii="Arial" w:eastAsia="Arial" w:hAnsi="Arial" w:cs="Arial"/>
          <w:color w:val="000000"/>
          <w:lang w:val="en-US"/>
        </w:rPr>
        <w:t xml:space="preserve"> </w:t>
      </w:r>
    </w:p>
    <w:p w14:paraId="070DA2FA" w14:textId="77777777" w:rsidR="000352E4" w:rsidRPr="00294244" w:rsidRDefault="000352E4" w:rsidP="000352E4">
      <w:pPr>
        <w:pStyle w:val="StandardDense"/>
        <w:widowControl/>
        <w:rPr>
          <w:lang w:val="en-US"/>
        </w:rPr>
      </w:pPr>
      <w:r w:rsidRPr="00294244">
        <w:rPr>
          <w:color w:val="000000"/>
          <w:shd w:val="clear" w:color="auto" w:fill="FFFFFF"/>
          <w:lang w:val="en-US"/>
        </w:rPr>
        <w:t>The rows three, four and five are not active.</w:t>
      </w:r>
      <w:r w:rsidRPr="00294244">
        <w:rPr>
          <w:rFonts w:ascii="Arial" w:eastAsia="Arial" w:hAnsi="Arial" w:cs="Arial"/>
          <w:color w:val="000000"/>
          <w:lang w:val="en-US"/>
        </w:rPr>
        <w:t xml:space="preserve"> </w:t>
      </w:r>
    </w:p>
    <w:p w14:paraId="3131F84F" w14:textId="77777777" w:rsidR="000352E4" w:rsidRPr="00294244" w:rsidRDefault="000352E4" w:rsidP="000352E4">
      <w:pPr>
        <w:pStyle w:val="Standard"/>
        <w:keepNext/>
        <w:widowControl/>
        <w:rPr>
          <w:lang w:val="en-US"/>
        </w:rPr>
      </w:pPr>
      <w:r w:rsidRPr="00294244">
        <w:rPr>
          <w:color w:val="000000"/>
          <w:lang w:val="en-US"/>
        </w:rPr>
        <w:t>If the line one is disabled and the lines three to five are enabled, you get an example how you could rename test images to check the noise behavior:</w:t>
      </w:r>
      <w:r w:rsidRPr="00294244">
        <w:rPr>
          <w:rFonts w:ascii="Arial" w:eastAsia="Arial" w:hAnsi="Arial" w:cs="Arial"/>
          <w:color w:val="000000"/>
          <w:lang w:val="en-US"/>
        </w:rPr>
        <w:t xml:space="preserve"> </w:t>
      </w:r>
    </w:p>
    <w:p w14:paraId="650FBDF9" w14:textId="77777777" w:rsidR="000352E4" w:rsidRDefault="000352E4" w:rsidP="000352E4">
      <w:pPr>
        <w:pStyle w:val="StandardDense"/>
        <w:widowControl/>
        <w:numPr>
          <w:ilvl w:val="0"/>
          <w:numId w:val="31"/>
        </w:numPr>
      </w:pPr>
      <w:r>
        <w:rPr>
          <w:color w:val="000000"/>
        </w:rPr>
        <w:t>first the camera manufacturer</w:t>
      </w:r>
      <w:r>
        <w:rPr>
          <w:rFonts w:ascii="Arial" w:eastAsia="Arial" w:hAnsi="Arial" w:cs="Arial"/>
          <w:color w:val="000000"/>
        </w:rPr>
        <w:t xml:space="preserve"> </w:t>
      </w:r>
    </w:p>
    <w:p w14:paraId="27F7DA0B" w14:textId="77777777" w:rsidR="000352E4" w:rsidRPr="00294244" w:rsidRDefault="000352E4" w:rsidP="000352E4">
      <w:pPr>
        <w:pStyle w:val="StandardDense"/>
        <w:widowControl/>
        <w:numPr>
          <w:ilvl w:val="0"/>
          <w:numId w:val="31"/>
        </w:numPr>
        <w:rPr>
          <w:lang w:val="en-US"/>
        </w:rPr>
      </w:pPr>
      <w:r w:rsidRPr="00294244">
        <w:rPr>
          <w:color w:val="000000"/>
          <w:lang w:val="en-US"/>
        </w:rPr>
        <w:t>then, separated by underscore, the camera model</w:t>
      </w:r>
      <w:r w:rsidRPr="00294244">
        <w:rPr>
          <w:rFonts w:ascii="Arial" w:eastAsia="Arial" w:hAnsi="Arial" w:cs="Arial"/>
          <w:color w:val="000000"/>
          <w:lang w:val="en-US"/>
        </w:rPr>
        <w:t xml:space="preserve"> </w:t>
      </w:r>
    </w:p>
    <w:p w14:paraId="6A7490A4" w14:textId="77777777" w:rsidR="000352E4" w:rsidRPr="00294244" w:rsidRDefault="000352E4" w:rsidP="000352E4">
      <w:pPr>
        <w:pStyle w:val="StandardDense"/>
        <w:widowControl/>
        <w:numPr>
          <w:ilvl w:val="0"/>
          <w:numId w:val="31"/>
        </w:numPr>
        <w:rPr>
          <w:lang w:val="en-US"/>
        </w:rPr>
      </w:pPr>
      <w:r w:rsidRPr="00294244">
        <w:rPr>
          <w:color w:val="000000"/>
          <w:lang w:val="en-US"/>
        </w:rPr>
        <w:t>at the end the ISO setting, filled up with underscores to at least six characters so that files with ISO 200 (...___200.jpg) will be sorted before files with ISO 1600 (...__1600.jpg).</w:t>
      </w:r>
      <w:r w:rsidRPr="00294244">
        <w:rPr>
          <w:rFonts w:ascii="Arial" w:eastAsia="Arial" w:hAnsi="Arial" w:cs="Arial"/>
          <w:color w:val="000000"/>
          <w:lang w:val="en-US"/>
        </w:rPr>
        <w:t xml:space="preserve"> </w:t>
      </w:r>
    </w:p>
    <w:p w14:paraId="14DDC9B5"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3A91E7F2" w14:textId="77777777" w:rsidTr="00914CF8">
        <w:trPr>
          <w:tblCellSpacing w:w="15" w:type="dxa"/>
        </w:trPr>
        <w:tc>
          <w:tcPr>
            <w:tcW w:w="2070" w:type="dxa"/>
          </w:tcPr>
          <w:p w14:paraId="1B8FEE56" w14:textId="77777777" w:rsidR="000352E4" w:rsidRDefault="000352E4" w:rsidP="000352E4">
            <w:pPr>
              <w:pStyle w:val="StandardDense"/>
              <w:widowControl/>
            </w:pPr>
            <w:r>
              <w:t>Customize mask</w:t>
            </w:r>
          </w:p>
        </w:tc>
        <w:tc>
          <w:tcPr>
            <w:tcW w:w="7170" w:type="dxa"/>
          </w:tcPr>
          <w:p w14:paraId="7BB71AF3"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rStyle w:val="Hyperlink"/>
                  <w:lang w:val="en-US"/>
                </w:rPr>
                <w:t>Mask: "Customize mask"</w:t>
              </w:r>
              <w:r w:rsidRPr="00294244">
                <w:rPr>
                  <w:lang w:val="en-US"/>
                </w:rPr>
                <w:t>.</w:t>
              </w:r>
            </w:hyperlink>
          </w:p>
        </w:tc>
      </w:tr>
      <w:tr w:rsidR="000352E4" w:rsidRPr="00294244" w14:paraId="65439106" w14:textId="77777777" w:rsidTr="00914CF8">
        <w:trPr>
          <w:tblCellSpacing w:w="15" w:type="dxa"/>
        </w:trPr>
        <w:tc>
          <w:tcPr>
            <w:tcW w:w="2070" w:type="dxa"/>
          </w:tcPr>
          <w:p w14:paraId="0A7BF892" w14:textId="77777777" w:rsidR="000352E4" w:rsidRDefault="000352E4" w:rsidP="000352E4">
            <w:pPr>
              <w:pStyle w:val="StandardDense"/>
              <w:widowControl/>
            </w:pPr>
            <w:r>
              <w:t>Start</w:t>
            </w:r>
          </w:p>
        </w:tc>
        <w:tc>
          <w:tcPr>
            <w:tcW w:w="7170" w:type="dxa"/>
          </w:tcPr>
          <w:p w14:paraId="50FBC1B8" w14:textId="77777777" w:rsidR="000352E4" w:rsidRPr="00294244" w:rsidRDefault="000352E4" w:rsidP="000352E4">
            <w:pPr>
              <w:pStyle w:val="StandardDense"/>
              <w:widowControl/>
              <w:rPr>
                <w:lang w:val="en-US"/>
              </w:rPr>
            </w:pPr>
            <w:r w:rsidRPr="00294244">
              <w:rPr>
                <w:lang w:val="en-US"/>
              </w:rPr>
              <w:t>Rename files and then close the mask.</w:t>
            </w:r>
          </w:p>
        </w:tc>
      </w:tr>
      <w:tr w:rsidR="000352E4" w:rsidRPr="00294244" w14:paraId="068357F8" w14:textId="77777777" w:rsidTr="00914CF8">
        <w:trPr>
          <w:tblCellSpacing w:w="15" w:type="dxa"/>
        </w:trPr>
        <w:tc>
          <w:tcPr>
            <w:tcW w:w="2070" w:type="dxa"/>
          </w:tcPr>
          <w:p w14:paraId="6C1F8392" w14:textId="77777777" w:rsidR="000352E4" w:rsidRDefault="000352E4" w:rsidP="000352E4">
            <w:pPr>
              <w:pStyle w:val="StandardDense"/>
              <w:widowControl/>
            </w:pPr>
            <w:r>
              <w:t>Cancel</w:t>
            </w:r>
          </w:p>
        </w:tc>
        <w:tc>
          <w:tcPr>
            <w:tcW w:w="7170" w:type="dxa"/>
          </w:tcPr>
          <w:p w14:paraId="10076390" w14:textId="77777777" w:rsidR="000352E4" w:rsidRPr="00294244" w:rsidRDefault="000352E4" w:rsidP="000352E4">
            <w:pPr>
              <w:pStyle w:val="StandardDense"/>
              <w:widowControl/>
              <w:rPr>
                <w:lang w:val="en-US"/>
              </w:rPr>
            </w:pPr>
            <w:r w:rsidRPr="00294244">
              <w:rPr>
                <w:lang w:val="en-US"/>
              </w:rPr>
              <w:t>Save settings and close mask without renaming files</w:t>
            </w:r>
          </w:p>
        </w:tc>
      </w:tr>
      <w:tr w:rsidR="000352E4" w:rsidRPr="00294244" w14:paraId="0C7289C1" w14:textId="77777777" w:rsidTr="00914CF8">
        <w:trPr>
          <w:tblCellSpacing w:w="15" w:type="dxa"/>
        </w:trPr>
        <w:tc>
          <w:tcPr>
            <w:tcW w:w="2070" w:type="dxa"/>
          </w:tcPr>
          <w:p w14:paraId="77D27199" w14:textId="77777777" w:rsidR="000352E4" w:rsidRDefault="000352E4" w:rsidP="000352E4">
            <w:pPr>
              <w:pStyle w:val="StandardDense"/>
              <w:widowControl/>
            </w:pPr>
            <w:r>
              <w:t>Help</w:t>
            </w:r>
          </w:p>
        </w:tc>
        <w:tc>
          <w:tcPr>
            <w:tcW w:w="7170" w:type="dxa"/>
          </w:tcPr>
          <w:p w14:paraId="5F5CF6BD"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211B6378" w14:textId="77777777" w:rsidR="000352E4" w:rsidRPr="00294244" w:rsidRDefault="000352E4" w:rsidP="000352E4">
      <w:pPr>
        <w:keepLines/>
        <w:widowControl/>
        <w:rPr>
          <w:lang w:val="en-US"/>
        </w:rPr>
      </w:pPr>
    </w:p>
    <w:p w14:paraId="32C3A878"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13">
        <w:r w:rsidRPr="00294244">
          <w:rPr>
            <w:rFonts w:ascii="Tahoma" w:eastAsia="Tahoma" w:hAnsi="Tahoma" w:cs="Tahoma"/>
            <w:i/>
            <w:color w:val="6666FF"/>
            <w:lang w:val="en-US"/>
          </w:rPr>
          <w:t>Free help authoring tool</w:t>
        </w:r>
      </w:hyperlink>
    </w:p>
    <w:p w14:paraId="1722CE13" w14:textId="77777777" w:rsidR="000352E4" w:rsidRDefault="000352E4" w:rsidP="000352E4">
      <w:pPr>
        <w:pStyle w:val="Heading1"/>
        <w:widowControl/>
      </w:pPr>
      <w:bookmarkStart w:id="30" w:name="_Toc65156453"/>
      <w:r>
        <w:lastRenderedPageBreak/>
        <w:t>Mask "Compare files"</w:t>
      </w:r>
      <w:bookmarkEnd w:id="30"/>
    </w:p>
    <w:p w14:paraId="2D487782" w14:textId="77777777" w:rsidR="000352E4" w:rsidRPr="00294244" w:rsidRDefault="000352E4" w:rsidP="000352E4">
      <w:pPr>
        <w:pStyle w:val="Standard"/>
        <w:widowControl/>
        <w:rPr>
          <w:lang w:val="en-US"/>
        </w:rPr>
      </w:pPr>
      <w:r w:rsidRPr="00294244">
        <w:rPr>
          <w:lang w:val="en-US"/>
        </w:rPr>
        <w:t>With this mask you can compare Meta data of several files.</w:t>
      </w:r>
    </w:p>
    <w:p w14:paraId="501D9071" w14:textId="77777777" w:rsidR="000352E4" w:rsidRPr="00294244" w:rsidRDefault="000352E4" w:rsidP="000352E4">
      <w:pPr>
        <w:pStyle w:val="Standard"/>
        <w:widowControl/>
        <w:rPr>
          <w:lang w:val="en-US"/>
        </w:rPr>
      </w:pPr>
      <w:r w:rsidRPr="00294244">
        <w:rPr>
          <w:color w:val="000000"/>
          <w:lang w:val="en-US"/>
        </w:rPr>
        <w:t>First you have to select the images to be compared in the main mask. Then open this mask via menu or toolbar. The files are compared and the different Meta data are displayed. Meta data that have the same value in all images are not displayed.</w:t>
      </w:r>
    </w:p>
    <w:p w14:paraId="193B0D34" w14:textId="77777777" w:rsidR="000352E4" w:rsidRDefault="000352E4" w:rsidP="000352E4">
      <w:pPr>
        <w:keepLines/>
        <w:widowControl/>
        <w:spacing w:before="180"/>
      </w:pPr>
      <w:r>
        <w:rPr>
          <w:noProof/>
        </w:rPr>
        <w:drawing>
          <wp:inline distT="0" distB="0" distL="0" distR="0" wp14:anchorId="5FC8B41C" wp14:editId="31B27D59">
            <wp:extent cx="5991225" cy="26289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rId114" cstate="print"/>
                    <a:stretch>
                      <a:fillRect/>
                    </a:stretch>
                  </pic:blipFill>
                  <pic:spPr>
                    <a:xfrm>
                      <a:off x="0" y="0"/>
                      <a:ext cx="5991225" cy="2628900"/>
                    </a:xfrm>
                    <a:prstGeom prst="rect">
                      <a:avLst/>
                    </a:prstGeom>
                  </pic:spPr>
                </pic:pic>
              </a:graphicData>
            </a:graphic>
          </wp:inline>
        </w:drawing>
      </w:r>
    </w:p>
    <w:p w14:paraId="097648AE" w14:textId="77777777" w:rsidR="000352E4" w:rsidRPr="00294244" w:rsidRDefault="000352E4" w:rsidP="000352E4">
      <w:pPr>
        <w:pStyle w:val="Standard"/>
        <w:widowControl/>
        <w:rPr>
          <w:lang w:val="en-US"/>
        </w:rPr>
      </w:pPr>
      <w:r w:rsidRPr="00294244">
        <w:rPr>
          <w:color w:val="000000"/>
          <w:lang w:val="en-US"/>
        </w:rPr>
        <w:t>By clicking on one of the headers (e.g., Exif.Image.DateTime) you can sort the images according the values in this column. When the mouse pointer hovers over the column heading, the description of the property is displayed (if available).</w:t>
      </w:r>
      <w:r w:rsidRPr="00294244">
        <w:rPr>
          <w:rFonts w:ascii="Arial" w:eastAsia="Arial" w:hAnsi="Arial" w:cs="Arial"/>
          <w:color w:val="000000"/>
          <w:lang w:val="en-US"/>
        </w:rPr>
        <w:t xml:space="preserve"> </w:t>
      </w:r>
    </w:p>
    <w:p w14:paraId="19CEE4F3" w14:textId="77777777" w:rsidR="000352E4" w:rsidRDefault="000352E4" w:rsidP="000352E4">
      <w:pPr>
        <w:pStyle w:val="Standard"/>
        <w:keepNext/>
        <w:widowControl/>
      </w:pPr>
      <w:r>
        <w:rPr>
          <w:color w:val="000000"/>
        </w:rPr>
        <w:t>Options for display are:</w:t>
      </w:r>
      <w:r>
        <w:rPr>
          <w:rFonts w:ascii="Arial" w:eastAsia="Arial" w:hAnsi="Arial" w:cs="Arial"/>
          <w:color w:val="000000"/>
        </w:rPr>
        <w:t xml:space="preserve"> </w:t>
      </w:r>
    </w:p>
    <w:p w14:paraId="3131F86C" w14:textId="77777777" w:rsidR="000352E4" w:rsidRDefault="000352E4" w:rsidP="000352E4">
      <w:pPr>
        <w:pStyle w:val="Standard"/>
        <w:widowControl/>
        <w:numPr>
          <w:ilvl w:val="0"/>
          <w:numId w:val="31"/>
        </w:numPr>
      </w:pPr>
      <w:r>
        <w:rPr>
          <w:color w:val="000000"/>
        </w:rPr>
        <w:t>Show values in original format</w:t>
      </w:r>
      <w:r>
        <w:rPr>
          <w:rFonts w:ascii="Arial" w:eastAsia="Arial" w:hAnsi="Arial" w:cs="Arial"/>
          <w:color w:val="000000"/>
        </w:rPr>
        <w:t xml:space="preserve"> </w:t>
      </w:r>
    </w:p>
    <w:p w14:paraId="65141F46" w14:textId="77777777" w:rsidR="000352E4" w:rsidRDefault="000352E4" w:rsidP="000352E4">
      <w:pPr>
        <w:pStyle w:val="StandardDense"/>
        <w:widowControl/>
        <w:ind w:left="360"/>
      </w:pPr>
      <w:r w:rsidRPr="00294244">
        <w:rPr>
          <w:color w:val="000000"/>
          <w:lang w:val="en-US"/>
        </w:rPr>
        <w:t xml:space="preserve">Initially the data are displayed in interpreted format, e.g., "Exif.Photo.FNumber" is shown interpreted as "F4.5". Using the checkbox on top left you can switch to "Original format". </w:t>
      </w:r>
      <w:r>
        <w:rPr>
          <w:color w:val="000000"/>
        </w:rPr>
        <w:t>"Exif.Photo.FNumber" is then displayed as "45/10".</w:t>
      </w:r>
      <w:r>
        <w:rPr>
          <w:rFonts w:ascii="Arial" w:eastAsia="Arial" w:hAnsi="Arial" w:cs="Arial"/>
          <w:color w:val="000000"/>
        </w:rPr>
        <w:t xml:space="preserve"> </w:t>
      </w:r>
    </w:p>
    <w:p w14:paraId="5000AAAD" w14:textId="77777777" w:rsidR="000352E4" w:rsidRDefault="000352E4" w:rsidP="000352E4">
      <w:pPr>
        <w:pStyle w:val="Standard"/>
        <w:widowControl/>
        <w:numPr>
          <w:ilvl w:val="0"/>
          <w:numId w:val="31"/>
        </w:numPr>
      </w:pPr>
      <w:r>
        <w:rPr>
          <w:color w:val="000000"/>
        </w:rPr>
        <w:t>Names English (original)</w:t>
      </w:r>
      <w:r>
        <w:rPr>
          <w:rFonts w:ascii="Arial" w:eastAsia="Arial" w:hAnsi="Arial" w:cs="Arial"/>
          <w:color w:val="000000"/>
        </w:rPr>
        <w:t xml:space="preserve"> </w:t>
      </w:r>
    </w:p>
    <w:p w14:paraId="44A09E6A" w14:textId="77777777" w:rsidR="000352E4" w:rsidRPr="00294244" w:rsidRDefault="000352E4" w:rsidP="000352E4">
      <w:pPr>
        <w:pStyle w:val="StandardDense"/>
        <w:widowControl/>
        <w:ind w:left="360"/>
        <w:rPr>
          <w:lang w:val="en-US"/>
        </w:rPr>
      </w:pPr>
      <w:r w:rsidRPr="00294244">
        <w:rPr>
          <w:color w:val="000000"/>
          <w:lang w:val="en-US"/>
        </w:rPr>
        <w:t>This option is usable only if language is not set to English. For languages others than English a translation of the property names may be available. If translations are available the names of the properties are displayed initially in the selected display language. When this checkbox is checked, always English names are displayed.</w:t>
      </w:r>
      <w:r w:rsidRPr="00294244">
        <w:rPr>
          <w:lang w:val="en-US"/>
        </w:rPr>
        <w:br/>
      </w:r>
      <w:r w:rsidRPr="00294244">
        <w:rPr>
          <w:color w:val="000000"/>
          <w:lang w:val="en-US"/>
        </w:rPr>
        <w:t xml:space="preserve">Note for German translations: If the meaning of the tag and therefore the correct translation was not sure, the translation was omitted and the original (English) name is displayed. </w:t>
      </w:r>
    </w:p>
    <w:p w14:paraId="60EA341A" w14:textId="77777777" w:rsidR="000352E4" w:rsidRDefault="000352E4" w:rsidP="000352E4">
      <w:pPr>
        <w:pStyle w:val="Standard"/>
        <w:widowControl/>
        <w:numPr>
          <w:ilvl w:val="0"/>
          <w:numId w:val="31"/>
        </w:numPr>
      </w:pPr>
      <w:r>
        <w:rPr>
          <w:color w:val="000000"/>
        </w:rPr>
        <w:t>Show thumbnails</w:t>
      </w:r>
      <w:r>
        <w:rPr>
          <w:rFonts w:ascii="Arial" w:eastAsia="Arial" w:hAnsi="Arial" w:cs="Arial"/>
          <w:color w:val="000000"/>
        </w:rPr>
        <w:t xml:space="preserve"> </w:t>
      </w:r>
    </w:p>
    <w:p w14:paraId="13DDC35B" w14:textId="77777777" w:rsidR="000352E4" w:rsidRPr="00294244" w:rsidRDefault="000352E4" w:rsidP="000352E4">
      <w:pPr>
        <w:pStyle w:val="StandardDense"/>
        <w:widowControl/>
        <w:ind w:left="360"/>
        <w:rPr>
          <w:lang w:val="en-US"/>
        </w:rPr>
      </w:pPr>
      <w:r w:rsidRPr="00294244">
        <w:rPr>
          <w:color w:val="000000"/>
          <w:lang w:val="en-US"/>
        </w:rPr>
        <w:t>With the checkbox "Show thumbnails", the display of thumbnails can be switched on and off.</w:t>
      </w:r>
      <w:r w:rsidRPr="00294244">
        <w:rPr>
          <w:rFonts w:ascii="Arial" w:eastAsia="Arial" w:hAnsi="Arial" w:cs="Arial"/>
          <w:color w:val="000000"/>
          <w:lang w:val="en-US"/>
        </w:rPr>
        <w:t xml:space="preserve"> </w:t>
      </w:r>
    </w:p>
    <w:p w14:paraId="3D9C41D7" w14:textId="77777777" w:rsidR="000352E4" w:rsidRPr="00294244" w:rsidRDefault="000352E4" w:rsidP="000352E4">
      <w:pPr>
        <w:pStyle w:val="Standard"/>
        <w:widowControl/>
        <w:numPr>
          <w:ilvl w:val="0"/>
          <w:numId w:val="31"/>
        </w:numPr>
        <w:rPr>
          <w:lang w:val="en-US"/>
        </w:rPr>
      </w:pPr>
      <w:r w:rsidRPr="00294244">
        <w:rPr>
          <w:color w:val="000000"/>
          <w:lang w:val="en-US"/>
        </w:rPr>
        <w:t>No further comparison of marked values</w:t>
      </w:r>
      <w:r w:rsidRPr="00294244">
        <w:rPr>
          <w:rFonts w:ascii="Arial" w:eastAsia="Arial" w:hAnsi="Arial" w:cs="Arial"/>
          <w:color w:val="000000"/>
          <w:lang w:val="en-US"/>
        </w:rPr>
        <w:t xml:space="preserve"> </w:t>
      </w:r>
    </w:p>
    <w:p w14:paraId="2E96AF65" w14:textId="77777777" w:rsidR="000352E4" w:rsidRPr="00294244" w:rsidRDefault="000352E4" w:rsidP="000352E4">
      <w:pPr>
        <w:pStyle w:val="StandardDense"/>
        <w:widowControl/>
        <w:ind w:left="360"/>
        <w:rPr>
          <w:lang w:val="en-US"/>
        </w:rPr>
      </w:pPr>
      <w:r w:rsidRPr="00294244">
        <w:rPr>
          <w:color w:val="000000"/>
          <w:lang w:val="en-US"/>
        </w:rPr>
        <w:t>Some values are rather uninteresting for comparison, e.g., "Exif.Image.ExifTag" in the screen shot above. In order not to compare these values any longer, click on a value in the column and then the command button "No further comparison of marked values". You can also select several columns with Ctrl or a region with Shift and click in order to remove them together from the comparison. It is important to click the values and not on the header, because by clicking the column header the sort order is changed.</w:t>
      </w:r>
    </w:p>
    <w:p w14:paraId="65D38ACF" w14:textId="77777777" w:rsidR="000352E4" w:rsidRPr="00294244" w:rsidRDefault="000352E4" w:rsidP="000352E4">
      <w:pPr>
        <w:widowControl/>
        <w:ind w:left="360"/>
        <w:rPr>
          <w:lang w:val="en-US"/>
        </w:rPr>
      </w:pPr>
      <w:r w:rsidRPr="00294244">
        <w:rPr>
          <w:color w:val="000000"/>
          <w:lang w:val="en-US"/>
        </w:rPr>
        <w:t xml:space="preserve">The chosen columns are stored in the settings. </w:t>
      </w:r>
    </w:p>
    <w:p w14:paraId="7F810E39" w14:textId="77777777" w:rsidR="000352E4" w:rsidRDefault="000352E4" w:rsidP="000352E4">
      <w:pPr>
        <w:pStyle w:val="Standard"/>
        <w:widowControl/>
        <w:numPr>
          <w:ilvl w:val="0"/>
          <w:numId w:val="31"/>
        </w:numPr>
      </w:pPr>
      <w:r>
        <w:rPr>
          <w:color w:val="000000"/>
        </w:rPr>
        <w:t>Configure hidden columns</w:t>
      </w:r>
    </w:p>
    <w:p w14:paraId="150B978C" w14:textId="77777777" w:rsidR="000352E4" w:rsidRPr="00294244" w:rsidRDefault="000352E4" w:rsidP="000352E4">
      <w:pPr>
        <w:pStyle w:val="StandardDense"/>
        <w:widowControl/>
        <w:ind w:left="360"/>
        <w:rPr>
          <w:lang w:val="en-US"/>
        </w:rPr>
      </w:pPr>
      <w:r w:rsidRPr="00294244">
        <w:rPr>
          <w:color w:val="000000"/>
          <w:lang w:val="en-US"/>
        </w:rPr>
        <w:lastRenderedPageBreak/>
        <w:t xml:space="preserve">This button opens the </w:t>
      </w:r>
      <w:hyperlink w:anchor="_topic_FormMetaDataDefinition">
        <w:r w:rsidRPr="00294244">
          <w:rPr>
            <w:rStyle w:val="Hyperlink"/>
            <w:lang w:val="en-US"/>
          </w:rPr>
          <w:t>Mask "Field definitions"</w:t>
        </w:r>
      </w:hyperlink>
      <w:r w:rsidRPr="00294244">
        <w:rPr>
          <w:color w:val="000000"/>
          <w:lang w:val="en-US"/>
        </w:rPr>
        <w:t xml:space="preserve"> and selects the group "Exceptions during comparing files". Here you can delete the columns (so that they are no longer excluded from comparison) or chose other properties from the list of properties in order to exclude them from the comparison.</w:t>
      </w:r>
      <w:r w:rsidRPr="00294244">
        <w:rPr>
          <w:rFonts w:ascii="Arial" w:eastAsia="Arial" w:hAnsi="Arial" w:cs="Arial"/>
          <w:color w:val="000000"/>
          <w:lang w:val="en-US"/>
        </w:rPr>
        <w:t xml:space="preserve"> </w:t>
      </w:r>
    </w:p>
    <w:p w14:paraId="78C18CA1"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3045A2F2" w14:textId="77777777" w:rsidTr="00914CF8">
        <w:trPr>
          <w:tblCellSpacing w:w="15" w:type="dxa"/>
        </w:trPr>
        <w:tc>
          <w:tcPr>
            <w:tcW w:w="2070" w:type="dxa"/>
          </w:tcPr>
          <w:p w14:paraId="343CF43A" w14:textId="77777777" w:rsidR="000352E4" w:rsidRDefault="000352E4" w:rsidP="000352E4">
            <w:pPr>
              <w:pStyle w:val="StandardDense"/>
              <w:widowControl/>
            </w:pPr>
            <w:r>
              <w:t>Customize mask</w:t>
            </w:r>
          </w:p>
        </w:tc>
        <w:tc>
          <w:tcPr>
            <w:tcW w:w="7170" w:type="dxa"/>
          </w:tcPr>
          <w:p w14:paraId="217212BD"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rStyle w:val="Hyperlink"/>
                  <w:lang w:val="en-US"/>
                </w:rPr>
                <w:t>Mask: "Customize mask"</w:t>
              </w:r>
              <w:r w:rsidRPr="00294244">
                <w:rPr>
                  <w:lang w:val="en-US"/>
                </w:rPr>
                <w:t>.</w:t>
              </w:r>
            </w:hyperlink>
          </w:p>
        </w:tc>
      </w:tr>
      <w:tr w:rsidR="000352E4" w14:paraId="4CD0072D" w14:textId="77777777" w:rsidTr="00914CF8">
        <w:trPr>
          <w:tblCellSpacing w:w="15" w:type="dxa"/>
        </w:trPr>
        <w:tc>
          <w:tcPr>
            <w:tcW w:w="2070" w:type="dxa"/>
          </w:tcPr>
          <w:p w14:paraId="7A88DFEC" w14:textId="77777777" w:rsidR="000352E4" w:rsidRDefault="000352E4" w:rsidP="000352E4">
            <w:pPr>
              <w:pStyle w:val="StandardDense"/>
              <w:widowControl/>
            </w:pPr>
            <w:r>
              <w:t>Close</w:t>
            </w:r>
          </w:p>
        </w:tc>
        <w:tc>
          <w:tcPr>
            <w:tcW w:w="7170" w:type="dxa"/>
          </w:tcPr>
          <w:p w14:paraId="700361E8" w14:textId="77777777" w:rsidR="000352E4" w:rsidRDefault="000352E4" w:rsidP="000352E4">
            <w:pPr>
              <w:pStyle w:val="StandardDense"/>
              <w:widowControl/>
            </w:pPr>
            <w:r>
              <w:t>Close the mask.</w:t>
            </w:r>
          </w:p>
        </w:tc>
      </w:tr>
      <w:tr w:rsidR="000352E4" w:rsidRPr="00294244" w14:paraId="49885C53" w14:textId="77777777" w:rsidTr="00914CF8">
        <w:trPr>
          <w:tblCellSpacing w:w="15" w:type="dxa"/>
        </w:trPr>
        <w:tc>
          <w:tcPr>
            <w:tcW w:w="2070" w:type="dxa"/>
          </w:tcPr>
          <w:p w14:paraId="63B039F7" w14:textId="77777777" w:rsidR="000352E4" w:rsidRDefault="000352E4" w:rsidP="000352E4">
            <w:pPr>
              <w:pStyle w:val="StandardDense"/>
              <w:widowControl/>
            </w:pPr>
            <w:r>
              <w:t>Help</w:t>
            </w:r>
          </w:p>
        </w:tc>
        <w:tc>
          <w:tcPr>
            <w:tcW w:w="7170" w:type="dxa"/>
          </w:tcPr>
          <w:p w14:paraId="7AAC92CB"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0F4AA942" w14:textId="77777777" w:rsidR="000352E4" w:rsidRPr="00294244" w:rsidRDefault="000352E4" w:rsidP="000352E4">
      <w:pPr>
        <w:widowControl/>
        <w:rPr>
          <w:lang w:val="en-US"/>
        </w:rPr>
      </w:pPr>
    </w:p>
    <w:p w14:paraId="3E4BF8EE"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15">
        <w:r w:rsidRPr="00294244">
          <w:rPr>
            <w:rFonts w:ascii="Tahoma" w:eastAsia="Tahoma" w:hAnsi="Tahoma" w:cs="Tahoma"/>
            <w:i/>
            <w:color w:val="6666FF"/>
            <w:lang w:val="en-US"/>
          </w:rPr>
          <w:t>Write EPub books for the iPad</w:t>
        </w:r>
      </w:hyperlink>
    </w:p>
    <w:p w14:paraId="0399A5E5" w14:textId="77777777" w:rsidR="000352E4" w:rsidRDefault="000352E4" w:rsidP="000352E4">
      <w:pPr>
        <w:pStyle w:val="Heading1"/>
        <w:widowControl/>
      </w:pPr>
      <w:bookmarkStart w:id="31" w:name="_Toc65156454"/>
      <w:r>
        <w:lastRenderedPageBreak/>
        <w:t>Mask "Remove meta data"</w:t>
      </w:r>
      <w:bookmarkEnd w:id="31"/>
    </w:p>
    <w:p w14:paraId="387DF717" w14:textId="77777777" w:rsidR="000352E4" w:rsidRPr="00294244" w:rsidRDefault="000352E4" w:rsidP="000352E4">
      <w:pPr>
        <w:pStyle w:val="Standard"/>
        <w:widowControl/>
        <w:rPr>
          <w:lang w:val="en-US"/>
        </w:rPr>
      </w:pPr>
      <w:r w:rsidRPr="00294244">
        <w:rPr>
          <w:color w:val="000000"/>
          <w:lang w:val="en-US"/>
        </w:rPr>
        <w:t>With this mask you can remove Meta data (properties).</w:t>
      </w:r>
      <w:r w:rsidRPr="00294244">
        <w:rPr>
          <w:rFonts w:ascii="Arial" w:eastAsia="Arial" w:hAnsi="Arial" w:cs="Arial"/>
          <w:color w:val="000000"/>
          <w:lang w:val="en-US"/>
        </w:rPr>
        <w:t xml:space="preserve"> </w:t>
      </w:r>
    </w:p>
    <w:p w14:paraId="537D1056" w14:textId="77777777" w:rsidR="000352E4" w:rsidRDefault="000352E4" w:rsidP="000352E4">
      <w:pPr>
        <w:pStyle w:val="Standard"/>
        <w:keepNext/>
        <w:widowControl/>
      </w:pPr>
      <w:r w:rsidRPr="00294244">
        <w:rPr>
          <w:color w:val="000000"/>
          <w:lang w:val="en-US"/>
        </w:rPr>
        <w:t xml:space="preserve">There are limitations resulting from dependencies of single Meta data. </w:t>
      </w:r>
      <w:r>
        <w:rPr>
          <w:color w:val="000000"/>
        </w:rPr>
        <w:t>Following limitations are considered in the program:</w:t>
      </w:r>
      <w:r>
        <w:rPr>
          <w:rFonts w:ascii="Arial" w:eastAsia="Arial" w:hAnsi="Arial" w:cs="Arial"/>
          <w:color w:val="000000"/>
        </w:rPr>
        <w:t xml:space="preserve"> </w:t>
      </w:r>
    </w:p>
    <w:p w14:paraId="7FE88B0E" w14:textId="77777777" w:rsidR="000352E4" w:rsidRPr="00294244" w:rsidRDefault="000352E4" w:rsidP="000352E4">
      <w:pPr>
        <w:pStyle w:val="Standard"/>
        <w:widowControl/>
        <w:numPr>
          <w:ilvl w:val="0"/>
          <w:numId w:val="22"/>
        </w:numPr>
        <w:rPr>
          <w:lang w:val="en-US"/>
        </w:rPr>
      </w:pPr>
      <w:r w:rsidRPr="00294244">
        <w:rPr>
          <w:color w:val="000000"/>
          <w:lang w:val="en-US"/>
        </w:rPr>
        <w:t>Exif.Photo.MakerNote is a container for manufacturer specific Meta data. This field therefore cannot be deleted individually or defined as an exception. As long as a manufacturer specific field is present, Exif.Photo.MakerNote remains.</w:t>
      </w:r>
      <w:r w:rsidRPr="00294244">
        <w:rPr>
          <w:rFonts w:ascii="Arial" w:eastAsia="Arial" w:hAnsi="Arial" w:cs="Arial"/>
          <w:color w:val="000000"/>
          <w:lang w:val="en-US"/>
        </w:rPr>
        <w:t xml:space="preserve"> </w:t>
      </w:r>
    </w:p>
    <w:p w14:paraId="172B93CC" w14:textId="77777777" w:rsidR="000352E4" w:rsidRPr="00294244" w:rsidRDefault="000352E4" w:rsidP="000352E4">
      <w:pPr>
        <w:pStyle w:val="Standard"/>
        <w:widowControl/>
        <w:numPr>
          <w:ilvl w:val="0"/>
          <w:numId w:val="22"/>
        </w:numPr>
        <w:rPr>
          <w:lang w:val="en-US"/>
        </w:rPr>
      </w:pPr>
      <w:r w:rsidRPr="00294244">
        <w:rPr>
          <w:color w:val="000000"/>
          <w:lang w:val="en-US"/>
        </w:rPr>
        <w:t>If Exif.Image.Make is deleted, all manufacturer specific Meta data will be deleted. This field therefore cannot be deleted individually or defined as an exception.</w:t>
      </w:r>
    </w:p>
    <w:p w14:paraId="7DD1A863" w14:textId="77777777" w:rsidR="000352E4" w:rsidRDefault="000352E4" w:rsidP="000352E4">
      <w:pPr>
        <w:keepNext/>
        <w:widowControl/>
        <w:spacing w:before="180"/>
      </w:pPr>
      <w:r w:rsidRPr="00294244">
        <w:rPr>
          <w:color w:val="000000"/>
          <w:lang w:val="en-US"/>
        </w:rPr>
        <w:t xml:space="preserve">Dependencies can also lead to the fact that individual properties are not deleted, even though they are not defined as exceptions. </w:t>
      </w:r>
      <w:r>
        <w:rPr>
          <w:color w:val="000000"/>
        </w:rPr>
        <w:t>I noticed so far:</w:t>
      </w:r>
      <w:r>
        <w:rPr>
          <w:rFonts w:ascii="Arial" w:eastAsia="Arial" w:hAnsi="Arial" w:cs="Arial"/>
          <w:color w:val="000000"/>
        </w:rPr>
        <w:t xml:space="preserve"> </w:t>
      </w:r>
    </w:p>
    <w:p w14:paraId="6F35CF67" w14:textId="77777777" w:rsidR="000352E4" w:rsidRDefault="000352E4" w:rsidP="000352E4">
      <w:pPr>
        <w:pStyle w:val="StandardDense"/>
        <w:widowControl/>
        <w:numPr>
          <w:ilvl w:val="0"/>
          <w:numId w:val="22"/>
        </w:numPr>
      </w:pPr>
      <w:r>
        <w:rPr>
          <w:color w:val="000000"/>
        </w:rPr>
        <w:t>Exif.ExifTag</w:t>
      </w:r>
      <w:r>
        <w:rPr>
          <w:rFonts w:ascii="Arial" w:eastAsia="Arial" w:hAnsi="Arial" w:cs="Arial"/>
          <w:color w:val="000000"/>
        </w:rPr>
        <w:t xml:space="preserve"> </w:t>
      </w:r>
    </w:p>
    <w:p w14:paraId="7E62A2EB" w14:textId="77777777" w:rsidR="000352E4" w:rsidRDefault="000352E4" w:rsidP="000352E4">
      <w:pPr>
        <w:pStyle w:val="StandardDense"/>
        <w:widowControl/>
        <w:numPr>
          <w:ilvl w:val="0"/>
          <w:numId w:val="22"/>
        </w:numPr>
      </w:pPr>
      <w:r>
        <w:rPr>
          <w:color w:val="000000"/>
        </w:rPr>
        <w:t>Exif.MakerNote.ByteOrder</w:t>
      </w:r>
      <w:r>
        <w:rPr>
          <w:rFonts w:ascii="Arial" w:eastAsia="Arial" w:hAnsi="Arial" w:cs="Arial"/>
          <w:color w:val="000000"/>
        </w:rPr>
        <w:t xml:space="preserve"> </w:t>
      </w:r>
    </w:p>
    <w:p w14:paraId="2910FEFE" w14:textId="77777777" w:rsidR="000352E4" w:rsidRDefault="000352E4" w:rsidP="000352E4">
      <w:pPr>
        <w:pStyle w:val="StandardDense"/>
        <w:widowControl/>
        <w:numPr>
          <w:ilvl w:val="0"/>
          <w:numId w:val="22"/>
        </w:numPr>
      </w:pPr>
      <w:r>
        <w:rPr>
          <w:color w:val="000000"/>
        </w:rPr>
        <w:t>Exif.MakerNote.Offset</w:t>
      </w:r>
      <w:r>
        <w:rPr>
          <w:rFonts w:ascii="Arial" w:eastAsia="Arial" w:hAnsi="Arial" w:cs="Arial"/>
          <w:color w:val="000000"/>
        </w:rPr>
        <w:t xml:space="preserve"> </w:t>
      </w:r>
    </w:p>
    <w:p w14:paraId="0C13263A" w14:textId="77777777" w:rsidR="000352E4" w:rsidRPr="00294244" w:rsidRDefault="000352E4" w:rsidP="000352E4">
      <w:pPr>
        <w:pStyle w:val="Standard"/>
        <w:widowControl/>
        <w:rPr>
          <w:lang w:val="en-US"/>
        </w:rPr>
      </w:pPr>
      <w:r w:rsidRPr="00294244">
        <w:rPr>
          <w:color w:val="000000"/>
          <w:lang w:val="en-US"/>
        </w:rPr>
        <w:t xml:space="preserve">Other special situations are possible, which can lead to the fact that properties are not removed as expected or exceptions are ignored. New settings in this screen (or corresponding configurations in </w:t>
      </w:r>
      <w:hyperlink w:anchor="_topic_FormMetaDataDefinition">
        <w:r w:rsidRPr="00294244">
          <w:rPr>
            <w:rStyle w:val="Hyperlink"/>
            <w:lang w:val="en-US"/>
          </w:rPr>
          <w:t>Mask "Field definitions"</w:t>
        </w:r>
      </w:hyperlink>
      <w:r w:rsidRPr="00294244">
        <w:rPr>
          <w:color w:val="000000"/>
          <w:lang w:val="en-US"/>
        </w:rPr>
        <w:t>) therefore should be first tried with copies of the images.</w:t>
      </w:r>
      <w:r w:rsidRPr="00294244">
        <w:rPr>
          <w:rFonts w:ascii="Arial" w:eastAsia="Arial" w:hAnsi="Arial" w:cs="Arial"/>
          <w:color w:val="000000"/>
          <w:lang w:val="en-US"/>
        </w:rPr>
        <w:t xml:space="preserve"> </w:t>
      </w:r>
    </w:p>
    <w:p w14:paraId="55AE2B47" w14:textId="77777777" w:rsidR="000352E4" w:rsidRPr="00294244" w:rsidRDefault="000352E4" w:rsidP="000352E4">
      <w:pPr>
        <w:pStyle w:val="Standard"/>
        <w:keepNext/>
        <w:widowControl/>
        <w:rPr>
          <w:lang w:val="en-US"/>
        </w:rPr>
      </w:pPr>
      <w:r w:rsidRPr="00294244">
        <w:rPr>
          <w:color w:val="000000"/>
          <w:lang w:val="en-US"/>
        </w:rPr>
        <w:t>The mask allows two different approaches to remove Meta data:</w:t>
      </w:r>
      <w:r w:rsidRPr="00294244">
        <w:rPr>
          <w:rFonts w:ascii="Arial" w:eastAsia="Arial" w:hAnsi="Arial" w:cs="Arial"/>
          <w:color w:val="000000"/>
          <w:lang w:val="en-US"/>
        </w:rPr>
        <w:t xml:space="preserve"> </w:t>
      </w:r>
    </w:p>
    <w:p w14:paraId="15BF2314" w14:textId="77777777" w:rsidR="000352E4" w:rsidRPr="00294244" w:rsidRDefault="000352E4" w:rsidP="000352E4">
      <w:pPr>
        <w:pStyle w:val="Standard"/>
        <w:widowControl/>
        <w:numPr>
          <w:ilvl w:val="0"/>
          <w:numId w:val="22"/>
        </w:numPr>
        <w:rPr>
          <w:lang w:val="en-US"/>
        </w:rPr>
      </w:pPr>
      <w:r w:rsidRPr="00294244">
        <w:rPr>
          <w:color w:val="000000"/>
          <w:lang w:val="en-US"/>
        </w:rPr>
        <w:t>Removing groups of Meta data: Exif, IPTC, XMP and JPEG comment</w:t>
      </w:r>
      <w:r w:rsidRPr="00294244">
        <w:rPr>
          <w:lang w:val="en-US"/>
        </w:rPr>
        <w:br/>
      </w:r>
      <w:r w:rsidRPr="00294244">
        <w:rPr>
          <w:color w:val="000000"/>
          <w:lang w:val="en-US"/>
        </w:rPr>
        <w:t xml:space="preserve">The groups can be selected individually. You can select properties that are not removed (exceptions). Additionally you may generally switch on or off the consideration of exceptions. The properties available for selection can be defined in the </w:t>
      </w:r>
      <w:hyperlink w:anchor="_topic_FormMetaDataDefinition">
        <w:r w:rsidRPr="00294244">
          <w:rPr>
            <w:rStyle w:val="Hyperlink"/>
            <w:lang w:val="en-US"/>
          </w:rPr>
          <w:t>Mask "Field definitions"</w:t>
        </w:r>
      </w:hyperlink>
      <w:r w:rsidRPr="00294244">
        <w:rPr>
          <w:color w:val="000000"/>
          <w:lang w:val="en-US"/>
        </w:rPr>
        <w:t>, group "Remove of meta data in groups - exceptions".</w:t>
      </w:r>
      <w:r w:rsidRPr="00294244">
        <w:rPr>
          <w:rFonts w:ascii="Arial" w:eastAsia="Arial" w:hAnsi="Arial" w:cs="Arial"/>
          <w:color w:val="000000"/>
          <w:lang w:val="en-US"/>
        </w:rPr>
        <w:t xml:space="preserve"> </w:t>
      </w:r>
      <w:r w:rsidRPr="00294244">
        <w:rPr>
          <w:lang w:val="en-US"/>
        </w:rPr>
        <w:t xml:space="preserve">The mask can be opened via button "Edit list" (in this case directly with selection of group) or via menu. </w:t>
      </w:r>
    </w:p>
    <w:p w14:paraId="60B17966" w14:textId="77777777" w:rsidR="000352E4" w:rsidRPr="00294244" w:rsidRDefault="000352E4" w:rsidP="000352E4">
      <w:pPr>
        <w:pStyle w:val="Standard"/>
        <w:widowControl/>
        <w:numPr>
          <w:ilvl w:val="0"/>
          <w:numId w:val="22"/>
        </w:numPr>
        <w:rPr>
          <w:lang w:val="en-US"/>
        </w:rPr>
      </w:pPr>
      <w:r w:rsidRPr="00294244">
        <w:rPr>
          <w:color w:val="000000"/>
          <w:lang w:val="en-US"/>
        </w:rPr>
        <w:t>Removal of meta-data which are selected individually</w:t>
      </w:r>
      <w:r w:rsidRPr="00294244">
        <w:rPr>
          <w:lang w:val="en-US"/>
        </w:rPr>
        <w:br/>
      </w:r>
      <w:r w:rsidRPr="00294244">
        <w:rPr>
          <w:color w:val="000000"/>
          <w:lang w:val="en-US"/>
        </w:rPr>
        <w:t xml:space="preserve">The properties available for selection can be defined in the </w:t>
      </w:r>
      <w:hyperlink w:anchor="_topic_FormMetaDataDefinition">
        <w:r w:rsidRPr="00294244">
          <w:rPr>
            <w:rStyle w:val="Hyperlink"/>
            <w:lang w:val="en-US"/>
          </w:rPr>
          <w:t>Mask "Field definitions"</w:t>
        </w:r>
      </w:hyperlink>
      <w:r w:rsidRPr="00294244">
        <w:rPr>
          <w:color w:val="000000"/>
          <w:lang w:val="en-US"/>
        </w:rPr>
        <w:t xml:space="preserve">, group "Remove single meta data - name the meta data". </w:t>
      </w:r>
      <w:r w:rsidRPr="00294244">
        <w:rPr>
          <w:lang w:val="en-US"/>
        </w:rPr>
        <w:t xml:space="preserve">The mask can be opened via button "Edit list" (in this case directly with selection of group) or via menu. </w:t>
      </w:r>
    </w:p>
    <w:p w14:paraId="138B34AB" w14:textId="77777777" w:rsidR="000352E4" w:rsidRDefault="000352E4" w:rsidP="000352E4">
      <w:pPr>
        <w:keepLines/>
        <w:widowControl/>
        <w:spacing w:before="180"/>
      </w:pPr>
      <w:r>
        <w:rPr>
          <w:noProof/>
        </w:rPr>
        <w:lastRenderedPageBreak/>
        <w:drawing>
          <wp:inline distT="0" distB="0" distL="0" distR="0" wp14:anchorId="277F9DBE" wp14:editId="65D356C4">
            <wp:extent cx="5991225" cy="4286250"/>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rId116" cstate="print"/>
                    <a:stretch>
                      <a:fillRect/>
                    </a:stretch>
                  </pic:blipFill>
                  <pic:spPr>
                    <a:xfrm>
                      <a:off x="0" y="0"/>
                      <a:ext cx="5991225" cy="4286250"/>
                    </a:xfrm>
                    <a:prstGeom prst="rect">
                      <a:avLst/>
                    </a:prstGeom>
                  </pic:spPr>
                </pic:pic>
              </a:graphicData>
            </a:graphic>
          </wp:inline>
        </w:drawing>
      </w:r>
    </w:p>
    <w:p w14:paraId="5E704C33"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63E30159" w14:textId="77777777" w:rsidTr="00914CF8">
        <w:trPr>
          <w:tblCellSpacing w:w="15" w:type="dxa"/>
        </w:trPr>
        <w:tc>
          <w:tcPr>
            <w:tcW w:w="2070" w:type="dxa"/>
          </w:tcPr>
          <w:p w14:paraId="152836B1" w14:textId="77777777" w:rsidR="000352E4" w:rsidRDefault="000352E4" w:rsidP="000352E4">
            <w:pPr>
              <w:pStyle w:val="StandardDense"/>
              <w:widowControl/>
            </w:pPr>
            <w:r>
              <w:t>Customize mask</w:t>
            </w:r>
          </w:p>
        </w:tc>
        <w:tc>
          <w:tcPr>
            <w:tcW w:w="7170" w:type="dxa"/>
          </w:tcPr>
          <w:p w14:paraId="42C6E8EF"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rStyle w:val="Hyperlink"/>
                  <w:lang w:val="en-US"/>
                </w:rPr>
                <w:t>Mask: "Customize mask"</w:t>
              </w:r>
              <w:r w:rsidRPr="00294244">
                <w:rPr>
                  <w:lang w:val="en-US"/>
                </w:rPr>
                <w:t>.</w:t>
              </w:r>
            </w:hyperlink>
          </w:p>
        </w:tc>
      </w:tr>
      <w:tr w:rsidR="000352E4" w14:paraId="17BC30AA" w14:textId="77777777" w:rsidTr="00914CF8">
        <w:trPr>
          <w:tblCellSpacing w:w="15" w:type="dxa"/>
        </w:trPr>
        <w:tc>
          <w:tcPr>
            <w:tcW w:w="2070" w:type="dxa"/>
          </w:tcPr>
          <w:p w14:paraId="16B79C16" w14:textId="77777777" w:rsidR="000352E4" w:rsidRDefault="000352E4" w:rsidP="000352E4">
            <w:pPr>
              <w:pStyle w:val="StandardDense"/>
              <w:widowControl/>
            </w:pPr>
            <w:r>
              <w:t>Start</w:t>
            </w:r>
          </w:p>
        </w:tc>
        <w:tc>
          <w:tcPr>
            <w:tcW w:w="7170" w:type="dxa"/>
          </w:tcPr>
          <w:p w14:paraId="1CEBA8EC" w14:textId="77777777" w:rsidR="000352E4" w:rsidRDefault="000352E4" w:rsidP="000352E4">
            <w:pPr>
              <w:pStyle w:val="StandardDense"/>
              <w:widowControl/>
            </w:pPr>
            <w:r>
              <w:t>Start removing meta data</w:t>
            </w:r>
          </w:p>
        </w:tc>
      </w:tr>
      <w:tr w:rsidR="000352E4" w:rsidRPr="00294244" w14:paraId="185BF920" w14:textId="77777777" w:rsidTr="00914CF8">
        <w:trPr>
          <w:tblCellSpacing w:w="15" w:type="dxa"/>
        </w:trPr>
        <w:tc>
          <w:tcPr>
            <w:tcW w:w="2070" w:type="dxa"/>
          </w:tcPr>
          <w:p w14:paraId="29A3B5D0" w14:textId="77777777" w:rsidR="000352E4" w:rsidRDefault="000352E4" w:rsidP="000352E4">
            <w:pPr>
              <w:pStyle w:val="StandardDense"/>
              <w:widowControl/>
            </w:pPr>
            <w:r>
              <w:t>Cancel</w:t>
            </w:r>
          </w:p>
        </w:tc>
        <w:tc>
          <w:tcPr>
            <w:tcW w:w="7170" w:type="dxa"/>
          </w:tcPr>
          <w:p w14:paraId="0882AE0E" w14:textId="77777777" w:rsidR="000352E4" w:rsidRPr="00294244" w:rsidRDefault="000352E4" w:rsidP="000352E4">
            <w:pPr>
              <w:pStyle w:val="StandardDense"/>
              <w:widowControl/>
              <w:rPr>
                <w:lang w:val="en-US"/>
              </w:rPr>
            </w:pPr>
            <w:r w:rsidRPr="00294244">
              <w:rPr>
                <w:lang w:val="en-US"/>
              </w:rPr>
              <w:t>Close mask without removing meta data</w:t>
            </w:r>
          </w:p>
        </w:tc>
      </w:tr>
      <w:tr w:rsidR="000352E4" w:rsidRPr="00294244" w14:paraId="6F1A4EDD" w14:textId="77777777" w:rsidTr="00914CF8">
        <w:trPr>
          <w:tblCellSpacing w:w="15" w:type="dxa"/>
        </w:trPr>
        <w:tc>
          <w:tcPr>
            <w:tcW w:w="2070" w:type="dxa"/>
          </w:tcPr>
          <w:p w14:paraId="1B70F048" w14:textId="77777777" w:rsidR="000352E4" w:rsidRDefault="000352E4" w:rsidP="000352E4">
            <w:pPr>
              <w:pStyle w:val="StandardDense"/>
              <w:widowControl/>
            </w:pPr>
            <w:r>
              <w:t>Help</w:t>
            </w:r>
          </w:p>
        </w:tc>
        <w:tc>
          <w:tcPr>
            <w:tcW w:w="7170" w:type="dxa"/>
          </w:tcPr>
          <w:p w14:paraId="56BEC1B6" w14:textId="77777777" w:rsidR="000352E4" w:rsidRPr="00294244" w:rsidRDefault="000352E4" w:rsidP="000352E4">
            <w:pPr>
              <w:pStyle w:val="StandardDense"/>
              <w:widowControl/>
              <w:rPr>
                <w:lang w:val="en-US"/>
              </w:rPr>
            </w:pPr>
            <w:r w:rsidRPr="00294244">
              <w:rPr>
                <w:color w:val="000000"/>
                <w:lang w:val="en-US"/>
              </w:rPr>
              <w:t>Displays the help for this mask</w:t>
            </w:r>
          </w:p>
        </w:tc>
      </w:tr>
    </w:tbl>
    <w:p w14:paraId="5F5055C4" w14:textId="77777777" w:rsidR="000352E4" w:rsidRPr="00294244" w:rsidRDefault="000352E4" w:rsidP="000352E4">
      <w:pPr>
        <w:widowControl/>
        <w:rPr>
          <w:lang w:val="en-US"/>
        </w:rPr>
      </w:pPr>
    </w:p>
    <w:p w14:paraId="27F7262F"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17">
        <w:r w:rsidRPr="00294244">
          <w:rPr>
            <w:rFonts w:ascii="Tahoma" w:eastAsia="Tahoma" w:hAnsi="Tahoma" w:cs="Tahoma"/>
            <w:i/>
            <w:color w:val="6666FF"/>
            <w:lang w:val="en-US"/>
          </w:rPr>
          <w:t>Easily create Help documents</w:t>
        </w:r>
      </w:hyperlink>
    </w:p>
    <w:p w14:paraId="4F8094B7" w14:textId="77777777" w:rsidR="000352E4" w:rsidRDefault="000352E4" w:rsidP="000352E4">
      <w:pPr>
        <w:pStyle w:val="Heading1"/>
        <w:widowControl/>
      </w:pPr>
      <w:bookmarkStart w:id="32" w:name="_Toc65156455"/>
      <w:r>
        <w:lastRenderedPageBreak/>
        <w:t>Mask "Image Details"</w:t>
      </w:r>
      <w:bookmarkEnd w:id="32"/>
    </w:p>
    <w:p w14:paraId="12D620CD" w14:textId="77777777" w:rsidR="000352E4" w:rsidRPr="00294244" w:rsidRDefault="000352E4" w:rsidP="000352E4">
      <w:pPr>
        <w:pStyle w:val="Standard"/>
        <w:widowControl/>
        <w:rPr>
          <w:lang w:val="en-US"/>
        </w:rPr>
      </w:pPr>
      <w:r w:rsidRPr="00294244">
        <w:rPr>
          <w:lang w:val="en-US"/>
        </w:rPr>
        <w:t>With this mask, image details can be shown. This is also possible via adjustment (</w:t>
      </w:r>
      <w:hyperlink w:anchor="_topic_FormView">
        <w:r w:rsidRPr="00294244">
          <w:rPr>
            <w:rStyle w:val="Hyperlink"/>
            <w:lang w:val="en-US"/>
          </w:rPr>
          <w:t>Mask "Adjust view"</w:t>
        </w:r>
      </w:hyperlink>
      <w:r w:rsidRPr="00294244">
        <w:rPr>
          <w:lang w:val="en-US"/>
        </w:rPr>
        <w:t xml:space="preserve">) in one of the areas of the main mask. However, with this mask more space is available, which is especially useful if a second monitor is available. </w:t>
      </w:r>
    </w:p>
    <w:p w14:paraId="3BB516AA" w14:textId="77777777" w:rsidR="000352E4" w:rsidRDefault="000352E4" w:rsidP="000352E4">
      <w:pPr>
        <w:pStyle w:val="Standard"/>
        <w:widowControl/>
      </w:pPr>
      <w:r>
        <w:rPr>
          <w:noProof/>
        </w:rPr>
        <w:drawing>
          <wp:inline distT="0" distB="0" distL="0" distR="0" wp14:anchorId="77B487C0" wp14:editId="63C8B5D4">
            <wp:extent cx="5991225" cy="389572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rId118" cstate="print"/>
                    <a:stretch>
                      <a:fillRect/>
                    </a:stretch>
                  </pic:blipFill>
                  <pic:spPr>
                    <a:xfrm>
                      <a:off x="0" y="0"/>
                      <a:ext cx="5991225" cy="3895725"/>
                    </a:xfrm>
                    <a:prstGeom prst="rect">
                      <a:avLst/>
                    </a:prstGeom>
                  </pic:spPr>
                </pic:pic>
              </a:graphicData>
            </a:graphic>
          </wp:inline>
        </w:drawing>
      </w:r>
    </w:p>
    <w:p w14:paraId="2D334875" w14:textId="77777777" w:rsidR="000352E4" w:rsidRDefault="000352E4" w:rsidP="000352E4">
      <w:pPr>
        <w:pStyle w:val="Standard"/>
        <w:keepNext/>
        <w:widowControl/>
      </w:pPr>
      <w:r w:rsidRPr="00294244">
        <w:rPr>
          <w:lang w:val="en-US"/>
        </w:rPr>
        <w:t xml:space="preserve">For each selected image one window is shown. This allows to compare image details of several images, e.g., to find the image with best sharpness. The last opened window is superior to the other windows. </w:t>
      </w:r>
      <w:r>
        <w:t>This means:</w:t>
      </w:r>
    </w:p>
    <w:p w14:paraId="236F7C09" w14:textId="77777777" w:rsidR="000352E4" w:rsidRPr="00294244" w:rsidRDefault="000352E4" w:rsidP="000352E4">
      <w:pPr>
        <w:pStyle w:val="StandardDense"/>
        <w:widowControl/>
        <w:numPr>
          <w:ilvl w:val="0"/>
          <w:numId w:val="32"/>
        </w:numPr>
        <w:rPr>
          <w:lang w:val="en-US"/>
        </w:rPr>
      </w:pPr>
      <w:r w:rsidRPr="00294244">
        <w:rPr>
          <w:lang w:val="en-US"/>
        </w:rPr>
        <w:t>The settings of superior window can be transferred to secondary windows via button "Other windows equal" (visible only if at least two images are selected).</w:t>
      </w:r>
    </w:p>
    <w:p w14:paraId="06F61C58" w14:textId="77777777" w:rsidR="000352E4" w:rsidRPr="00294244" w:rsidRDefault="000352E4" w:rsidP="000352E4">
      <w:pPr>
        <w:pStyle w:val="StandardDense"/>
        <w:widowControl/>
        <w:numPr>
          <w:ilvl w:val="0"/>
          <w:numId w:val="32"/>
        </w:numPr>
        <w:rPr>
          <w:lang w:val="en-US"/>
        </w:rPr>
      </w:pPr>
      <w:r w:rsidRPr="00294244">
        <w:rPr>
          <w:lang w:val="en-US"/>
        </w:rPr>
        <w:t>A shift of picture section in superior window is transferred synchronously to the secondary windows.</w:t>
      </w:r>
    </w:p>
    <w:p w14:paraId="2AAA22DA" w14:textId="77777777" w:rsidR="000352E4" w:rsidRPr="00294244" w:rsidRDefault="000352E4" w:rsidP="000352E4">
      <w:pPr>
        <w:pStyle w:val="StandardDense"/>
        <w:widowControl/>
        <w:numPr>
          <w:ilvl w:val="0"/>
          <w:numId w:val="32"/>
        </w:numPr>
        <w:rPr>
          <w:lang w:val="en-US"/>
        </w:rPr>
      </w:pPr>
      <w:r w:rsidRPr="00294244">
        <w:rPr>
          <w:lang w:val="en-US"/>
        </w:rPr>
        <w:t>In secondary windows, settings and button "Other windows equal" are hidden.</w:t>
      </w:r>
    </w:p>
    <w:p w14:paraId="5C07D897" w14:textId="77777777" w:rsidR="000352E4" w:rsidRPr="00294244" w:rsidRDefault="000352E4" w:rsidP="000352E4">
      <w:pPr>
        <w:pStyle w:val="StandardDense"/>
        <w:widowControl/>
        <w:numPr>
          <w:ilvl w:val="0"/>
          <w:numId w:val="32"/>
        </w:numPr>
        <w:rPr>
          <w:lang w:val="en-US"/>
        </w:rPr>
      </w:pPr>
      <w:r w:rsidRPr="00294244">
        <w:rPr>
          <w:lang w:val="en-US"/>
        </w:rPr>
        <w:t>Picture section in secondary windows still can be adjusted separately, as the point of interest can be on a slightly different position in each image.</w:t>
      </w:r>
    </w:p>
    <w:p w14:paraId="340CF910" w14:textId="77777777" w:rsidR="000352E4" w:rsidRPr="00294244" w:rsidRDefault="000352E4" w:rsidP="000352E4">
      <w:pPr>
        <w:pStyle w:val="StandardDense"/>
        <w:widowControl/>
        <w:numPr>
          <w:ilvl w:val="0"/>
          <w:numId w:val="32"/>
        </w:numPr>
        <w:rPr>
          <w:lang w:val="en-US"/>
        </w:rPr>
      </w:pPr>
      <w:r w:rsidRPr="00294244">
        <w:rPr>
          <w:lang w:val="en-US"/>
        </w:rPr>
        <w:t>With closing the superior window, also the secondary windows are closed.</w:t>
      </w:r>
    </w:p>
    <w:p w14:paraId="70BBBD57" w14:textId="77777777" w:rsidR="000352E4" w:rsidRPr="00294244" w:rsidRDefault="000352E4" w:rsidP="000352E4">
      <w:pPr>
        <w:pStyle w:val="StandardDense"/>
        <w:widowControl/>
        <w:numPr>
          <w:ilvl w:val="0"/>
          <w:numId w:val="32"/>
        </w:numPr>
        <w:rPr>
          <w:lang w:val="en-US"/>
        </w:rPr>
      </w:pPr>
      <w:r w:rsidRPr="00294244">
        <w:rPr>
          <w:lang w:val="en-US"/>
        </w:rPr>
        <w:t>Secondary windows can be closed separately.</w:t>
      </w:r>
    </w:p>
    <w:p w14:paraId="6D5BAD56" w14:textId="77777777" w:rsidR="000352E4" w:rsidRPr="00294244" w:rsidRDefault="000352E4" w:rsidP="000352E4">
      <w:pPr>
        <w:pStyle w:val="Standard"/>
        <w:widowControl/>
        <w:rPr>
          <w:lang w:val="en-US"/>
        </w:rPr>
      </w:pPr>
      <w:r w:rsidRPr="00294244">
        <w:rPr>
          <w:lang w:val="en-US"/>
        </w:rPr>
        <w:t xml:space="preserve">Further details are described in </w:t>
      </w:r>
      <w:hyperlink w:anchor="_topic_NeuesThema">
        <w:r w:rsidRPr="00294244">
          <w:rPr>
            <w:rStyle w:val="Hyperlink"/>
            <w:lang w:val="en-US"/>
          </w:rPr>
          <w:t>Display of image details</w:t>
        </w:r>
      </w:hyperlink>
      <w:r w:rsidRPr="00294244">
        <w:rPr>
          <w:lang w:val="en-US"/>
        </w:rPr>
        <w:t>.</w:t>
      </w:r>
    </w:p>
    <w:p w14:paraId="7115AA76" w14:textId="77777777" w:rsidR="000352E4" w:rsidRPr="00294244" w:rsidRDefault="000352E4" w:rsidP="000352E4">
      <w:pPr>
        <w:pStyle w:val="Heading6"/>
        <w:widowControl/>
        <w:rPr>
          <w:lang w:val="en-US"/>
        </w:rPr>
      </w:pPr>
      <w:r w:rsidRPr="00294244">
        <w:rPr>
          <w:lang w:val="en-US"/>
        </w:rPr>
        <w:t>Command buttons in lower part of the mask:</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rsidRPr="00294244" w14:paraId="078712EE" w14:textId="77777777" w:rsidTr="00914CF8">
        <w:trPr>
          <w:tblCellSpacing w:w="15" w:type="dxa"/>
        </w:trPr>
        <w:tc>
          <w:tcPr>
            <w:tcW w:w="2070" w:type="dxa"/>
          </w:tcPr>
          <w:p w14:paraId="67395232" w14:textId="77777777" w:rsidR="000352E4" w:rsidRDefault="000352E4" w:rsidP="000352E4">
            <w:pPr>
              <w:pStyle w:val="StandardDense"/>
              <w:widowControl/>
            </w:pPr>
            <w:r>
              <w:t>Customize mask</w:t>
            </w:r>
          </w:p>
        </w:tc>
        <w:tc>
          <w:tcPr>
            <w:tcW w:w="7170" w:type="dxa"/>
          </w:tcPr>
          <w:p w14:paraId="1D134692" w14:textId="77777777" w:rsidR="000352E4" w:rsidRPr="00294244" w:rsidRDefault="000352E4" w:rsidP="000352E4">
            <w:pPr>
              <w:pStyle w:val="StandardDense"/>
              <w:widowControl/>
              <w:rPr>
                <w:lang w:val="en-US"/>
              </w:rPr>
            </w:pPr>
            <w:r w:rsidRPr="00294244">
              <w:rPr>
                <w:lang w:val="en-US"/>
              </w:rPr>
              <w:t xml:space="preserve">Customize the mask, more details in </w:t>
            </w:r>
            <w:hyperlink w:anchor="_topic_FormCustomization">
              <w:r w:rsidRPr="00294244">
                <w:rPr>
                  <w:color w:val="0000FF"/>
                  <w:u w:val="single"/>
                  <w:lang w:val="en-US"/>
                </w:rPr>
                <w:t>Mask: "Customize mask"</w:t>
              </w:r>
              <w:r w:rsidRPr="00294244">
                <w:rPr>
                  <w:rStyle w:val="StandardText"/>
                  <w:lang w:val="en-US"/>
                </w:rPr>
                <w:t>.</w:t>
              </w:r>
            </w:hyperlink>
          </w:p>
        </w:tc>
      </w:tr>
      <w:tr w:rsidR="000352E4" w14:paraId="0ADC0496" w14:textId="77777777" w:rsidTr="00914CF8">
        <w:trPr>
          <w:tblCellSpacing w:w="15" w:type="dxa"/>
        </w:trPr>
        <w:tc>
          <w:tcPr>
            <w:tcW w:w="2070" w:type="dxa"/>
          </w:tcPr>
          <w:p w14:paraId="63EDD74D" w14:textId="77777777" w:rsidR="000352E4" w:rsidRDefault="000352E4" w:rsidP="000352E4">
            <w:pPr>
              <w:pStyle w:val="StandardDense"/>
              <w:widowControl/>
            </w:pPr>
            <w:r>
              <w:t>Close</w:t>
            </w:r>
          </w:p>
        </w:tc>
        <w:tc>
          <w:tcPr>
            <w:tcW w:w="7170" w:type="dxa"/>
          </w:tcPr>
          <w:p w14:paraId="36699092" w14:textId="77777777" w:rsidR="000352E4" w:rsidRDefault="000352E4" w:rsidP="000352E4">
            <w:pPr>
              <w:pStyle w:val="StandardDense"/>
              <w:widowControl/>
            </w:pPr>
            <w:r>
              <w:t>Close mask</w:t>
            </w:r>
          </w:p>
        </w:tc>
      </w:tr>
      <w:tr w:rsidR="000352E4" w14:paraId="6361E8F6" w14:textId="77777777" w:rsidTr="00914CF8">
        <w:trPr>
          <w:tblCellSpacing w:w="15" w:type="dxa"/>
        </w:trPr>
        <w:tc>
          <w:tcPr>
            <w:tcW w:w="2070" w:type="dxa"/>
          </w:tcPr>
          <w:p w14:paraId="35A8B646" w14:textId="77777777" w:rsidR="000352E4" w:rsidRDefault="000352E4" w:rsidP="000352E4">
            <w:pPr>
              <w:pStyle w:val="StandardDense"/>
              <w:widowControl/>
            </w:pPr>
            <w:r>
              <w:t>Other windows equal</w:t>
            </w:r>
          </w:p>
        </w:tc>
        <w:tc>
          <w:tcPr>
            <w:tcW w:w="7170" w:type="dxa"/>
          </w:tcPr>
          <w:p w14:paraId="246575B8" w14:textId="77777777" w:rsidR="000352E4" w:rsidRDefault="000352E4" w:rsidP="000352E4">
            <w:pPr>
              <w:pStyle w:val="StandardDense"/>
              <w:widowControl/>
            </w:pPr>
            <w:r>
              <w:rPr>
                <w:color w:val="000000"/>
              </w:rPr>
              <w:t>Transfer the settings of superior window to secondary windows</w:t>
            </w:r>
          </w:p>
        </w:tc>
      </w:tr>
      <w:tr w:rsidR="000352E4" w14:paraId="143CDB3F" w14:textId="77777777" w:rsidTr="00914CF8">
        <w:trPr>
          <w:tblCellSpacing w:w="15" w:type="dxa"/>
        </w:trPr>
        <w:tc>
          <w:tcPr>
            <w:tcW w:w="2070" w:type="dxa"/>
          </w:tcPr>
          <w:p w14:paraId="3E330C65" w14:textId="77777777" w:rsidR="000352E4" w:rsidRDefault="000352E4" w:rsidP="000352E4">
            <w:pPr>
              <w:pStyle w:val="StandardDense"/>
              <w:widowControl/>
            </w:pPr>
            <w:r>
              <w:t>Help</w:t>
            </w:r>
          </w:p>
        </w:tc>
        <w:tc>
          <w:tcPr>
            <w:tcW w:w="7170" w:type="dxa"/>
          </w:tcPr>
          <w:p w14:paraId="476F4F2A" w14:textId="77777777" w:rsidR="000352E4" w:rsidRDefault="000352E4" w:rsidP="000352E4">
            <w:pPr>
              <w:pStyle w:val="StandardDense"/>
              <w:widowControl/>
            </w:pPr>
            <w:r>
              <w:rPr>
                <w:color w:val="000000"/>
              </w:rPr>
              <w:t>Displays the help for this mask</w:t>
            </w:r>
          </w:p>
        </w:tc>
      </w:tr>
    </w:tbl>
    <w:p w14:paraId="7DB3C352" w14:textId="77777777" w:rsidR="000352E4" w:rsidRDefault="000352E4" w:rsidP="000352E4">
      <w:pPr>
        <w:widowControl/>
      </w:pPr>
    </w:p>
    <w:p w14:paraId="74590CE8"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19">
        <w:r>
          <w:rPr>
            <w:rFonts w:ascii="Tahoma" w:eastAsia="Tahoma" w:hAnsi="Tahoma" w:cs="Tahoma"/>
            <w:i/>
            <w:color w:val="6666FF"/>
          </w:rPr>
          <w:t>Create cross-platform Qt Help files</w:t>
        </w:r>
      </w:hyperlink>
    </w:p>
    <w:p w14:paraId="175124AF" w14:textId="77777777" w:rsidR="000352E4" w:rsidRDefault="000352E4" w:rsidP="000352E4">
      <w:pPr>
        <w:pStyle w:val="Heading1"/>
        <w:widowControl/>
      </w:pPr>
      <w:bookmarkStart w:id="33" w:name="_Toc65156456"/>
      <w:r>
        <w:lastRenderedPageBreak/>
        <w:t>Mask "Image in own window"</w:t>
      </w:r>
      <w:bookmarkEnd w:id="33"/>
    </w:p>
    <w:p w14:paraId="1EF8FF8E" w14:textId="77777777" w:rsidR="000352E4" w:rsidRDefault="000352E4" w:rsidP="000352E4">
      <w:pPr>
        <w:pStyle w:val="StandardDense"/>
        <w:keepNext/>
        <w:widowControl/>
      </w:pPr>
      <w:r>
        <w:t>This mask has two purposes:</w:t>
      </w:r>
    </w:p>
    <w:p w14:paraId="5170A3FB" w14:textId="77777777" w:rsidR="000352E4" w:rsidRDefault="000352E4" w:rsidP="000352E4">
      <w:pPr>
        <w:pStyle w:val="Standard"/>
        <w:widowControl/>
        <w:numPr>
          <w:ilvl w:val="0"/>
          <w:numId w:val="33"/>
        </w:numPr>
      </w:pPr>
      <w:r>
        <w:t xml:space="preserve">If a second monitor is available, this mask can be used to show the selected image with maximum size there. </w:t>
      </w:r>
    </w:p>
    <w:p w14:paraId="694FB344" w14:textId="77777777" w:rsidR="000352E4" w:rsidRDefault="000352E4" w:rsidP="000352E4">
      <w:pPr>
        <w:pStyle w:val="StandardDense"/>
        <w:widowControl/>
        <w:numPr>
          <w:ilvl w:val="0"/>
          <w:numId w:val="33"/>
        </w:numPr>
      </w:pPr>
      <w:r>
        <w:t>To compare several images: they can be selected together in the main mask and for each image one window is opened.</w:t>
      </w:r>
    </w:p>
    <w:p w14:paraId="319D24CD" w14:textId="77777777" w:rsidR="000352E4" w:rsidRDefault="000352E4" w:rsidP="000352E4">
      <w:pPr>
        <w:pStyle w:val="Standard"/>
        <w:widowControl/>
      </w:pPr>
      <w:r>
        <w:t xml:space="preserve">In order to make use of available space on monitor at the best, the mask contains only the picture box and table for properties. The name of displayed file and its folder (in brackets) is shown in header line of the mask. In </w:t>
      </w:r>
      <w:hyperlink w:anchor="_topic_FormMetaDataDefinition">
        <w:r>
          <w:rPr>
            <w:rStyle w:val="Hyperlink"/>
          </w:rPr>
          <w:t>Mask "Field definitions"</w:t>
        </w:r>
      </w:hyperlink>
      <w:r>
        <w:t xml:space="preserve"> it can be configured, which properties are displayed, separately for images and videos. The ratio between picture box and table for properties can be adjusted be moving the grey dividing line.</w:t>
      </w:r>
    </w:p>
    <w:p w14:paraId="749991EE" w14:textId="77777777" w:rsidR="000352E4" w:rsidRDefault="000352E4" w:rsidP="000352E4">
      <w:pPr>
        <w:pStyle w:val="Standard"/>
        <w:widowControl/>
      </w:pPr>
      <w:r>
        <w:rPr>
          <w:noProof/>
        </w:rPr>
        <w:drawing>
          <wp:inline distT="0" distB="0" distL="0" distR="0" wp14:anchorId="25F46135" wp14:editId="2B41E3E7">
            <wp:extent cx="3676650" cy="37433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rId120" cstate="print"/>
                    <a:stretch>
                      <a:fillRect/>
                    </a:stretch>
                  </pic:blipFill>
                  <pic:spPr>
                    <a:xfrm>
                      <a:off x="0" y="0"/>
                      <a:ext cx="3676650" cy="3743325"/>
                    </a:xfrm>
                    <a:prstGeom prst="rect">
                      <a:avLst/>
                    </a:prstGeom>
                  </pic:spPr>
                </pic:pic>
              </a:graphicData>
            </a:graphic>
          </wp:inline>
        </w:drawing>
      </w:r>
    </w:p>
    <w:p w14:paraId="42803FE9" w14:textId="77777777" w:rsidR="000352E4" w:rsidRDefault="000352E4" w:rsidP="000352E4">
      <w:pPr>
        <w:pStyle w:val="Standard"/>
        <w:keepNext/>
        <w:widowControl/>
      </w:pPr>
      <w:r>
        <w:t>The context menu (right-click in mask) contains:</w:t>
      </w:r>
    </w:p>
    <w:p w14:paraId="4D20AF93" w14:textId="77777777" w:rsidR="000352E4" w:rsidRDefault="000352E4" w:rsidP="000352E4">
      <w:pPr>
        <w:pStyle w:val="Standard"/>
        <w:widowControl/>
        <w:numPr>
          <w:ilvl w:val="0"/>
          <w:numId w:val="33"/>
        </w:numPr>
      </w:pPr>
      <w:r>
        <w:t>Adjust fields</w:t>
      </w:r>
    </w:p>
    <w:p w14:paraId="79FC83C0" w14:textId="77777777" w:rsidR="000352E4" w:rsidRDefault="000352E4" w:rsidP="000352E4">
      <w:pPr>
        <w:pStyle w:val="StandardDense"/>
        <w:widowControl/>
        <w:ind w:left="360"/>
      </w:pPr>
      <w:r>
        <w:t xml:space="preserve">Opens </w:t>
      </w:r>
      <w:hyperlink w:anchor="_topic_FormMetaDataDefinition">
        <w:r>
          <w:rPr>
            <w:rStyle w:val="Hyperlink"/>
          </w:rPr>
          <w:t>Mask "Field definitions"</w:t>
        </w:r>
      </w:hyperlink>
      <w:r>
        <w:t xml:space="preserve"> to configure the properties displayed in the table. Depending on whether an image or video is displayed, the appropriate group is selected. </w:t>
      </w:r>
    </w:p>
    <w:p w14:paraId="6757456C" w14:textId="77777777" w:rsidR="000352E4" w:rsidRDefault="000352E4" w:rsidP="000352E4">
      <w:pPr>
        <w:pStyle w:val="StandardDense"/>
        <w:widowControl/>
        <w:numPr>
          <w:ilvl w:val="0"/>
          <w:numId w:val="33"/>
        </w:numPr>
      </w:pPr>
      <w:r>
        <w:t>Properties</w:t>
      </w:r>
    </w:p>
    <w:p w14:paraId="1A0F3700" w14:textId="77777777" w:rsidR="000352E4" w:rsidRDefault="000352E4" w:rsidP="000352E4">
      <w:pPr>
        <w:pStyle w:val="StandardDense"/>
        <w:widowControl/>
        <w:numPr>
          <w:ilvl w:val="1"/>
          <w:numId w:val="33"/>
        </w:numPr>
      </w:pPr>
      <w:r>
        <w:t>Off = no display of properties</w:t>
      </w:r>
    </w:p>
    <w:p w14:paraId="54BDAAA7" w14:textId="77777777" w:rsidR="000352E4" w:rsidRDefault="000352E4" w:rsidP="000352E4">
      <w:pPr>
        <w:pStyle w:val="StandardDense"/>
        <w:widowControl/>
        <w:numPr>
          <w:ilvl w:val="1"/>
          <w:numId w:val="33"/>
        </w:numPr>
      </w:pPr>
      <w:r>
        <w:t>Bottom = display of properties below the picture</w:t>
      </w:r>
    </w:p>
    <w:p w14:paraId="0B48B697" w14:textId="77777777" w:rsidR="000352E4" w:rsidRDefault="000352E4" w:rsidP="000352E4">
      <w:pPr>
        <w:pStyle w:val="StandardDense"/>
        <w:widowControl/>
        <w:numPr>
          <w:ilvl w:val="1"/>
          <w:numId w:val="33"/>
        </w:numPr>
      </w:pPr>
      <w:r>
        <w:t>Right = display of properties on right hand side of picture</w:t>
      </w:r>
    </w:p>
    <w:p w14:paraId="7F91843C"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21">
        <w:r>
          <w:rPr>
            <w:rFonts w:ascii="Tahoma" w:eastAsia="Tahoma" w:hAnsi="Tahoma" w:cs="Tahoma"/>
            <w:i/>
            <w:color w:val="6666FF"/>
          </w:rPr>
          <w:t>Generate Kindle eBooks with ease</w:t>
        </w:r>
      </w:hyperlink>
    </w:p>
    <w:p w14:paraId="0C8AF9A5" w14:textId="77777777" w:rsidR="000352E4" w:rsidRDefault="000352E4" w:rsidP="000352E4">
      <w:pPr>
        <w:pStyle w:val="Heading1"/>
        <w:widowControl/>
      </w:pPr>
      <w:bookmarkStart w:id="34" w:name="_Toc65156457"/>
      <w:r>
        <w:lastRenderedPageBreak/>
        <w:t>Mask "Map"</w:t>
      </w:r>
      <w:bookmarkEnd w:id="34"/>
    </w:p>
    <w:p w14:paraId="4A97EE8E" w14:textId="77777777" w:rsidR="000352E4" w:rsidRDefault="000352E4" w:rsidP="000352E4">
      <w:pPr>
        <w:pStyle w:val="Standard"/>
        <w:widowControl/>
      </w:pPr>
      <w:r>
        <w:t>With this mask, recording location can be shown on a map and associated data can be changed. This is also possible via adjustment (</w:t>
      </w:r>
      <w:hyperlink w:anchor="_topic_FormView">
        <w:r>
          <w:rPr>
            <w:rStyle w:val="Hyperlink"/>
          </w:rPr>
          <w:t>Mask "Adjust view"</w:t>
        </w:r>
      </w:hyperlink>
      <w:r>
        <w:t xml:space="preserve">) in one of the areas of the main mask. However, with this mask more space is available, which is especially useful if a second monitor is available. </w:t>
      </w:r>
    </w:p>
    <w:p w14:paraId="41A79F98" w14:textId="77777777" w:rsidR="000352E4" w:rsidRDefault="000352E4" w:rsidP="000352E4">
      <w:pPr>
        <w:pStyle w:val="Standard"/>
        <w:widowControl/>
      </w:pPr>
      <w:r>
        <w:rPr>
          <w:noProof/>
        </w:rPr>
        <w:drawing>
          <wp:inline distT="0" distB="0" distL="0" distR="0" wp14:anchorId="19D0F0DC" wp14:editId="7FB4D686">
            <wp:extent cx="5991225" cy="3714750"/>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rId122" cstate="print"/>
                    <a:stretch>
                      <a:fillRect/>
                    </a:stretch>
                  </pic:blipFill>
                  <pic:spPr>
                    <a:xfrm>
                      <a:off x="0" y="0"/>
                      <a:ext cx="5991225" cy="3714750"/>
                    </a:xfrm>
                    <a:prstGeom prst="rect">
                      <a:avLst/>
                    </a:prstGeom>
                  </pic:spPr>
                </pic:pic>
              </a:graphicData>
            </a:graphic>
          </wp:inline>
        </w:drawing>
      </w:r>
    </w:p>
    <w:p w14:paraId="56A2542C" w14:textId="77777777" w:rsidR="000352E4" w:rsidRDefault="000352E4" w:rsidP="000352E4">
      <w:pPr>
        <w:pStyle w:val="Standard"/>
        <w:widowControl/>
      </w:pPr>
      <w:r>
        <w:t xml:space="preserve">Further details are described in </w:t>
      </w:r>
      <w:hyperlink w:anchor="_topic_NeuesThema14">
        <w:r>
          <w:rPr>
            <w:rStyle w:val="Hyperlink"/>
          </w:rPr>
          <w:t>Recording location on map</w:t>
        </w:r>
      </w:hyperlink>
      <w:r>
        <w:t>.</w:t>
      </w:r>
    </w:p>
    <w:p w14:paraId="2C84008A" w14:textId="77777777" w:rsidR="000352E4" w:rsidRDefault="000352E4" w:rsidP="000352E4">
      <w:pPr>
        <w:pStyle w:val="Heading6"/>
        <w:widowControl/>
      </w:pPr>
      <w:r>
        <w:t>Command buttons in lower part of the mask:</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2557ADB8" w14:textId="77777777" w:rsidTr="00914CF8">
        <w:trPr>
          <w:tblCellSpacing w:w="15" w:type="dxa"/>
        </w:trPr>
        <w:tc>
          <w:tcPr>
            <w:tcW w:w="2070" w:type="dxa"/>
          </w:tcPr>
          <w:p w14:paraId="5F157ED4" w14:textId="77777777" w:rsidR="000352E4" w:rsidRDefault="000352E4" w:rsidP="000352E4">
            <w:pPr>
              <w:pStyle w:val="StandardDense"/>
              <w:widowControl/>
            </w:pPr>
            <w:r>
              <w:t>Customize mask</w:t>
            </w:r>
          </w:p>
        </w:tc>
        <w:tc>
          <w:tcPr>
            <w:tcW w:w="7170" w:type="dxa"/>
          </w:tcPr>
          <w:p w14:paraId="56AF7CE8" w14:textId="77777777" w:rsidR="000352E4" w:rsidRDefault="000352E4" w:rsidP="000352E4">
            <w:pPr>
              <w:pStyle w:val="StandardDense"/>
              <w:widowControl/>
            </w:pPr>
            <w:r>
              <w:t xml:space="preserve">Customize the mask, more details in </w:t>
            </w:r>
            <w:hyperlink w:anchor="_topic_FormCustomization">
              <w:r>
                <w:rPr>
                  <w:color w:val="0000FF"/>
                  <w:u w:val="single"/>
                </w:rPr>
                <w:t>Mask: "Customize mask"</w:t>
              </w:r>
              <w:r>
                <w:rPr>
                  <w:rStyle w:val="StandardText"/>
                </w:rPr>
                <w:t>.</w:t>
              </w:r>
            </w:hyperlink>
          </w:p>
        </w:tc>
      </w:tr>
      <w:tr w:rsidR="000352E4" w14:paraId="57A7CFF0" w14:textId="77777777" w:rsidTr="00914CF8">
        <w:trPr>
          <w:tblCellSpacing w:w="15" w:type="dxa"/>
        </w:trPr>
        <w:tc>
          <w:tcPr>
            <w:tcW w:w="2070" w:type="dxa"/>
          </w:tcPr>
          <w:p w14:paraId="2FB032BA" w14:textId="77777777" w:rsidR="000352E4" w:rsidRDefault="000352E4" w:rsidP="000352E4">
            <w:pPr>
              <w:pStyle w:val="StandardDense"/>
              <w:widowControl/>
            </w:pPr>
            <w:r>
              <w:t>Close</w:t>
            </w:r>
          </w:p>
        </w:tc>
        <w:tc>
          <w:tcPr>
            <w:tcW w:w="7170" w:type="dxa"/>
          </w:tcPr>
          <w:p w14:paraId="1596DCF8" w14:textId="77777777" w:rsidR="000352E4" w:rsidRDefault="000352E4" w:rsidP="000352E4">
            <w:pPr>
              <w:pStyle w:val="StandardDense"/>
              <w:widowControl/>
            </w:pPr>
            <w:r>
              <w:t>Close mask</w:t>
            </w:r>
          </w:p>
        </w:tc>
      </w:tr>
      <w:tr w:rsidR="000352E4" w14:paraId="359ADCB0" w14:textId="77777777" w:rsidTr="00914CF8">
        <w:trPr>
          <w:tblCellSpacing w:w="15" w:type="dxa"/>
        </w:trPr>
        <w:tc>
          <w:tcPr>
            <w:tcW w:w="2070" w:type="dxa"/>
          </w:tcPr>
          <w:p w14:paraId="5BE10CB8" w14:textId="77777777" w:rsidR="000352E4" w:rsidRDefault="000352E4" w:rsidP="000352E4">
            <w:pPr>
              <w:pStyle w:val="StandardDense"/>
              <w:widowControl/>
            </w:pPr>
            <w:r>
              <w:t>Help</w:t>
            </w:r>
          </w:p>
        </w:tc>
        <w:tc>
          <w:tcPr>
            <w:tcW w:w="7170" w:type="dxa"/>
          </w:tcPr>
          <w:p w14:paraId="63B1C336" w14:textId="77777777" w:rsidR="000352E4" w:rsidRDefault="000352E4" w:rsidP="000352E4">
            <w:pPr>
              <w:pStyle w:val="StandardDense"/>
              <w:widowControl/>
            </w:pPr>
            <w:r>
              <w:rPr>
                <w:color w:val="000000"/>
              </w:rPr>
              <w:t>Displays the help for this mask</w:t>
            </w:r>
          </w:p>
        </w:tc>
      </w:tr>
    </w:tbl>
    <w:p w14:paraId="11111F43" w14:textId="77777777" w:rsidR="000352E4" w:rsidRDefault="000352E4" w:rsidP="000352E4">
      <w:pPr>
        <w:widowControl/>
      </w:pPr>
    </w:p>
    <w:p w14:paraId="58E90037"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23">
        <w:r>
          <w:rPr>
            <w:rFonts w:ascii="Tahoma" w:eastAsia="Tahoma" w:hAnsi="Tahoma" w:cs="Tahoma"/>
            <w:i/>
            <w:color w:val="6666FF"/>
          </w:rPr>
          <w:t>Produce Kindle eBooks easily</w:t>
        </w:r>
      </w:hyperlink>
    </w:p>
    <w:p w14:paraId="7DBA24A1" w14:textId="77777777" w:rsidR="000352E4" w:rsidRDefault="000352E4" w:rsidP="000352E4">
      <w:pPr>
        <w:pStyle w:val="Heading1"/>
        <w:widowControl/>
      </w:pPr>
      <w:bookmarkStart w:id="35" w:name="_Toc65156458"/>
      <w:r>
        <w:lastRenderedPageBreak/>
        <w:t>Mask "Predefined comments"</w:t>
      </w:r>
      <w:bookmarkEnd w:id="35"/>
    </w:p>
    <w:p w14:paraId="691C2ED8" w14:textId="77777777" w:rsidR="000352E4" w:rsidRDefault="000352E4" w:rsidP="000352E4">
      <w:pPr>
        <w:pStyle w:val="Standard"/>
        <w:widowControl/>
      </w:pPr>
      <w:r>
        <w:rPr>
          <w:color w:val="000000"/>
        </w:rPr>
        <w:t>In this mask you can predefine comments that are then displayed on the main screen in the list "Predefined comments". These comments can be divided into categories. According to these categories the list "Predefined comments" in the main mask can be filtered.</w:t>
      </w:r>
      <w:r>
        <w:rPr>
          <w:rFonts w:ascii="Arial" w:eastAsia="Arial" w:hAnsi="Arial" w:cs="Arial"/>
          <w:color w:val="000000"/>
        </w:rPr>
        <w:t xml:space="preserve"> </w:t>
      </w:r>
    </w:p>
    <w:p w14:paraId="793E0622" w14:textId="77777777" w:rsidR="000352E4" w:rsidRDefault="000352E4" w:rsidP="000352E4">
      <w:pPr>
        <w:pStyle w:val="Standard"/>
        <w:widowControl/>
      </w:pPr>
      <w:r>
        <w:rPr>
          <w:color w:val="000000"/>
        </w:rPr>
        <w:t>Lines with "#" at the beginning define a category; all other lines are comments to the category above.</w:t>
      </w:r>
      <w:r>
        <w:rPr>
          <w:rFonts w:ascii="Arial" w:eastAsia="Arial" w:hAnsi="Arial" w:cs="Arial"/>
          <w:color w:val="000000"/>
        </w:rPr>
        <w:t xml:space="preserve"> </w:t>
      </w:r>
    </w:p>
    <w:p w14:paraId="5B7E353E" w14:textId="77777777" w:rsidR="000352E4" w:rsidRDefault="000352E4" w:rsidP="000352E4">
      <w:pPr>
        <w:pStyle w:val="Standard"/>
        <w:keepNext/>
        <w:widowControl/>
      </w:pPr>
      <w:r>
        <w:rPr>
          <w:color w:val="000000"/>
        </w:rPr>
        <w:t>In the following example, two categories are defined: "Locations" and "Persons":</w:t>
      </w:r>
      <w:r>
        <w:rPr>
          <w:rFonts w:ascii="Arial" w:eastAsia="Arial" w:hAnsi="Arial" w:cs="Arial"/>
          <w:color w:val="000000"/>
        </w:rPr>
        <w:t xml:space="preserve"> </w:t>
      </w:r>
    </w:p>
    <w:p w14:paraId="13CD8523" w14:textId="77777777" w:rsidR="000352E4" w:rsidRDefault="000352E4" w:rsidP="000352E4">
      <w:pPr>
        <w:keepLines/>
        <w:widowControl/>
        <w:spacing w:before="180"/>
      </w:pPr>
      <w:r>
        <w:rPr>
          <w:noProof/>
        </w:rPr>
        <w:drawing>
          <wp:inline distT="0" distB="0" distL="0" distR="0" wp14:anchorId="5796D222" wp14:editId="50083B24">
            <wp:extent cx="4200525" cy="356235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rId124" cstate="print"/>
                    <a:stretch>
                      <a:fillRect/>
                    </a:stretch>
                  </pic:blipFill>
                  <pic:spPr>
                    <a:xfrm>
                      <a:off x="0" y="0"/>
                      <a:ext cx="4200525" cy="3562350"/>
                    </a:xfrm>
                    <a:prstGeom prst="rect">
                      <a:avLst/>
                    </a:prstGeom>
                  </pic:spPr>
                </pic:pic>
              </a:graphicData>
            </a:graphic>
          </wp:inline>
        </w:drawing>
      </w:r>
    </w:p>
    <w:p w14:paraId="4E793B9F"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7B512F13" w14:textId="77777777" w:rsidTr="00914CF8">
        <w:trPr>
          <w:tblCellSpacing w:w="15" w:type="dxa"/>
        </w:trPr>
        <w:tc>
          <w:tcPr>
            <w:tcW w:w="2070" w:type="dxa"/>
          </w:tcPr>
          <w:p w14:paraId="1BF12D89" w14:textId="77777777" w:rsidR="000352E4" w:rsidRDefault="000352E4" w:rsidP="000352E4">
            <w:pPr>
              <w:pStyle w:val="StandardDense"/>
              <w:widowControl/>
            </w:pPr>
            <w:r>
              <w:t>Customize mask</w:t>
            </w:r>
          </w:p>
        </w:tc>
        <w:tc>
          <w:tcPr>
            <w:tcW w:w="7170" w:type="dxa"/>
          </w:tcPr>
          <w:p w14:paraId="0E6CB465" w14:textId="77777777" w:rsidR="000352E4" w:rsidRDefault="000352E4" w:rsidP="000352E4">
            <w:pPr>
              <w:pStyle w:val="StandardDense"/>
              <w:widowControl/>
            </w:pPr>
            <w:r>
              <w:t xml:space="preserve">Customize the mask, more details in </w:t>
            </w:r>
            <w:hyperlink w:anchor="_topic_FormCustomization">
              <w:r>
                <w:rPr>
                  <w:rStyle w:val="Hyperlink"/>
                </w:rPr>
                <w:t>Mask: "Customize mask"</w:t>
              </w:r>
            </w:hyperlink>
          </w:p>
        </w:tc>
      </w:tr>
      <w:tr w:rsidR="000352E4" w14:paraId="418D583F" w14:textId="77777777" w:rsidTr="00914CF8">
        <w:trPr>
          <w:tblCellSpacing w:w="15" w:type="dxa"/>
        </w:trPr>
        <w:tc>
          <w:tcPr>
            <w:tcW w:w="2070" w:type="dxa"/>
          </w:tcPr>
          <w:p w14:paraId="7487E86E" w14:textId="77777777" w:rsidR="000352E4" w:rsidRDefault="000352E4" w:rsidP="000352E4">
            <w:pPr>
              <w:pStyle w:val="StandardDense"/>
              <w:widowControl/>
            </w:pPr>
            <w:r>
              <w:t>OK</w:t>
            </w:r>
          </w:p>
        </w:tc>
        <w:tc>
          <w:tcPr>
            <w:tcW w:w="7170" w:type="dxa"/>
          </w:tcPr>
          <w:p w14:paraId="1CECBFF8" w14:textId="77777777" w:rsidR="000352E4" w:rsidRDefault="000352E4" w:rsidP="000352E4">
            <w:pPr>
              <w:pStyle w:val="StandardDense"/>
              <w:widowControl/>
            </w:pPr>
            <w:r>
              <w:t>Save changes and close mask</w:t>
            </w:r>
          </w:p>
        </w:tc>
      </w:tr>
      <w:tr w:rsidR="000352E4" w14:paraId="1AEA8E87" w14:textId="77777777" w:rsidTr="00914CF8">
        <w:trPr>
          <w:tblCellSpacing w:w="15" w:type="dxa"/>
        </w:trPr>
        <w:tc>
          <w:tcPr>
            <w:tcW w:w="2070" w:type="dxa"/>
          </w:tcPr>
          <w:p w14:paraId="667F49D8" w14:textId="77777777" w:rsidR="000352E4" w:rsidRDefault="000352E4" w:rsidP="000352E4">
            <w:pPr>
              <w:pStyle w:val="StandardDense"/>
              <w:widowControl/>
            </w:pPr>
            <w:r>
              <w:t>Cancel</w:t>
            </w:r>
          </w:p>
        </w:tc>
        <w:tc>
          <w:tcPr>
            <w:tcW w:w="7170" w:type="dxa"/>
          </w:tcPr>
          <w:p w14:paraId="3C40BEF5" w14:textId="77777777" w:rsidR="000352E4" w:rsidRDefault="000352E4" w:rsidP="000352E4">
            <w:pPr>
              <w:pStyle w:val="StandardDense"/>
              <w:widowControl/>
            </w:pPr>
            <w:r>
              <w:t>Close mask without saving changes</w:t>
            </w:r>
          </w:p>
        </w:tc>
      </w:tr>
      <w:tr w:rsidR="000352E4" w14:paraId="288C2750" w14:textId="77777777" w:rsidTr="00914CF8">
        <w:trPr>
          <w:tblCellSpacing w:w="15" w:type="dxa"/>
        </w:trPr>
        <w:tc>
          <w:tcPr>
            <w:tcW w:w="2070" w:type="dxa"/>
          </w:tcPr>
          <w:p w14:paraId="336A9C7F" w14:textId="77777777" w:rsidR="000352E4" w:rsidRDefault="000352E4" w:rsidP="000352E4">
            <w:pPr>
              <w:pStyle w:val="StandardDense"/>
              <w:widowControl/>
            </w:pPr>
            <w:r>
              <w:t>Help</w:t>
            </w:r>
          </w:p>
        </w:tc>
        <w:tc>
          <w:tcPr>
            <w:tcW w:w="7170" w:type="dxa"/>
          </w:tcPr>
          <w:p w14:paraId="1C028A9B" w14:textId="77777777" w:rsidR="000352E4" w:rsidRDefault="000352E4" w:rsidP="000352E4">
            <w:pPr>
              <w:pStyle w:val="StandardDense"/>
              <w:widowControl/>
            </w:pPr>
            <w:r>
              <w:rPr>
                <w:color w:val="000000"/>
              </w:rPr>
              <w:t>Displays the help for this mask</w:t>
            </w:r>
          </w:p>
        </w:tc>
      </w:tr>
    </w:tbl>
    <w:p w14:paraId="23CCFB16" w14:textId="77777777" w:rsidR="000352E4" w:rsidRDefault="000352E4" w:rsidP="000352E4">
      <w:pPr>
        <w:keepLines/>
        <w:widowControl/>
      </w:pPr>
    </w:p>
    <w:p w14:paraId="09C9385D"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25">
        <w:r>
          <w:rPr>
            <w:rFonts w:ascii="Tahoma" w:eastAsia="Tahoma" w:hAnsi="Tahoma" w:cs="Tahoma"/>
            <w:i/>
            <w:color w:val="6666FF"/>
          </w:rPr>
          <w:t>Free EPub producer</w:t>
        </w:r>
      </w:hyperlink>
    </w:p>
    <w:p w14:paraId="0783F233" w14:textId="77777777" w:rsidR="000352E4" w:rsidRDefault="000352E4" w:rsidP="000352E4">
      <w:pPr>
        <w:pStyle w:val="Heading1"/>
        <w:widowControl/>
      </w:pPr>
      <w:bookmarkStart w:id="36" w:name="_Toc65156459"/>
      <w:r>
        <w:lastRenderedPageBreak/>
        <w:t>Mask "Predefined IPTC key words"</w:t>
      </w:r>
      <w:bookmarkEnd w:id="36"/>
    </w:p>
    <w:p w14:paraId="6BEF3AA8" w14:textId="77777777" w:rsidR="000352E4" w:rsidRDefault="000352E4" w:rsidP="000352E4">
      <w:pPr>
        <w:pStyle w:val="Standard"/>
        <w:widowControl/>
      </w:pPr>
      <w:r>
        <w:rPr>
          <w:color w:val="000000"/>
        </w:rPr>
        <w:t>In this mask you can define IPTC key words that are displayed in the main mask in the area "IPTC key words" with check box.</w:t>
      </w:r>
      <w:r>
        <w:rPr>
          <w:rFonts w:ascii="Arial" w:eastAsia="Arial" w:hAnsi="Arial" w:cs="Arial"/>
          <w:color w:val="000000"/>
        </w:rPr>
        <w:t xml:space="preserve"> </w:t>
      </w:r>
    </w:p>
    <w:p w14:paraId="53AA3EB5" w14:textId="77777777" w:rsidR="000352E4" w:rsidRDefault="000352E4" w:rsidP="000352E4">
      <w:pPr>
        <w:pStyle w:val="Standard"/>
        <w:widowControl/>
      </w:pPr>
      <w:r>
        <w:rPr>
          <w:color w:val="000000"/>
        </w:rPr>
        <w:t>Each row defines an IPTC key word; spaces in the key word will be accepted.</w:t>
      </w:r>
      <w:r>
        <w:rPr>
          <w:rFonts w:ascii="Arial" w:eastAsia="Arial" w:hAnsi="Arial" w:cs="Arial"/>
          <w:color w:val="000000"/>
        </w:rPr>
        <w:t xml:space="preserve"> </w:t>
      </w:r>
    </w:p>
    <w:p w14:paraId="45349360" w14:textId="77777777" w:rsidR="000352E4" w:rsidRDefault="000352E4" w:rsidP="000352E4">
      <w:pPr>
        <w:keepLines/>
        <w:widowControl/>
        <w:spacing w:before="180"/>
      </w:pPr>
      <w:r>
        <w:rPr>
          <w:noProof/>
        </w:rPr>
        <w:drawing>
          <wp:inline distT="0" distB="0" distL="0" distR="0" wp14:anchorId="66D1B748" wp14:editId="167131E1">
            <wp:extent cx="4133850" cy="3838575"/>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rId126" cstate="print"/>
                    <a:stretch>
                      <a:fillRect/>
                    </a:stretch>
                  </pic:blipFill>
                  <pic:spPr>
                    <a:xfrm>
                      <a:off x="0" y="0"/>
                      <a:ext cx="4133850" cy="3838575"/>
                    </a:xfrm>
                    <a:prstGeom prst="rect">
                      <a:avLst/>
                    </a:prstGeom>
                  </pic:spPr>
                </pic:pic>
              </a:graphicData>
            </a:graphic>
          </wp:inline>
        </w:drawing>
      </w:r>
    </w:p>
    <w:p w14:paraId="0D0699C1"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1464BB36" w14:textId="77777777" w:rsidTr="00914CF8">
        <w:trPr>
          <w:tblCellSpacing w:w="15" w:type="dxa"/>
        </w:trPr>
        <w:tc>
          <w:tcPr>
            <w:tcW w:w="2070" w:type="dxa"/>
          </w:tcPr>
          <w:p w14:paraId="5145265A" w14:textId="77777777" w:rsidR="000352E4" w:rsidRDefault="000352E4" w:rsidP="000352E4">
            <w:pPr>
              <w:pStyle w:val="StandardDense"/>
              <w:widowControl/>
            </w:pPr>
            <w:r>
              <w:t>Customize mask</w:t>
            </w:r>
          </w:p>
        </w:tc>
        <w:tc>
          <w:tcPr>
            <w:tcW w:w="7170" w:type="dxa"/>
          </w:tcPr>
          <w:p w14:paraId="64DD2F19" w14:textId="77777777" w:rsidR="000352E4" w:rsidRDefault="000352E4" w:rsidP="000352E4">
            <w:pPr>
              <w:pStyle w:val="StandardDense"/>
              <w:widowControl/>
            </w:pPr>
            <w:r>
              <w:t xml:space="preserve">Customize the mask, more details in </w:t>
            </w:r>
            <w:hyperlink w:anchor="_topic_FormCustomization">
              <w:r>
                <w:rPr>
                  <w:rStyle w:val="Hyperlink"/>
                </w:rPr>
                <w:t>Mask: "Customize mask"</w:t>
              </w:r>
            </w:hyperlink>
          </w:p>
        </w:tc>
      </w:tr>
      <w:tr w:rsidR="000352E4" w14:paraId="46C8E0A6" w14:textId="77777777" w:rsidTr="00914CF8">
        <w:trPr>
          <w:tblCellSpacing w:w="15" w:type="dxa"/>
        </w:trPr>
        <w:tc>
          <w:tcPr>
            <w:tcW w:w="2070" w:type="dxa"/>
          </w:tcPr>
          <w:p w14:paraId="776EB405" w14:textId="77777777" w:rsidR="000352E4" w:rsidRDefault="000352E4" w:rsidP="000352E4">
            <w:pPr>
              <w:pStyle w:val="StandardDense"/>
              <w:widowControl/>
            </w:pPr>
            <w:r>
              <w:t>OK</w:t>
            </w:r>
          </w:p>
        </w:tc>
        <w:tc>
          <w:tcPr>
            <w:tcW w:w="7170" w:type="dxa"/>
          </w:tcPr>
          <w:p w14:paraId="6CFD26DD" w14:textId="77777777" w:rsidR="000352E4" w:rsidRDefault="000352E4" w:rsidP="000352E4">
            <w:pPr>
              <w:pStyle w:val="StandardDense"/>
              <w:widowControl/>
            </w:pPr>
            <w:r>
              <w:t>Save changes and close mask</w:t>
            </w:r>
          </w:p>
        </w:tc>
      </w:tr>
      <w:tr w:rsidR="000352E4" w14:paraId="5D0F6BE5" w14:textId="77777777" w:rsidTr="00914CF8">
        <w:trPr>
          <w:tblCellSpacing w:w="15" w:type="dxa"/>
        </w:trPr>
        <w:tc>
          <w:tcPr>
            <w:tcW w:w="2070" w:type="dxa"/>
          </w:tcPr>
          <w:p w14:paraId="235F1D98" w14:textId="77777777" w:rsidR="000352E4" w:rsidRDefault="000352E4" w:rsidP="000352E4">
            <w:pPr>
              <w:pStyle w:val="StandardDense"/>
              <w:widowControl/>
            </w:pPr>
            <w:r>
              <w:t>Cancel</w:t>
            </w:r>
          </w:p>
        </w:tc>
        <w:tc>
          <w:tcPr>
            <w:tcW w:w="7170" w:type="dxa"/>
          </w:tcPr>
          <w:p w14:paraId="12FF092B" w14:textId="77777777" w:rsidR="000352E4" w:rsidRDefault="000352E4" w:rsidP="000352E4">
            <w:pPr>
              <w:pStyle w:val="StandardDense"/>
              <w:widowControl/>
            </w:pPr>
            <w:r>
              <w:t>Close mask without saving changes</w:t>
            </w:r>
          </w:p>
        </w:tc>
      </w:tr>
      <w:tr w:rsidR="000352E4" w14:paraId="20205AF5" w14:textId="77777777" w:rsidTr="00914CF8">
        <w:trPr>
          <w:tblCellSpacing w:w="15" w:type="dxa"/>
        </w:trPr>
        <w:tc>
          <w:tcPr>
            <w:tcW w:w="2070" w:type="dxa"/>
          </w:tcPr>
          <w:p w14:paraId="33AB0FA7" w14:textId="77777777" w:rsidR="000352E4" w:rsidRDefault="000352E4" w:rsidP="000352E4">
            <w:pPr>
              <w:pStyle w:val="StandardDense"/>
              <w:widowControl/>
            </w:pPr>
            <w:r>
              <w:t>Help</w:t>
            </w:r>
          </w:p>
        </w:tc>
        <w:tc>
          <w:tcPr>
            <w:tcW w:w="7170" w:type="dxa"/>
          </w:tcPr>
          <w:p w14:paraId="44843CE1" w14:textId="77777777" w:rsidR="000352E4" w:rsidRDefault="000352E4" w:rsidP="000352E4">
            <w:pPr>
              <w:pStyle w:val="StandardDense"/>
              <w:widowControl/>
            </w:pPr>
            <w:r>
              <w:rPr>
                <w:color w:val="000000"/>
              </w:rPr>
              <w:t>Displays the help for this mask</w:t>
            </w:r>
          </w:p>
        </w:tc>
      </w:tr>
    </w:tbl>
    <w:p w14:paraId="144E2CF8" w14:textId="77777777" w:rsidR="000352E4" w:rsidRDefault="000352E4" w:rsidP="000352E4">
      <w:pPr>
        <w:keepLines/>
        <w:widowControl/>
      </w:pPr>
    </w:p>
    <w:p w14:paraId="161FCFE8"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27">
        <w:r>
          <w:rPr>
            <w:rFonts w:ascii="Tahoma" w:eastAsia="Tahoma" w:hAnsi="Tahoma" w:cs="Tahoma"/>
            <w:i/>
            <w:color w:val="6666FF"/>
          </w:rPr>
          <w:t>Create iPhone web-based documentation</w:t>
        </w:r>
      </w:hyperlink>
    </w:p>
    <w:p w14:paraId="5D77B864" w14:textId="77777777" w:rsidR="000352E4" w:rsidRDefault="000352E4" w:rsidP="000352E4">
      <w:pPr>
        <w:pStyle w:val="Heading1"/>
        <w:widowControl/>
      </w:pPr>
      <w:bookmarkStart w:id="37" w:name="_Toc65156460"/>
      <w:r>
        <w:lastRenderedPageBreak/>
        <w:t>Mask "Select and edit data template"</w:t>
      </w:r>
      <w:bookmarkEnd w:id="37"/>
    </w:p>
    <w:p w14:paraId="54E9CE9C" w14:textId="77777777" w:rsidR="000352E4" w:rsidRDefault="000352E4" w:rsidP="000352E4">
      <w:pPr>
        <w:pStyle w:val="StandardDense"/>
        <w:widowControl/>
      </w:pPr>
      <w:r>
        <w:t>Data templates can be defined to set several properties in one step. With this mask data templates can be created, modified, selected and deleted.</w:t>
      </w:r>
    </w:p>
    <w:p w14:paraId="28A8214C" w14:textId="77777777" w:rsidR="000352E4" w:rsidRDefault="000352E4" w:rsidP="000352E4">
      <w:pPr>
        <w:pStyle w:val="Standard"/>
        <w:widowControl/>
      </w:pPr>
      <w:r>
        <w:rPr>
          <w:noProof/>
        </w:rPr>
        <w:drawing>
          <wp:inline distT="0" distB="0" distL="0" distR="0" wp14:anchorId="0F934DB9" wp14:editId="2119628A">
            <wp:extent cx="5991225" cy="4838700"/>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rId128" cstate="print"/>
                    <a:stretch>
                      <a:fillRect/>
                    </a:stretch>
                  </pic:blipFill>
                  <pic:spPr>
                    <a:xfrm>
                      <a:off x="0" y="0"/>
                      <a:ext cx="5991225" cy="4838700"/>
                    </a:xfrm>
                    <a:prstGeom prst="rect">
                      <a:avLst/>
                    </a:prstGeom>
                  </pic:spPr>
                </pic:pic>
              </a:graphicData>
            </a:graphic>
          </wp:inline>
        </w:drawing>
      </w:r>
    </w:p>
    <w:p w14:paraId="5512264B" w14:textId="77777777" w:rsidR="000352E4" w:rsidRDefault="000352E4" w:rsidP="000352E4">
      <w:pPr>
        <w:pStyle w:val="Heading6"/>
        <w:widowControl/>
      </w:pPr>
      <w:r>
        <w:t>Layout of the mask</w:t>
      </w:r>
    </w:p>
    <w:p w14:paraId="3453E23D" w14:textId="77777777" w:rsidR="000352E4" w:rsidRDefault="000352E4" w:rsidP="000352E4">
      <w:pPr>
        <w:pStyle w:val="StandardDense"/>
        <w:widowControl/>
        <w:numPr>
          <w:ilvl w:val="0"/>
          <w:numId w:val="20"/>
        </w:numPr>
      </w:pPr>
      <w:r>
        <w:t>Drop down list with already created templates</w:t>
      </w:r>
    </w:p>
    <w:p w14:paraId="111B1395" w14:textId="77777777" w:rsidR="000352E4" w:rsidRDefault="000352E4" w:rsidP="000352E4">
      <w:pPr>
        <w:pStyle w:val="StandardDense"/>
        <w:widowControl/>
        <w:numPr>
          <w:ilvl w:val="0"/>
          <w:numId w:val="20"/>
        </w:numPr>
      </w:pPr>
      <w:r>
        <w:t>Combo box for artist (author)</w:t>
      </w:r>
    </w:p>
    <w:p w14:paraId="56CAF14D" w14:textId="77777777" w:rsidR="000352E4" w:rsidRDefault="000352E4" w:rsidP="000352E4">
      <w:pPr>
        <w:pStyle w:val="StandardDense"/>
        <w:widowControl/>
        <w:numPr>
          <w:ilvl w:val="0"/>
          <w:numId w:val="20"/>
        </w:numPr>
      </w:pPr>
      <w:r>
        <w:t>Combo box for comment</w:t>
      </w:r>
    </w:p>
    <w:p w14:paraId="4297FD53" w14:textId="77777777" w:rsidR="000352E4" w:rsidRDefault="000352E4" w:rsidP="000352E4">
      <w:pPr>
        <w:pStyle w:val="StandardDense"/>
        <w:widowControl/>
        <w:numPr>
          <w:ilvl w:val="0"/>
          <w:numId w:val="20"/>
        </w:numPr>
      </w:pPr>
      <w:r>
        <w:t xml:space="preserve">Configurable input area </w:t>
      </w:r>
      <w:r>
        <w:br/>
        <w:t>In this area the same properties are shown as in the configurable input area of the main mask.</w:t>
      </w:r>
    </w:p>
    <w:p w14:paraId="5BDE37A3" w14:textId="77777777" w:rsidR="000352E4" w:rsidRDefault="000352E4" w:rsidP="000352E4">
      <w:pPr>
        <w:pStyle w:val="StandardDense"/>
        <w:widowControl/>
        <w:numPr>
          <w:ilvl w:val="0"/>
          <w:numId w:val="20"/>
        </w:numPr>
      </w:pPr>
      <w:r>
        <w:t>Input area for IPTC key words</w:t>
      </w:r>
      <w:r>
        <w:br/>
        <w:t>As in the main mask this area contains a text box for free key words and check boxes for predefined keywords.</w:t>
      </w:r>
    </w:p>
    <w:p w14:paraId="770943ED" w14:textId="77777777" w:rsidR="000352E4" w:rsidRDefault="000352E4" w:rsidP="000352E4">
      <w:pPr>
        <w:pStyle w:val="Standard"/>
        <w:widowControl/>
      </w:pPr>
      <w:r>
        <w:t>For artist, comment and configurable properties, which can have only one value, combo boxes are used. They contain lists with the values latest saved in the main mask.</w:t>
      </w:r>
    </w:p>
    <w:p w14:paraId="397FC186" w14:textId="77777777" w:rsidR="000352E4" w:rsidRDefault="000352E4" w:rsidP="000352E4">
      <w:pPr>
        <w:pStyle w:val="Standard"/>
        <w:widowControl/>
      </w:pPr>
      <w:r>
        <w:t xml:space="preserve">With the F10-key or double-click in input fields for artist (author), comment or in configurable input area, a </w:t>
      </w:r>
      <w:hyperlink w:anchor="_topic_FormTagValueInput">
        <w:r>
          <w:rPr>
            <w:rStyle w:val="Hyperlink"/>
          </w:rPr>
          <w:t>Mask for input of data</w:t>
        </w:r>
      </w:hyperlink>
      <w:r>
        <w:t xml:space="preserve"> is opened to have a larger and variable input range for long and/or multi-line values. Via this mask also the </w:t>
      </w:r>
      <w:hyperlink w:anchor="_topic_FormPlaceholder">
        <w:r>
          <w:rPr>
            <w:rStyle w:val="Hyperlink"/>
          </w:rPr>
          <w:t>Mask "Edit / insert placeholder"</w:t>
        </w:r>
      </w:hyperlink>
      <w:r>
        <w:t xml:space="preserve"> can be opened.</w:t>
      </w:r>
    </w:p>
    <w:p w14:paraId="75301734" w14:textId="77777777" w:rsidR="000352E4" w:rsidRDefault="000352E4" w:rsidP="000352E4">
      <w:pPr>
        <w:pStyle w:val="Standard"/>
        <w:widowControl/>
      </w:pPr>
      <w:r>
        <w:t xml:space="preserve">With the Shift-F10-key or double-click with Shift-key in input fields for artist (author), comment or in configurable input area, the </w:t>
      </w:r>
      <w:hyperlink w:anchor="_topic_FormPlaceholder">
        <w:r>
          <w:rPr>
            <w:rStyle w:val="Hyperlink"/>
          </w:rPr>
          <w:t>Mask "Edit / insert placeholder"</w:t>
        </w:r>
      </w:hyperlink>
      <w:r>
        <w:t xml:space="preserve"> is opened. </w:t>
      </w:r>
      <w:r>
        <w:lastRenderedPageBreak/>
        <w:t>Placeholders are replaced with the value of the referenced property during saving and thus allow copying values from one property to another.</w:t>
      </w:r>
    </w:p>
    <w:p w14:paraId="50F72AD0" w14:textId="77777777" w:rsidR="000352E4" w:rsidRDefault="000352E4" w:rsidP="000352E4">
      <w:pPr>
        <w:pStyle w:val="Heading6"/>
        <w:widowControl/>
      </w:pPr>
      <w:r>
        <w:t>Usage of data templates</w:t>
      </w:r>
    </w:p>
    <w:p w14:paraId="35325065" w14:textId="77777777" w:rsidR="000352E4" w:rsidRDefault="000352E4" w:rsidP="000352E4">
      <w:pPr>
        <w:pStyle w:val="Standard"/>
        <w:keepNext/>
        <w:widowControl/>
      </w:pPr>
      <w:r>
        <w:t>The template selected when closing the mask can be used in the main mask to fill input fields there. This can be done via menu entry "Tools - Load data from template:" (amended with the name of the template) or following button:</w:t>
      </w:r>
    </w:p>
    <w:p w14:paraId="6642FC92" w14:textId="77777777" w:rsidR="000352E4" w:rsidRDefault="000352E4" w:rsidP="000352E4">
      <w:pPr>
        <w:pStyle w:val="StandardDense"/>
        <w:widowControl/>
      </w:pPr>
      <w:r>
        <w:rPr>
          <w:noProof/>
        </w:rPr>
        <w:drawing>
          <wp:inline distT="0" distB="0" distL="0" distR="0" wp14:anchorId="65E601AD" wp14:editId="43DB36DE">
            <wp:extent cx="304800" cy="304800"/>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rId66" cstate="print"/>
                    <a:stretch>
                      <a:fillRect/>
                    </a:stretch>
                  </pic:blipFill>
                  <pic:spPr>
                    <a:xfrm>
                      <a:off x="0" y="0"/>
                      <a:ext cx="304800" cy="304800"/>
                    </a:xfrm>
                    <a:prstGeom prst="rect">
                      <a:avLst/>
                    </a:prstGeom>
                  </pic:spPr>
                </pic:pic>
              </a:graphicData>
            </a:graphic>
          </wp:inline>
        </w:drawing>
      </w:r>
    </w:p>
    <w:p w14:paraId="32E04AA0" w14:textId="77777777" w:rsidR="000352E4" w:rsidRDefault="000352E4" w:rsidP="000352E4">
      <w:pPr>
        <w:pStyle w:val="Standard"/>
        <w:widowControl/>
      </w:pPr>
      <w:r>
        <w:t>If no template was selected, the menu entry and the button are disabled.</w:t>
      </w:r>
    </w:p>
    <w:p w14:paraId="619BB0F1" w14:textId="77777777" w:rsidR="000352E4" w:rsidRDefault="000352E4" w:rsidP="000352E4">
      <w:pPr>
        <w:pStyle w:val="Standard"/>
        <w:widowControl/>
      </w:pPr>
      <w:r>
        <w:t>During loading data only empty fields are filled, i.e., existing data are not replaced.</w:t>
      </w:r>
    </w:p>
    <w:p w14:paraId="2CDFFF12" w14:textId="77777777" w:rsidR="000352E4" w:rsidRDefault="000352E4" w:rsidP="000352E4">
      <w:pPr>
        <w:pStyle w:val="Standard"/>
        <w:widowControl/>
      </w:pPr>
      <w:r>
        <w:t>In the main mask the fields for artist and comment as well as the configurable input area and input area for IPTC key words can be hidden. Data are not loaded into hidden fields.</w:t>
      </w:r>
    </w:p>
    <w:p w14:paraId="28491022"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06434BF2" w14:textId="77777777" w:rsidTr="00914CF8">
        <w:trPr>
          <w:tblCellSpacing w:w="15" w:type="dxa"/>
        </w:trPr>
        <w:tc>
          <w:tcPr>
            <w:tcW w:w="2070" w:type="dxa"/>
          </w:tcPr>
          <w:p w14:paraId="15FCC3D8" w14:textId="77777777" w:rsidR="000352E4" w:rsidRDefault="000352E4" w:rsidP="000352E4">
            <w:pPr>
              <w:pStyle w:val="StandardDense"/>
              <w:widowControl/>
            </w:pPr>
            <w:r>
              <w:t>New - empty</w:t>
            </w:r>
          </w:p>
        </w:tc>
        <w:tc>
          <w:tcPr>
            <w:tcW w:w="7170" w:type="dxa"/>
          </w:tcPr>
          <w:p w14:paraId="1CF1E0A1" w14:textId="77777777" w:rsidR="000352E4" w:rsidRDefault="000352E4" w:rsidP="000352E4">
            <w:pPr>
              <w:pStyle w:val="StandardDense"/>
              <w:widowControl/>
            </w:pPr>
            <w:r>
              <w:t>Create new data template - input fields are empty</w:t>
            </w:r>
          </w:p>
        </w:tc>
      </w:tr>
      <w:tr w:rsidR="000352E4" w14:paraId="7E0F784E" w14:textId="77777777" w:rsidTr="00914CF8">
        <w:trPr>
          <w:tblCellSpacing w:w="15" w:type="dxa"/>
        </w:trPr>
        <w:tc>
          <w:tcPr>
            <w:tcW w:w="2070" w:type="dxa"/>
          </w:tcPr>
          <w:p w14:paraId="5EC53304" w14:textId="77777777" w:rsidR="000352E4" w:rsidRDefault="000352E4" w:rsidP="000352E4">
            <w:pPr>
              <w:pStyle w:val="StandardDense"/>
              <w:widowControl/>
            </w:pPr>
            <w:r>
              <w:t>New - with data from main mask</w:t>
            </w:r>
          </w:p>
        </w:tc>
        <w:tc>
          <w:tcPr>
            <w:tcW w:w="7170" w:type="dxa"/>
          </w:tcPr>
          <w:p w14:paraId="4E4311D2" w14:textId="77777777" w:rsidR="000352E4" w:rsidRDefault="000352E4" w:rsidP="000352E4">
            <w:pPr>
              <w:pStyle w:val="StandardDense"/>
              <w:widowControl/>
            </w:pPr>
            <w:r>
              <w:t>Create new data template - input fields are filled with data from main mask</w:t>
            </w:r>
          </w:p>
        </w:tc>
      </w:tr>
      <w:tr w:rsidR="000352E4" w14:paraId="0FE1DCAB" w14:textId="77777777" w:rsidTr="00914CF8">
        <w:trPr>
          <w:tblCellSpacing w:w="15" w:type="dxa"/>
        </w:trPr>
        <w:tc>
          <w:tcPr>
            <w:tcW w:w="2070" w:type="dxa"/>
          </w:tcPr>
          <w:p w14:paraId="3287526E" w14:textId="77777777" w:rsidR="000352E4" w:rsidRDefault="000352E4" w:rsidP="000352E4">
            <w:pPr>
              <w:pStyle w:val="StandardDense"/>
              <w:widowControl/>
            </w:pPr>
            <w:r>
              <w:t>Save</w:t>
            </w:r>
          </w:p>
        </w:tc>
        <w:tc>
          <w:tcPr>
            <w:tcW w:w="7170" w:type="dxa"/>
          </w:tcPr>
          <w:p w14:paraId="0C7216D0" w14:textId="77777777" w:rsidR="000352E4" w:rsidRDefault="000352E4" w:rsidP="000352E4">
            <w:pPr>
              <w:pStyle w:val="StandardDense"/>
              <w:widowControl/>
            </w:pPr>
            <w:r>
              <w:t>Saves the template</w:t>
            </w:r>
          </w:p>
        </w:tc>
      </w:tr>
      <w:tr w:rsidR="000352E4" w14:paraId="3106CBC8" w14:textId="77777777" w:rsidTr="00914CF8">
        <w:trPr>
          <w:tblCellSpacing w:w="15" w:type="dxa"/>
        </w:trPr>
        <w:tc>
          <w:tcPr>
            <w:tcW w:w="2070" w:type="dxa"/>
          </w:tcPr>
          <w:p w14:paraId="66DB3AF3" w14:textId="77777777" w:rsidR="000352E4" w:rsidRDefault="000352E4" w:rsidP="000352E4">
            <w:pPr>
              <w:pStyle w:val="StandardDense"/>
              <w:widowControl/>
            </w:pPr>
            <w:r>
              <w:t>Save as ...</w:t>
            </w:r>
          </w:p>
        </w:tc>
        <w:tc>
          <w:tcPr>
            <w:tcW w:w="7170" w:type="dxa"/>
          </w:tcPr>
          <w:p w14:paraId="03716A47" w14:textId="77777777" w:rsidR="000352E4" w:rsidRDefault="000352E4" w:rsidP="000352E4">
            <w:pPr>
              <w:pStyle w:val="StandardDense"/>
              <w:widowControl/>
            </w:pPr>
            <w:r>
              <w:t>Saves the template with new name</w:t>
            </w:r>
          </w:p>
        </w:tc>
      </w:tr>
      <w:tr w:rsidR="000352E4" w14:paraId="2343FD87" w14:textId="77777777" w:rsidTr="00914CF8">
        <w:trPr>
          <w:tblCellSpacing w:w="15" w:type="dxa"/>
        </w:trPr>
        <w:tc>
          <w:tcPr>
            <w:tcW w:w="2070" w:type="dxa"/>
          </w:tcPr>
          <w:p w14:paraId="6CC49504" w14:textId="77777777" w:rsidR="000352E4" w:rsidRDefault="000352E4" w:rsidP="000352E4">
            <w:pPr>
              <w:pStyle w:val="StandardDense"/>
              <w:widowControl/>
            </w:pPr>
            <w:r>
              <w:t>Delete</w:t>
            </w:r>
          </w:p>
        </w:tc>
        <w:tc>
          <w:tcPr>
            <w:tcW w:w="7170" w:type="dxa"/>
          </w:tcPr>
          <w:p w14:paraId="4C95A0BB" w14:textId="77777777" w:rsidR="000352E4" w:rsidRDefault="000352E4" w:rsidP="000352E4">
            <w:pPr>
              <w:pStyle w:val="StandardDense"/>
              <w:widowControl/>
            </w:pPr>
            <w:r>
              <w:t>Deletes the selected template</w:t>
            </w:r>
          </w:p>
        </w:tc>
      </w:tr>
      <w:tr w:rsidR="000352E4" w14:paraId="5B948463" w14:textId="77777777" w:rsidTr="00914CF8">
        <w:trPr>
          <w:tblCellSpacing w:w="15" w:type="dxa"/>
        </w:trPr>
        <w:tc>
          <w:tcPr>
            <w:tcW w:w="2070" w:type="dxa"/>
          </w:tcPr>
          <w:p w14:paraId="0261E47C" w14:textId="77777777" w:rsidR="000352E4" w:rsidRDefault="000352E4" w:rsidP="000352E4">
            <w:pPr>
              <w:pStyle w:val="StandardDense"/>
              <w:widowControl/>
            </w:pPr>
            <w:r>
              <w:t>Customize mask</w:t>
            </w:r>
          </w:p>
        </w:tc>
        <w:tc>
          <w:tcPr>
            <w:tcW w:w="7170" w:type="dxa"/>
          </w:tcPr>
          <w:p w14:paraId="0087249E" w14:textId="77777777" w:rsidR="000352E4" w:rsidRDefault="000352E4" w:rsidP="000352E4">
            <w:pPr>
              <w:pStyle w:val="StandardDense"/>
              <w:widowControl/>
            </w:pPr>
            <w:r>
              <w:t xml:space="preserve">Customize the mask, more details in </w:t>
            </w:r>
            <w:hyperlink w:anchor="_topic_FormCustomization">
              <w:r>
                <w:rPr>
                  <w:rStyle w:val="Hyperlink"/>
                </w:rPr>
                <w:t>Mask: "Customize mask"</w:t>
              </w:r>
              <w:r>
                <w:t>.</w:t>
              </w:r>
            </w:hyperlink>
          </w:p>
        </w:tc>
      </w:tr>
      <w:tr w:rsidR="000352E4" w14:paraId="508B9D93" w14:textId="77777777" w:rsidTr="00914CF8">
        <w:trPr>
          <w:tblCellSpacing w:w="15" w:type="dxa"/>
        </w:trPr>
        <w:tc>
          <w:tcPr>
            <w:tcW w:w="2070" w:type="dxa"/>
          </w:tcPr>
          <w:p w14:paraId="6BA7A345" w14:textId="77777777" w:rsidR="000352E4" w:rsidRDefault="000352E4" w:rsidP="000352E4">
            <w:pPr>
              <w:pStyle w:val="StandardDense"/>
              <w:widowControl/>
            </w:pPr>
            <w:r>
              <w:t>Close</w:t>
            </w:r>
          </w:p>
        </w:tc>
        <w:tc>
          <w:tcPr>
            <w:tcW w:w="7170" w:type="dxa"/>
          </w:tcPr>
          <w:p w14:paraId="192F8EF2" w14:textId="77777777" w:rsidR="000352E4" w:rsidRDefault="000352E4" w:rsidP="000352E4">
            <w:pPr>
              <w:pStyle w:val="StandardDense"/>
              <w:widowControl/>
            </w:pPr>
            <w:r>
              <w:t>Close the mask; the selected data template can be used in the main mask.</w:t>
            </w:r>
          </w:p>
        </w:tc>
      </w:tr>
      <w:tr w:rsidR="000352E4" w14:paraId="712CCA59" w14:textId="77777777" w:rsidTr="00914CF8">
        <w:trPr>
          <w:tblCellSpacing w:w="15" w:type="dxa"/>
        </w:trPr>
        <w:tc>
          <w:tcPr>
            <w:tcW w:w="2070" w:type="dxa"/>
          </w:tcPr>
          <w:p w14:paraId="1728EB12" w14:textId="77777777" w:rsidR="000352E4" w:rsidRDefault="000352E4" w:rsidP="000352E4">
            <w:pPr>
              <w:pStyle w:val="StandardDense"/>
              <w:widowControl/>
            </w:pPr>
            <w:r>
              <w:t>Help</w:t>
            </w:r>
          </w:p>
        </w:tc>
        <w:tc>
          <w:tcPr>
            <w:tcW w:w="7170" w:type="dxa"/>
          </w:tcPr>
          <w:p w14:paraId="17CEBCC7" w14:textId="77777777" w:rsidR="000352E4" w:rsidRDefault="000352E4" w:rsidP="000352E4">
            <w:pPr>
              <w:pStyle w:val="StandardDense"/>
              <w:widowControl/>
            </w:pPr>
            <w:r>
              <w:rPr>
                <w:color w:val="000000"/>
              </w:rPr>
              <w:t>Displays the help for this mask</w:t>
            </w:r>
          </w:p>
        </w:tc>
      </w:tr>
    </w:tbl>
    <w:p w14:paraId="5E5BB10A" w14:textId="77777777" w:rsidR="000352E4" w:rsidRDefault="000352E4" w:rsidP="000352E4">
      <w:pPr>
        <w:widowControl/>
      </w:pPr>
    </w:p>
    <w:p w14:paraId="7EA3BE72"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29">
        <w:r>
          <w:rPr>
            <w:rFonts w:ascii="Tahoma" w:eastAsia="Tahoma" w:hAnsi="Tahoma" w:cs="Tahoma"/>
            <w:i/>
            <w:color w:val="6666FF"/>
          </w:rPr>
          <w:t>Easy to use tool to create HTML Help files and Help web sites</w:t>
        </w:r>
      </w:hyperlink>
    </w:p>
    <w:p w14:paraId="6ACE183E" w14:textId="77777777" w:rsidR="000352E4" w:rsidRDefault="000352E4" w:rsidP="000352E4">
      <w:pPr>
        <w:pStyle w:val="Heading1"/>
        <w:widowControl/>
      </w:pPr>
      <w:bookmarkStart w:id="38" w:name="_Toc65156461"/>
      <w:r>
        <w:lastRenderedPageBreak/>
        <w:t>Mask "Edit / insert placeholder"</w:t>
      </w:r>
      <w:bookmarkEnd w:id="38"/>
    </w:p>
    <w:p w14:paraId="7F84F409" w14:textId="77777777" w:rsidR="000352E4" w:rsidRDefault="000352E4" w:rsidP="000352E4">
      <w:pPr>
        <w:pStyle w:val="Standard"/>
        <w:keepNext/>
        <w:widowControl/>
      </w:pPr>
      <w:r>
        <w:rPr>
          <w:color w:val="000000"/>
        </w:rPr>
        <w:t xml:space="preserve">In the input fields you can use placeholders for other properties. Possible use cases are: </w:t>
      </w:r>
    </w:p>
    <w:p w14:paraId="2A9304AB" w14:textId="77777777" w:rsidR="000352E4" w:rsidRDefault="000352E4" w:rsidP="000352E4">
      <w:pPr>
        <w:pStyle w:val="Standard"/>
        <w:widowControl/>
        <w:numPr>
          <w:ilvl w:val="0"/>
          <w:numId w:val="34"/>
        </w:numPr>
      </w:pPr>
      <w:r>
        <w:rPr>
          <w:color w:val="000000"/>
        </w:rPr>
        <w:t xml:space="preserve">With Windows Live Photo Gallery people can be recognized in images. The names are stored in an XMP property, which many other programs do not show. You can copy the names using a placeholder into another property (e.g., Exif.Photo.UserComment) so that they are visible in other programs (e.g., when distributing images to people who do not use the Windows Live Photo Gallery). </w:t>
      </w:r>
    </w:p>
    <w:p w14:paraId="6526D049" w14:textId="77777777" w:rsidR="000352E4" w:rsidRDefault="000352E4" w:rsidP="000352E4">
      <w:pPr>
        <w:pStyle w:val="Standard"/>
        <w:widowControl/>
        <w:numPr>
          <w:ilvl w:val="0"/>
          <w:numId w:val="34"/>
        </w:numPr>
      </w:pPr>
      <w:r>
        <w:rPr>
          <w:color w:val="000000"/>
        </w:rPr>
        <w:t xml:space="preserve">When you enter the artist (author), a copyright notice is generated at the same time. </w:t>
      </w:r>
    </w:p>
    <w:p w14:paraId="1D117B41" w14:textId="77777777" w:rsidR="000352E4" w:rsidRDefault="000352E4" w:rsidP="000352E4">
      <w:pPr>
        <w:pStyle w:val="Standard"/>
        <w:widowControl/>
        <w:numPr>
          <w:ilvl w:val="0"/>
          <w:numId w:val="34"/>
        </w:numPr>
      </w:pPr>
      <w:r>
        <w:rPr>
          <w:color w:val="000000"/>
        </w:rPr>
        <w:t xml:space="preserve">Changes will be logged. </w:t>
      </w:r>
    </w:p>
    <w:p w14:paraId="42B23452" w14:textId="77777777" w:rsidR="000352E4" w:rsidRDefault="000352E4" w:rsidP="000352E4">
      <w:pPr>
        <w:pStyle w:val="Standard"/>
        <w:widowControl/>
        <w:numPr>
          <w:ilvl w:val="0"/>
          <w:numId w:val="34"/>
        </w:numPr>
      </w:pPr>
      <w:r>
        <w:rPr>
          <w:color w:val="000000"/>
        </w:rPr>
        <w:t xml:space="preserve">If in the past different properties were used to comment the images, the comments can be copied to one property. </w:t>
      </w:r>
    </w:p>
    <w:p w14:paraId="498E011C" w14:textId="77777777" w:rsidR="000352E4" w:rsidRDefault="000352E4" w:rsidP="000352E4">
      <w:pPr>
        <w:pStyle w:val="Standard"/>
        <w:widowControl/>
      </w:pPr>
      <w:r>
        <w:rPr>
          <w:color w:val="000000"/>
        </w:rPr>
        <w:t xml:space="preserve">The definition of the placeholders for these use cases is explained further below. </w:t>
      </w:r>
    </w:p>
    <w:p w14:paraId="67CD6869" w14:textId="77777777" w:rsidR="000352E4" w:rsidRDefault="000352E4" w:rsidP="000352E4">
      <w:pPr>
        <w:pStyle w:val="Standard"/>
        <w:widowControl/>
      </w:pPr>
      <w:r>
        <w:rPr>
          <w:color w:val="000000"/>
        </w:rPr>
        <w:t xml:space="preserve">It is recommended to first try each new placeholder with a test image. </w:t>
      </w:r>
    </w:p>
    <w:p w14:paraId="4E2B6ACC" w14:textId="77777777" w:rsidR="000352E4" w:rsidRDefault="000352E4" w:rsidP="000352E4">
      <w:pPr>
        <w:pStyle w:val="Standard"/>
        <w:keepNext/>
        <w:widowControl/>
      </w:pPr>
      <w:r>
        <w:rPr>
          <w:color w:val="000000"/>
        </w:rPr>
        <w:t>The placeholders can be inserted and edited by this mask. It is opened w</w:t>
      </w:r>
      <w:r>
        <w:t>ith the Shift-F10 key or double-click with Shift-key in input fields for artist (author), comment or in configurable input area:</w:t>
      </w:r>
    </w:p>
    <w:p w14:paraId="72ACE81A" w14:textId="77777777" w:rsidR="000352E4" w:rsidRDefault="000352E4" w:rsidP="000352E4">
      <w:pPr>
        <w:pStyle w:val="Standard"/>
        <w:widowControl/>
      </w:pPr>
      <w:r>
        <w:rPr>
          <w:noProof/>
        </w:rPr>
        <w:drawing>
          <wp:inline distT="0" distB="0" distL="0" distR="0" wp14:anchorId="4BD4C780" wp14:editId="3CF66612">
            <wp:extent cx="5991225" cy="4219575"/>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rId130" cstate="print"/>
                    <a:stretch>
                      <a:fillRect/>
                    </a:stretch>
                  </pic:blipFill>
                  <pic:spPr>
                    <a:xfrm>
                      <a:off x="0" y="0"/>
                      <a:ext cx="5991225" cy="4219575"/>
                    </a:xfrm>
                    <a:prstGeom prst="rect">
                      <a:avLst/>
                    </a:prstGeom>
                  </pic:spPr>
                </pic:pic>
              </a:graphicData>
            </a:graphic>
          </wp:inline>
        </w:drawing>
      </w:r>
    </w:p>
    <w:p w14:paraId="6E511F09" w14:textId="77777777" w:rsidR="000352E4" w:rsidRDefault="000352E4" w:rsidP="000352E4">
      <w:pPr>
        <w:pStyle w:val="Standard"/>
        <w:widowControl/>
      </w:pPr>
      <w:r>
        <w:rPr>
          <w:color w:val="000000"/>
        </w:rPr>
        <w:t xml:space="preserve">In the upper part is a list of the available meta-data with tag name, data type, and description - as in </w:t>
      </w:r>
      <w:hyperlink w:anchor="_topic_FormMetaDataDefinition">
        <w:r>
          <w:rPr>
            <w:rStyle w:val="Hyperlink"/>
          </w:rPr>
          <w:t>Mask "Field definitions"</w:t>
        </w:r>
      </w:hyperlink>
      <w:r>
        <w:rPr>
          <w:color w:val="000000"/>
        </w:rPr>
        <w:t>.</w:t>
      </w:r>
    </w:p>
    <w:p w14:paraId="39208432" w14:textId="77777777" w:rsidR="000352E4" w:rsidRDefault="000352E4" w:rsidP="000352E4">
      <w:pPr>
        <w:pStyle w:val="Heading6"/>
        <w:widowControl/>
      </w:pPr>
      <w:r>
        <w:rPr>
          <w:color w:val="000000"/>
        </w:rPr>
        <w:t>User controls for definition and check of placeholders</w:t>
      </w:r>
    </w:p>
    <w:p w14:paraId="2F7C499B" w14:textId="77777777" w:rsidR="000352E4" w:rsidRDefault="000352E4" w:rsidP="000352E4">
      <w:pPr>
        <w:pStyle w:val="Standard"/>
        <w:widowControl/>
      </w:pPr>
      <w:r>
        <w:rPr>
          <w:color w:val="000000"/>
        </w:rPr>
        <w:t>With the following user controls placeholders are defined, marked placeholders are edited and the result is checked. After definition of a placeholder, he has to be inserted into the value field (see next section).</w:t>
      </w:r>
    </w:p>
    <w:p w14:paraId="4E20982C" w14:textId="77777777" w:rsidR="000352E4" w:rsidRDefault="000352E4" w:rsidP="000352E4">
      <w:pPr>
        <w:pStyle w:val="Standard"/>
        <w:widowControl/>
        <w:numPr>
          <w:ilvl w:val="0"/>
          <w:numId w:val="26"/>
        </w:numPr>
      </w:pPr>
      <w:r>
        <w:rPr>
          <w:color w:val="000000"/>
        </w:rPr>
        <w:lastRenderedPageBreak/>
        <w:t>Button "Accept selection"</w:t>
      </w:r>
    </w:p>
    <w:p w14:paraId="537ABA28" w14:textId="77777777" w:rsidR="000352E4" w:rsidRDefault="000352E4" w:rsidP="000352E4">
      <w:pPr>
        <w:pStyle w:val="StandardDense"/>
        <w:widowControl/>
        <w:ind w:left="360"/>
      </w:pPr>
      <w:r>
        <w:rPr>
          <w:color w:val="000000"/>
        </w:rPr>
        <w:t>The tag name of selected property is copied into the edit area below.</w:t>
      </w:r>
    </w:p>
    <w:p w14:paraId="26447922" w14:textId="77777777" w:rsidR="000352E4" w:rsidRDefault="000352E4" w:rsidP="000352E4">
      <w:pPr>
        <w:pStyle w:val="Standard"/>
        <w:widowControl/>
        <w:numPr>
          <w:ilvl w:val="0"/>
          <w:numId w:val="26"/>
        </w:numPr>
      </w:pPr>
      <w:r>
        <w:rPr>
          <w:color w:val="000000"/>
        </w:rPr>
        <w:t>Button "Date"</w:t>
      </w:r>
    </w:p>
    <w:p w14:paraId="2BE7D6B5" w14:textId="77777777" w:rsidR="000352E4" w:rsidRDefault="000352E4" w:rsidP="000352E4">
      <w:pPr>
        <w:pStyle w:val="StandardDense"/>
        <w:widowControl/>
        <w:ind w:left="360"/>
      </w:pPr>
      <w:r>
        <w:rPr>
          <w:color w:val="000000"/>
        </w:rPr>
        <w:t>Tag name "Date" for current date is copied into the edit area below.</w:t>
      </w:r>
    </w:p>
    <w:p w14:paraId="7824B0EC" w14:textId="77777777" w:rsidR="000352E4" w:rsidRDefault="000352E4" w:rsidP="000352E4">
      <w:pPr>
        <w:pStyle w:val="Standard"/>
        <w:widowControl/>
        <w:numPr>
          <w:ilvl w:val="0"/>
          <w:numId w:val="26"/>
        </w:numPr>
      </w:pPr>
      <w:r>
        <w:rPr>
          <w:color w:val="000000"/>
        </w:rPr>
        <w:t>Button "Time"</w:t>
      </w:r>
    </w:p>
    <w:p w14:paraId="32A43F67" w14:textId="77777777" w:rsidR="000352E4" w:rsidRDefault="000352E4" w:rsidP="000352E4">
      <w:pPr>
        <w:pStyle w:val="StandardDense"/>
        <w:widowControl/>
        <w:ind w:left="360"/>
      </w:pPr>
      <w:r>
        <w:rPr>
          <w:color w:val="000000"/>
        </w:rPr>
        <w:t>Tag name "Time" for current time is copied into the edit area below.</w:t>
      </w:r>
    </w:p>
    <w:p w14:paraId="62211B06" w14:textId="77777777" w:rsidR="000352E4" w:rsidRDefault="000352E4" w:rsidP="000352E4">
      <w:pPr>
        <w:pStyle w:val="Standard"/>
        <w:keepNext/>
        <w:widowControl/>
        <w:numPr>
          <w:ilvl w:val="0"/>
          <w:numId w:val="26"/>
        </w:numPr>
      </w:pPr>
      <w:r>
        <w:rPr>
          <w:color w:val="000000"/>
        </w:rPr>
        <w:t>Definition of substrings:</w:t>
      </w:r>
    </w:p>
    <w:p w14:paraId="2B168F65" w14:textId="77777777" w:rsidR="000352E4" w:rsidRDefault="000352E4" w:rsidP="000352E4">
      <w:pPr>
        <w:pStyle w:val="StandardDense"/>
        <w:widowControl/>
        <w:numPr>
          <w:ilvl w:val="1"/>
          <w:numId w:val="31"/>
        </w:numPr>
      </w:pPr>
      <w:r>
        <w:rPr>
          <w:color w:val="000000"/>
        </w:rPr>
        <w:t xml:space="preserve">starting position, from which the property value is taken over (allows to cut off characters at the beginning or end) </w:t>
      </w:r>
    </w:p>
    <w:p w14:paraId="1B87E3D8" w14:textId="77777777" w:rsidR="000352E4" w:rsidRDefault="000352E4" w:rsidP="000352E4">
      <w:pPr>
        <w:pStyle w:val="StandardDense"/>
        <w:widowControl/>
        <w:numPr>
          <w:ilvl w:val="1"/>
          <w:numId w:val="31"/>
        </w:numPr>
      </w:pPr>
      <w:r>
        <w:rPr>
          <w:color w:val="000000"/>
        </w:rPr>
        <w:t xml:space="preserve">checkbox "from right": if checked, the start position is counted from right, otherwise from left </w:t>
      </w:r>
    </w:p>
    <w:p w14:paraId="473C9A41" w14:textId="77777777" w:rsidR="000352E4" w:rsidRDefault="000352E4" w:rsidP="000352E4">
      <w:pPr>
        <w:pStyle w:val="StandardDense"/>
        <w:widowControl/>
        <w:numPr>
          <w:ilvl w:val="1"/>
          <w:numId w:val="31"/>
        </w:numPr>
      </w:pPr>
      <w:r>
        <w:rPr>
          <w:color w:val="000000"/>
        </w:rPr>
        <w:t xml:space="preserve">length, maximum number of characters; value 0: all characters </w:t>
      </w:r>
    </w:p>
    <w:p w14:paraId="7AF67FB5" w14:textId="77777777" w:rsidR="000352E4" w:rsidRDefault="000352E4" w:rsidP="000352E4">
      <w:pPr>
        <w:pStyle w:val="Standard"/>
        <w:keepNext/>
        <w:widowControl/>
        <w:numPr>
          <w:ilvl w:val="0"/>
          <w:numId w:val="31"/>
        </w:numPr>
      </w:pPr>
      <w:r>
        <w:rPr>
          <w:color w:val="000000"/>
        </w:rPr>
        <w:t xml:space="preserve">Selection list for formatting the value with the following options: </w:t>
      </w:r>
    </w:p>
    <w:p w14:paraId="5D8E49A0" w14:textId="77777777" w:rsidR="000352E4" w:rsidRDefault="000352E4" w:rsidP="000352E4">
      <w:pPr>
        <w:pStyle w:val="StandardDense"/>
        <w:widowControl/>
        <w:numPr>
          <w:ilvl w:val="1"/>
          <w:numId w:val="29"/>
        </w:numPr>
      </w:pPr>
      <w:r>
        <w:rPr>
          <w:color w:val="000000"/>
        </w:rPr>
        <w:t xml:space="preserve">Interpreted </w:t>
      </w:r>
    </w:p>
    <w:p w14:paraId="36AB572B" w14:textId="77777777" w:rsidR="000352E4" w:rsidRDefault="000352E4" w:rsidP="000352E4">
      <w:pPr>
        <w:pStyle w:val="StandardDense"/>
        <w:widowControl/>
        <w:numPr>
          <w:ilvl w:val="1"/>
          <w:numId w:val="29"/>
        </w:numPr>
      </w:pPr>
      <w:r>
        <w:rPr>
          <w:color w:val="000000"/>
        </w:rPr>
        <w:t xml:space="preserve">Original </w:t>
      </w:r>
    </w:p>
    <w:p w14:paraId="663BD081" w14:textId="77777777" w:rsidR="000352E4" w:rsidRDefault="000352E4" w:rsidP="000352E4">
      <w:pPr>
        <w:pStyle w:val="StandardDense"/>
        <w:keepNext/>
        <w:widowControl/>
        <w:ind w:left="720"/>
      </w:pPr>
      <w:r>
        <w:rPr>
          <w:color w:val="000000"/>
        </w:rPr>
        <w:t xml:space="preserve">For data types </w:t>
      </w:r>
      <w:r>
        <w:t>"Rational" and "SRational" additionally:</w:t>
      </w:r>
    </w:p>
    <w:p w14:paraId="1FBAD46F" w14:textId="77777777" w:rsidR="000352E4" w:rsidRDefault="000352E4" w:rsidP="000352E4">
      <w:pPr>
        <w:pStyle w:val="StandardDense"/>
        <w:widowControl/>
        <w:numPr>
          <w:ilvl w:val="1"/>
          <w:numId w:val="29"/>
        </w:numPr>
      </w:pPr>
      <w:r>
        <w:rPr>
          <w:color w:val="000000"/>
        </w:rPr>
        <w:t>Decimal - 1 decimal place</w:t>
      </w:r>
    </w:p>
    <w:p w14:paraId="5D746B8E" w14:textId="77777777" w:rsidR="000352E4" w:rsidRDefault="000352E4" w:rsidP="000352E4">
      <w:pPr>
        <w:pStyle w:val="StandardDense"/>
        <w:widowControl/>
        <w:numPr>
          <w:ilvl w:val="1"/>
          <w:numId w:val="29"/>
        </w:numPr>
      </w:pPr>
      <w:r>
        <w:rPr>
          <w:color w:val="000000"/>
        </w:rPr>
        <w:t xml:space="preserve">Decimal - 2 decimal places </w:t>
      </w:r>
    </w:p>
    <w:p w14:paraId="564F207E" w14:textId="77777777" w:rsidR="000352E4" w:rsidRDefault="000352E4" w:rsidP="000352E4">
      <w:pPr>
        <w:pStyle w:val="StandardDense"/>
        <w:widowControl/>
        <w:numPr>
          <w:ilvl w:val="1"/>
          <w:numId w:val="29"/>
        </w:numPr>
      </w:pPr>
      <w:r>
        <w:rPr>
          <w:color w:val="000000"/>
        </w:rPr>
        <w:t xml:space="preserve">Decimal - 3 decimal places </w:t>
      </w:r>
    </w:p>
    <w:p w14:paraId="349E6FEB" w14:textId="77777777" w:rsidR="000352E4" w:rsidRDefault="000352E4" w:rsidP="000352E4">
      <w:pPr>
        <w:pStyle w:val="StandardDense"/>
        <w:widowControl/>
        <w:numPr>
          <w:ilvl w:val="1"/>
          <w:numId w:val="29"/>
        </w:numPr>
      </w:pPr>
      <w:r>
        <w:rPr>
          <w:color w:val="000000"/>
        </w:rPr>
        <w:t xml:space="preserve">Decimal - 4 decimal places </w:t>
      </w:r>
    </w:p>
    <w:p w14:paraId="3D3864A9" w14:textId="77777777" w:rsidR="000352E4" w:rsidRDefault="000352E4" w:rsidP="000352E4">
      <w:pPr>
        <w:pStyle w:val="StandardDense"/>
        <w:widowControl/>
        <w:numPr>
          <w:ilvl w:val="1"/>
          <w:numId w:val="29"/>
        </w:numPr>
      </w:pPr>
      <w:r>
        <w:rPr>
          <w:color w:val="000000"/>
        </w:rPr>
        <w:t xml:space="preserve">Decimal - 5 decimal places </w:t>
      </w:r>
    </w:p>
    <w:p w14:paraId="377A7C84" w14:textId="77777777" w:rsidR="000352E4" w:rsidRDefault="000352E4" w:rsidP="000352E4">
      <w:pPr>
        <w:pStyle w:val="StandardDense"/>
        <w:widowControl/>
        <w:numPr>
          <w:ilvl w:val="1"/>
          <w:numId w:val="29"/>
        </w:numPr>
      </w:pPr>
      <w:r>
        <w:rPr>
          <w:color w:val="000000"/>
        </w:rPr>
        <w:t>Decimal - without decimal places</w:t>
      </w:r>
    </w:p>
    <w:p w14:paraId="7107949D" w14:textId="77777777" w:rsidR="000352E4" w:rsidRDefault="000352E4" w:rsidP="000352E4">
      <w:pPr>
        <w:pStyle w:val="Standard"/>
        <w:widowControl/>
        <w:numPr>
          <w:ilvl w:val="0"/>
          <w:numId w:val="29"/>
        </w:numPr>
      </w:pPr>
      <w:r>
        <w:rPr>
          <w:color w:val="000000"/>
        </w:rPr>
        <w:t>Input field for separator (for properties with several values)</w:t>
      </w:r>
    </w:p>
    <w:p w14:paraId="4ADD41DF" w14:textId="77777777" w:rsidR="000352E4" w:rsidRDefault="000352E4" w:rsidP="000352E4">
      <w:pPr>
        <w:pStyle w:val="Standard"/>
        <w:widowControl/>
        <w:numPr>
          <w:ilvl w:val="0"/>
          <w:numId w:val="29"/>
        </w:numPr>
      </w:pPr>
      <w:r>
        <w:rPr>
          <w:color w:val="000000"/>
        </w:rPr>
        <w:t>Checkbox "Sorted" (for properties with several values, where sequence is arbitrary, e.g., for IPTC key words)</w:t>
      </w:r>
    </w:p>
    <w:p w14:paraId="2534E526" w14:textId="77777777" w:rsidR="000352E4" w:rsidRDefault="000352E4" w:rsidP="000352E4">
      <w:pPr>
        <w:pStyle w:val="Standard"/>
        <w:widowControl/>
        <w:numPr>
          <w:ilvl w:val="0"/>
          <w:numId w:val="29"/>
        </w:numPr>
      </w:pPr>
      <w:r>
        <w:rPr>
          <w:color w:val="000000"/>
        </w:rPr>
        <w:t>Checkbox "Saved value"</w:t>
      </w:r>
    </w:p>
    <w:p w14:paraId="7947B42C" w14:textId="77777777" w:rsidR="000352E4" w:rsidRDefault="000352E4" w:rsidP="000352E4">
      <w:pPr>
        <w:pStyle w:val="StandardDense"/>
        <w:widowControl/>
        <w:ind w:left="360"/>
      </w:pPr>
      <w:r>
        <w:rPr>
          <w:color w:val="000000"/>
        </w:rPr>
        <w:t xml:space="preserve">When checked, always the saved value is used; otherwise, the current value is used. Meaning of "current" is: If the property was changed in the mask, the changed value is used, otherwise the value already stored in the image. </w:t>
      </w:r>
    </w:p>
    <w:p w14:paraId="4ED8063A" w14:textId="77777777" w:rsidR="000352E4" w:rsidRDefault="000352E4" w:rsidP="000352E4">
      <w:pPr>
        <w:pStyle w:val="Standard"/>
        <w:widowControl/>
        <w:numPr>
          <w:ilvl w:val="0"/>
          <w:numId w:val="26"/>
        </w:numPr>
      </w:pPr>
      <w:r>
        <w:rPr>
          <w:color w:val="000000"/>
        </w:rPr>
        <w:t>Selection list for language (only for fields of type "LangAlt")</w:t>
      </w:r>
    </w:p>
    <w:p w14:paraId="5073BDDB" w14:textId="77777777" w:rsidR="000352E4" w:rsidRDefault="000352E4" w:rsidP="000352E4">
      <w:pPr>
        <w:pStyle w:val="Standard"/>
        <w:widowControl/>
        <w:numPr>
          <w:ilvl w:val="0"/>
          <w:numId w:val="26"/>
        </w:numPr>
      </w:pPr>
      <w:r>
        <w:rPr>
          <w:color w:val="000000"/>
        </w:rPr>
        <w:t>Input field for value</w:t>
      </w:r>
    </w:p>
    <w:p w14:paraId="03474BC9" w14:textId="77777777" w:rsidR="000352E4" w:rsidRDefault="000352E4" w:rsidP="000352E4">
      <w:pPr>
        <w:pStyle w:val="StandardDense"/>
        <w:widowControl/>
        <w:ind w:left="360"/>
      </w:pPr>
      <w:r>
        <w:rPr>
          <w:color w:val="000000"/>
        </w:rPr>
        <w:t>In this field the value can be edited directly or placeholders can be inserted, overwritten or edited via the buttons on the left-hand side. Additional to placeholders fixed texts can be inserted here.</w:t>
      </w:r>
    </w:p>
    <w:p w14:paraId="61330D99" w14:textId="77777777" w:rsidR="000352E4" w:rsidRDefault="000352E4" w:rsidP="000352E4">
      <w:pPr>
        <w:pStyle w:val="Standard"/>
        <w:widowControl/>
        <w:numPr>
          <w:ilvl w:val="0"/>
          <w:numId w:val="26"/>
        </w:numPr>
      </w:pPr>
      <w:r>
        <w:rPr>
          <w:color w:val="000000"/>
        </w:rPr>
        <w:t>Output field for value</w:t>
      </w:r>
    </w:p>
    <w:p w14:paraId="7E9D8D88" w14:textId="77777777" w:rsidR="000352E4" w:rsidRDefault="000352E4" w:rsidP="000352E4">
      <w:pPr>
        <w:pStyle w:val="StandardDense"/>
        <w:widowControl/>
        <w:ind w:left="360"/>
      </w:pPr>
      <w:r>
        <w:rPr>
          <w:color w:val="000000"/>
        </w:rPr>
        <w:t>In this field the result after replacing of all defined placeholders is shown. In case of errors in placeholder definition, the error message is shown here.</w:t>
      </w:r>
    </w:p>
    <w:p w14:paraId="7D4BA146" w14:textId="77777777" w:rsidR="000352E4" w:rsidRDefault="000352E4" w:rsidP="000352E4">
      <w:pPr>
        <w:pStyle w:val="Heading6"/>
        <w:widowControl/>
      </w:pPr>
      <w:r>
        <w:rPr>
          <w:color w:val="000000"/>
        </w:rPr>
        <w:t>Insert, overwrite or edit of placeholders</w:t>
      </w:r>
    </w:p>
    <w:p w14:paraId="5976F8D5" w14:textId="77777777" w:rsidR="000352E4" w:rsidRDefault="000352E4" w:rsidP="000352E4">
      <w:pPr>
        <w:pStyle w:val="Standard"/>
        <w:widowControl/>
      </w:pPr>
      <w:r>
        <w:rPr>
          <w:color w:val="000000"/>
        </w:rPr>
        <w:t>The cursor has to be placed on the position in input field for the value, where a change is intended.</w:t>
      </w:r>
    </w:p>
    <w:p w14:paraId="4434EDB4" w14:textId="77777777" w:rsidR="000352E4" w:rsidRDefault="000352E4" w:rsidP="000352E4">
      <w:pPr>
        <w:pStyle w:val="Standard"/>
        <w:widowControl/>
        <w:numPr>
          <w:ilvl w:val="0"/>
          <w:numId w:val="26"/>
        </w:numPr>
      </w:pPr>
      <w:r>
        <w:rPr>
          <w:color w:val="000000"/>
        </w:rPr>
        <w:t>Button "Insert/Overwrite"</w:t>
      </w:r>
    </w:p>
    <w:p w14:paraId="3D8FE290" w14:textId="77777777" w:rsidR="000352E4" w:rsidRDefault="000352E4" w:rsidP="000352E4">
      <w:pPr>
        <w:pStyle w:val="StandardDense"/>
        <w:widowControl/>
        <w:ind w:left="360"/>
      </w:pPr>
      <w:r>
        <w:rPr>
          <w:color w:val="000000"/>
        </w:rPr>
        <w:t xml:space="preserve">In case no placeholder is inserted yet at selection, a placeholder according to the entries in the fields "Meta date" and following is inserted. </w:t>
      </w:r>
    </w:p>
    <w:p w14:paraId="53F395CA" w14:textId="77777777" w:rsidR="000352E4" w:rsidRDefault="000352E4" w:rsidP="000352E4">
      <w:pPr>
        <w:pStyle w:val="StandardDense"/>
        <w:widowControl/>
        <w:ind w:left="360"/>
      </w:pPr>
      <w:r>
        <w:rPr>
          <w:color w:val="000000"/>
        </w:rPr>
        <w:t>In case a placeholder is inserted there, he is overwritten with entries in the fields "Meta date" and following.</w:t>
      </w:r>
    </w:p>
    <w:p w14:paraId="42C63A4D" w14:textId="77777777" w:rsidR="000352E4" w:rsidRDefault="000352E4" w:rsidP="000352E4">
      <w:pPr>
        <w:pStyle w:val="Standard"/>
        <w:widowControl/>
        <w:numPr>
          <w:ilvl w:val="0"/>
          <w:numId w:val="26"/>
        </w:numPr>
      </w:pPr>
      <w:r>
        <w:rPr>
          <w:color w:val="000000"/>
        </w:rPr>
        <w:t>Button "Edit"</w:t>
      </w:r>
    </w:p>
    <w:p w14:paraId="49B78698" w14:textId="77777777" w:rsidR="000352E4" w:rsidRDefault="000352E4" w:rsidP="000352E4">
      <w:pPr>
        <w:pStyle w:val="StandardDense"/>
        <w:widowControl/>
        <w:ind w:left="360"/>
      </w:pPr>
      <w:r>
        <w:rPr>
          <w:color w:val="000000"/>
        </w:rPr>
        <w:lastRenderedPageBreak/>
        <w:t xml:space="preserve">Can be used only, if the selected location is inside a placeholder. The definition of the placeholder is transferred into the fields "Meta date" and following to allow editing the placeholder there. </w:t>
      </w:r>
    </w:p>
    <w:p w14:paraId="20B36145" w14:textId="77777777" w:rsidR="000352E4" w:rsidRDefault="000352E4" w:rsidP="000352E4">
      <w:pPr>
        <w:pStyle w:val="Standard"/>
        <w:widowControl/>
      </w:pPr>
      <w:r>
        <w:rPr>
          <w:color w:val="000000"/>
        </w:rPr>
        <w:t>The placeholder, which can be edited via fields "Meta date" and following, is highlighted by white font on black background. If changes are done in the fields "Meta date" and following, but no placeholder is marked, the hint "No placeholder marked" is shown.</w:t>
      </w:r>
    </w:p>
    <w:p w14:paraId="1CA744B3" w14:textId="77777777" w:rsidR="000352E4" w:rsidRDefault="000352E4" w:rsidP="000352E4">
      <w:pPr>
        <w:pStyle w:val="Standard"/>
        <w:widowControl/>
      </w:pPr>
      <w:r>
        <w:rPr>
          <w:color w:val="000000"/>
        </w:rPr>
        <w:t xml:space="preserve">It is possible to define placeholder for properties, in which in turn another placeholder is entered. Up to five levels are supported in this way. </w:t>
      </w:r>
    </w:p>
    <w:p w14:paraId="58033615" w14:textId="77777777" w:rsidR="000352E4" w:rsidRDefault="000352E4" w:rsidP="000352E4">
      <w:pPr>
        <w:pStyle w:val="Heading6"/>
        <w:widowControl/>
      </w:pPr>
      <w:r>
        <w:rPr>
          <w:color w:val="000000"/>
        </w:rPr>
        <w:t>Interpreted and Original for data type "LangAlt"</w:t>
      </w:r>
    </w:p>
    <w:p w14:paraId="0E3EA02B" w14:textId="77777777" w:rsidR="000352E4" w:rsidRDefault="000352E4" w:rsidP="000352E4">
      <w:pPr>
        <w:pStyle w:val="Standard"/>
        <w:widowControl/>
      </w:pPr>
      <w:r>
        <w:rPr>
          <w:color w:val="000000"/>
        </w:rPr>
        <w:t>With data type "LangAlt" values can be specified in different languages. If a language is specified in the placeholder, the value entered for this language is used. In this case Interpreted and Original give the same result. If no language is specified, all values are used, separated with the specified separator. With Formatting "Interpreted" the language identifier (e.g., "en-US") is shown before each value, with Formatting "Original" not.</w:t>
      </w:r>
    </w:p>
    <w:p w14:paraId="1393519D" w14:textId="77777777" w:rsidR="000352E4" w:rsidRDefault="000352E4" w:rsidP="000352E4">
      <w:pPr>
        <w:pStyle w:val="Heading6"/>
        <w:widowControl/>
      </w:pPr>
      <w:r>
        <w:rPr>
          <w:color w:val="000000"/>
        </w:rPr>
        <w:t>Notation of placeholders in input field for the value</w:t>
      </w:r>
    </w:p>
    <w:p w14:paraId="15AEAC29" w14:textId="77777777" w:rsidR="000352E4" w:rsidRDefault="000352E4" w:rsidP="000352E4">
      <w:pPr>
        <w:pStyle w:val="StandardDense"/>
        <w:widowControl/>
      </w:pPr>
      <w:r>
        <w:rPr>
          <w:color w:val="000000"/>
        </w:rPr>
        <w:t xml:space="preserve">Instead of using this mask, the definition of the placeholders can be done also by a simple text entry, which then is only checked when saving the image. The spelling of the properties must be exact - in compliance with upper and lower case. When replacing placeholders by values, there is a check if the property in principle is known. If the referenced property is not contained in the image, the placeholder is replaced by an empty string. Placeholder must use the English name of the property. </w:t>
      </w:r>
    </w:p>
    <w:p w14:paraId="690F563E" w14:textId="77777777" w:rsidR="000352E4" w:rsidRDefault="000352E4" w:rsidP="000352E4">
      <w:pPr>
        <w:pStyle w:val="StandardDense"/>
        <w:keepNext/>
        <w:widowControl/>
      </w:pPr>
      <w:r>
        <w:rPr>
          <w:color w:val="000000"/>
        </w:rPr>
        <w:t xml:space="preserve">Due to that it is recommended to define placeholders via the controls in the mask. Anyhow here are the rules how a placeholder is constructed: </w:t>
      </w:r>
    </w:p>
    <w:p w14:paraId="0C6C6EF4" w14:textId="77777777" w:rsidR="000352E4" w:rsidRDefault="000352E4" w:rsidP="000352E4">
      <w:pPr>
        <w:pStyle w:val="Standard"/>
        <w:widowControl/>
        <w:numPr>
          <w:ilvl w:val="0"/>
          <w:numId w:val="26"/>
        </w:numPr>
      </w:pPr>
      <w:r>
        <w:rPr>
          <w:color w:val="000000"/>
        </w:rPr>
        <w:t>The individual entries are separated with ";"</w:t>
      </w:r>
    </w:p>
    <w:p w14:paraId="36E945BB" w14:textId="77777777" w:rsidR="000352E4" w:rsidRDefault="000352E4" w:rsidP="000352E4">
      <w:pPr>
        <w:pStyle w:val="StandardDense"/>
        <w:widowControl/>
        <w:numPr>
          <w:ilvl w:val="0"/>
          <w:numId w:val="26"/>
        </w:numPr>
      </w:pPr>
      <w:r>
        <w:rPr>
          <w:color w:val="000000"/>
        </w:rPr>
        <w:t>The placeholder starts with "{{"</w:t>
      </w:r>
    </w:p>
    <w:p w14:paraId="2E24EE87" w14:textId="77777777" w:rsidR="000352E4" w:rsidRDefault="000352E4" w:rsidP="000352E4">
      <w:pPr>
        <w:pStyle w:val="StandardDense"/>
        <w:widowControl/>
        <w:numPr>
          <w:ilvl w:val="0"/>
          <w:numId w:val="26"/>
        </w:numPr>
      </w:pPr>
      <w:r>
        <w:rPr>
          <w:color w:val="000000"/>
        </w:rPr>
        <w:t>Tag name</w:t>
      </w:r>
    </w:p>
    <w:p w14:paraId="59DF717B" w14:textId="77777777" w:rsidR="000352E4" w:rsidRDefault="000352E4" w:rsidP="000352E4">
      <w:pPr>
        <w:pStyle w:val="StandardDense"/>
        <w:widowControl/>
        <w:ind w:left="360"/>
      </w:pPr>
      <w:r>
        <w:rPr>
          <w:color w:val="000000"/>
        </w:rPr>
        <w:t>in case the saved value shall be used with leading "#"</w:t>
      </w:r>
    </w:p>
    <w:p w14:paraId="6C115D9D" w14:textId="77777777" w:rsidR="000352E4" w:rsidRDefault="000352E4" w:rsidP="000352E4">
      <w:pPr>
        <w:pStyle w:val="StandardDense"/>
        <w:widowControl/>
        <w:ind w:left="360"/>
      </w:pPr>
      <w:r>
        <w:rPr>
          <w:color w:val="000000"/>
        </w:rPr>
        <w:t>optional for properties of type "LangAlt": separator "|" and language</w:t>
      </w:r>
    </w:p>
    <w:p w14:paraId="71413962" w14:textId="77777777" w:rsidR="000352E4" w:rsidRDefault="000352E4" w:rsidP="000352E4">
      <w:pPr>
        <w:pStyle w:val="StandardDense"/>
        <w:widowControl/>
        <w:numPr>
          <w:ilvl w:val="0"/>
          <w:numId w:val="26"/>
        </w:numPr>
      </w:pPr>
      <w:r>
        <w:rPr>
          <w:color w:val="000000"/>
        </w:rPr>
        <w:t>Start position of substring (negative, if counted from the right)</w:t>
      </w:r>
    </w:p>
    <w:p w14:paraId="6E434D6C" w14:textId="77777777" w:rsidR="000352E4" w:rsidRDefault="000352E4" w:rsidP="000352E4">
      <w:pPr>
        <w:pStyle w:val="StandardDense"/>
        <w:widowControl/>
        <w:numPr>
          <w:ilvl w:val="0"/>
          <w:numId w:val="26"/>
        </w:numPr>
      </w:pPr>
      <w:r>
        <w:rPr>
          <w:color w:val="000000"/>
        </w:rPr>
        <w:t>Length of substring</w:t>
      </w:r>
    </w:p>
    <w:p w14:paraId="26FE2CEF" w14:textId="77777777" w:rsidR="000352E4" w:rsidRDefault="000352E4" w:rsidP="000352E4">
      <w:pPr>
        <w:pStyle w:val="StandardDense"/>
        <w:widowControl/>
        <w:numPr>
          <w:ilvl w:val="0"/>
          <w:numId w:val="26"/>
        </w:numPr>
      </w:pPr>
      <w:r>
        <w:rPr>
          <w:color w:val="000000"/>
        </w:rPr>
        <w:t>Formatting</w:t>
      </w:r>
    </w:p>
    <w:p w14:paraId="000E9AAE" w14:textId="77777777" w:rsidR="000352E4" w:rsidRDefault="000352E4" w:rsidP="000352E4">
      <w:pPr>
        <w:pStyle w:val="StandardDense"/>
        <w:widowControl/>
        <w:numPr>
          <w:ilvl w:val="1"/>
          <w:numId w:val="26"/>
        </w:numPr>
      </w:pPr>
      <w:r>
        <w:rPr>
          <w:color w:val="000000"/>
        </w:rPr>
        <w:t>o = original value</w:t>
      </w:r>
    </w:p>
    <w:p w14:paraId="4B50AE1F" w14:textId="77777777" w:rsidR="000352E4" w:rsidRDefault="000352E4" w:rsidP="000352E4">
      <w:pPr>
        <w:pStyle w:val="StandardDense"/>
        <w:widowControl/>
        <w:numPr>
          <w:ilvl w:val="1"/>
          <w:numId w:val="26"/>
        </w:numPr>
      </w:pPr>
      <w:r>
        <w:rPr>
          <w:color w:val="000000"/>
        </w:rPr>
        <w:t xml:space="preserve">d0 - d5 = decimal value with 0 to 5 decimal places (only for data types Rational and SRational) </w:t>
      </w:r>
    </w:p>
    <w:p w14:paraId="7134BBD8" w14:textId="77777777" w:rsidR="000352E4" w:rsidRDefault="000352E4" w:rsidP="000352E4">
      <w:pPr>
        <w:pStyle w:val="StandardDense"/>
        <w:widowControl/>
        <w:numPr>
          <w:ilvl w:val="1"/>
          <w:numId w:val="26"/>
        </w:numPr>
      </w:pPr>
      <w:r>
        <w:rPr>
          <w:color w:val="000000"/>
        </w:rPr>
        <w:t>s = sort values</w:t>
      </w:r>
    </w:p>
    <w:p w14:paraId="0F173A1E" w14:textId="77777777" w:rsidR="000352E4" w:rsidRDefault="000352E4" w:rsidP="000352E4">
      <w:pPr>
        <w:pStyle w:val="StandardDense"/>
        <w:widowControl/>
        <w:numPr>
          <w:ilvl w:val="0"/>
          <w:numId w:val="26"/>
        </w:numPr>
      </w:pPr>
      <w:r>
        <w:rPr>
          <w:color w:val="000000"/>
        </w:rPr>
        <w:t>Separator for properties with several values</w:t>
      </w:r>
    </w:p>
    <w:p w14:paraId="091D5310" w14:textId="77777777" w:rsidR="000352E4" w:rsidRDefault="000352E4" w:rsidP="000352E4">
      <w:pPr>
        <w:pStyle w:val="StandardDense"/>
        <w:widowControl/>
        <w:numPr>
          <w:ilvl w:val="0"/>
          <w:numId w:val="26"/>
        </w:numPr>
      </w:pPr>
      <w:r>
        <w:rPr>
          <w:color w:val="000000"/>
        </w:rPr>
        <w:t>The placeholder ends with "}}"</w:t>
      </w:r>
    </w:p>
    <w:p w14:paraId="45084F33" w14:textId="77777777" w:rsidR="000352E4" w:rsidRDefault="000352E4" w:rsidP="000352E4">
      <w:pPr>
        <w:pStyle w:val="Heading6"/>
        <w:widowControl/>
      </w:pPr>
      <w:r>
        <w:rPr>
          <w:color w:val="000000"/>
        </w:rPr>
        <w:t>Examples</w:t>
      </w:r>
    </w:p>
    <w:p w14:paraId="6AD32ED1" w14:textId="77777777" w:rsidR="000352E4" w:rsidRDefault="000352E4" w:rsidP="000352E4">
      <w:pPr>
        <w:pStyle w:val="Standard"/>
        <w:keepNext/>
        <w:widowControl/>
      </w:pPr>
      <w:r>
        <w:rPr>
          <w:color w:val="000000"/>
        </w:rPr>
        <w:t xml:space="preserve">If Iptc.Application2.Caption has the value "abcdefgh", you get following results for placeholders: </w:t>
      </w:r>
    </w:p>
    <w:p w14:paraId="42B7F938" w14:textId="77777777" w:rsidR="000352E4" w:rsidRDefault="000352E4" w:rsidP="000352E4">
      <w:pPr>
        <w:pStyle w:val="StandardDense"/>
        <w:widowControl/>
      </w:pPr>
      <w:r>
        <w:rPr>
          <w:color w:val="000000"/>
        </w:rPr>
        <w:t>{{Iptc.Application2.Caption;3}}</w:t>
      </w:r>
      <w:r>
        <w:t xml:space="preserve"> = cdefgh </w:t>
      </w:r>
      <w:r>
        <w:br/>
        <w:t xml:space="preserve">{{Iptc.Application2.Caption,3,4}} = cdef </w:t>
      </w:r>
      <w:r>
        <w:br/>
        <w:t xml:space="preserve">{{Iptc.Application2.Caption;-4}} = efgh </w:t>
      </w:r>
      <w:r>
        <w:br/>
        <w:t xml:space="preserve">{{Iptc.Application2.Caption;-4;2}} </w:t>
      </w:r>
      <w:r>
        <w:rPr>
          <w:color w:val="000000"/>
        </w:rPr>
        <w:t xml:space="preserve">= ef </w:t>
      </w:r>
    </w:p>
    <w:p w14:paraId="26E0A566" w14:textId="77777777" w:rsidR="000352E4" w:rsidRDefault="000352E4" w:rsidP="000352E4">
      <w:pPr>
        <w:pStyle w:val="Standard"/>
        <w:keepNext/>
        <w:widowControl/>
      </w:pPr>
      <w:r>
        <w:rPr>
          <w:color w:val="000000"/>
        </w:rPr>
        <w:t xml:space="preserve">If Exif.Photo.ExposureTime has the value "1/60", you get following results for placeholders: </w:t>
      </w:r>
    </w:p>
    <w:p w14:paraId="1335FB8C" w14:textId="77777777" w:rsidR="000352E4" w:rsidRDefault="000352E4" w:rsidP="000352E4">
      <w:pPr>
        <w:pStyle w:val="StandardDense"/>
        <w:widowControl/>
      </w:pPr>
      <w:r>
        <w:rPr>
          <w:color w:val="000000"/>
        </w:rPr>
        <w:t xml:space="preserve">{{Exif.Photo.ExposureTime}} = 1/60 </w:t>
      </w:r>
      <w:r>
        <w:t xml:space="preserve">s </w:t>
      </w:r>
      <w:r>
        <w:br/>
        <w:t xml:space="preserve">{{Exif.Photo.ExposureTime;;;o}}  = 1/60 </w:t>
      </w:r>
      <w:r>
        <w:br/>
        <w:t>{{Exif.Photo.ExposureTime;;;d3}} = 0.</w:t>
      </w:r>
      <w:r>
        <w:rPr>
          <w:color w:val="000000"/>
        </w:rPr>
        <w:t xml:space="preserve">017 </w:t>
      </w:r>
    </w:p>
    <w:p w14:paraId="18FFD3E6" w14:textId="77777777" w:rsidR="000352E4" w:rsidRDefault="000352E4" w:rsidP="000352E4">
      <w:pPr>
        <w:pStyle w:val="Standard"/>
        <w:keepNext/>
        <w:widowControl/>
      </w:pPr>
      <w:r>
        <w:rPr>
          <w:color w:val="000000"/>
        </w:rPr>
        <w:lastRenderedPageBreak/>
        <w:t xml:space="preserve">If Xmp.dc.creator has the value "John Doe" and "Barbara Smith", you get following results for placeholders: </w:t>
      </w:r>
    </w:p>
    <w:p w14:paraId="2970CE36" w14:textId="77777777" w:rsidR="000352E4" w:rsidRDefault="000352E4" w:rsidP="000352E4">
      <w:pPr>
        <w:pStyle w:val="StandardDense"/>
        <w:widowControl/>
      </w:pPr>
      <w:r>
        <w:rPr>
          <w:color w:val="000000"/>
        </w:rPr>
        <w:t xml:space="preserve">{{Xmp.dc.creator}} = John </w:t>
      </w:r>
      <w:r>
        <w:t>Doe, Barbara Smith</w:t>
      </w:r>
      <w:r>
        <w:br/>
        <w:t xml:space="preserve">{{Xmp.dc.creator;;;s}} = Barbara Smith, John Doe </w:t>
      </w:r>
      <w:r>
        <w:br/>
        <w:t>{{Xmp.dc.creator;;;s; and }} =</w:t>
      </w:r>
      <w:r>
        <w:rPr>
          <w:color w:val="000000"/>
        </w:rPr>
        <w:t xml:space="preserve"> Barbara Smith and John Doe </w:t>
      </w:r>
    </w:p>
    <w:p w14:paraId="67A3B52C" w14:textId="77777777" w:rsidR="000352E4" w:rsidRDefault="000352E4" w:rsidP="000352E4">
      <w:pPr>
        <w:pStyle w:val="Heading6"/>
        <w:widowControl/>
      </w:pPr>
      <w:r>
        <w:rPr>
          <w:color w:val="000000"/>
        </w:rPr>
        <w:t xml:space="preserve">Placeholder definitions for initially listed use cases </w:t>
      </w:r>
    </w:p>
    <w:p w14:paraId="0E6A44BC" w14:textId="77777777" w:rsidR="000352E4" w:rsidRDefault="000352E4" w:rsidP="000352E4">
      <w:pPr>
        <w:pStyle w:val="Standard"/>
        <w:widowControl/>
      </w:pPr>
      <w:r>
        <w:rPr>
          <w:color w:val="000000"/>
        </w:rPr>
        <w:t>Placeholder definitions for the initially listed use cases can be simply copied into the value field of the mask and - if needed - modified in the mask.</w:t>
      </w:r>
    </w:p>
    <w:p w14:paraId="1DDB9B6B" w14:textId="77777777" w:rsidR="000352E4" w:rsidRDefault="000352E4" w:rsidP="000352E4">
      <w:pPr>
        <w:pStyle w:val="Standard"/>
        <w:widowControl/>
        <w:numPr>
          <w:ilvl w:val="0"/>
          <w:numId w:val="35"/>
        </w:numPr>
      </w:pPr>
      <w:r>
        <w:rPr>
          <w:color w:val="000000"/>
        </w:rPr>
        <w:t xml:space="preserve">Persons recognized by Windows Live Photo Gallery: </w:t>
      </w:r>
      <w:r>
        <w:br/>
      </w:r>
      <w:r>
        <w:rPr>
          <w:color w:val="000000"/>
        </w:rPr>
        <w:t xml:space="preserve">Windows Live Photo Gallery writes the names of the persons </w:t>
      </w:r>
      <w:r>
        <w:t>and other data (position in the image, if applicable Windows Live ID) into Xmp.MP.RegionInfo. In order to obtain the names the following placeholder has to be used:</w:t>
      </w:r>
      <w:r>
        <w:br/>
        <w:t>{{Xmp.MP.RegionInfo/MPRI:Regions[]/MPReg:PersonDisplayName}}</w:t>
      </w:r>
      <w:r>
        <w:br/>
        <w:t xml:space="preserve">The order results from the order in which Windows Live Photo Gallery writes the values into Xmp.MP.RegionInfo. This may not necessarily be from left to right. Therefore, it may be useful generally to sort the names in order to have a clear order: </w:t>
      </w:r>
      <w:r>
        <w:br/>
        <w:t>{{Xmp.MP.RegionInfo/MPRI:Regions[]/MPReg:PersonDisplayName;;;s}</w:t>
      </w:r>
      <w:r>
        <w:rPr>
          <w:color w:val="000000"/>
        </w:rPr>
        <w:t xml:space="preserve">} </w:t>
      </w:r>
    </w:p>
    <w:p w14:paraId="0CE6176A" w14:textId="77777777" w:rsidR="000352E4" w:rsidRDefault="000352E4" w:rsidP="000352E4">
      <w:pPr>
        <w:pStyle w:val="Standard"/>
        <w:widowControl/>
        <w:numPr>
          <w:ilvl w:val="0"/>
          <w:numId w:val="35"/>
        </w:numPr>
      </w:pPr>
      <w:r>
        <w:rPr>
          <w:color w:val="000000"/>
        </w:rPr>
        <w:t xml:space="preserve">Copyright notice: </w:t>
      </w:r>
      <w:r>
        <w:br/>
      </w:r>
      <w:r>
        <w:rPr>
          <w:color w:val="000000"/>
        </w:rPr>
        <w:t xml:space="preserve">If you enter your name in Exif.Image.Author, you can create a following placeholder to create a copyright notice: </w:t>
      </w:r>
      <w:r>
        <w:br/>
        <w:t>Copyright {{Date;4}} {{Exif.Image.Artist}}</w:t>
      </w:r>
      <w:r>
        <w:br/>
      </w:r>
      <w:r>
        <w:rPr>
          <w:color w:val="000000"/>
        </w:rPr>
        <w:t xml:space="preserve">When you want to add a copyright notice for older images, you can take the year from the date of recording: </w:t>
      </w:r>
      <w:r>
        <w:br/>
        <w:t>Copyright {{#Exif.Photo.DateTimeOriginal;;4}} {{Exif.Image.Artist}}</w:t>
      </w:r>
    </w:p>
    <w:p w14:paraId="721CF22E" w14:textId="77777777" w:rsidR="000352E4" w:rsidRDefault="000352E4" w:rsidP="000352E4">
      <w:pPr>
        <w:pStyle w:val="Standard"/>
        <w:widowControl/>
        <w:numPr>
          <w:ilvl w:val="0"/>
          <w:numId w:val="35"/>
        </w:numPr>
      </w:pPr>
      <w:r>
        <w:rPr>
          <w:color w:val="000000"/>
        </w:rPr>
        <w:t xml:space="preserve">Logging of changes: </w:t>
      </w:r>
      <w:r>
        <w:br/>
      </w:r>
      <w:r>
        <w:rPr>
          <w:color w:val="000000"/>
        </w:rPr>
        <w:t xml:space="preserve">With the following definition the date, time and name is added to an existing entry in Exif.Image.ImageHistory: </w:t>
      </w:r>
      <w:r>
        <w:br/>
        <w:t>{{#Exif.Image.ImageHistory}}; {{Date}} {{Time}} John Doe</w:t>
      </w:r>
      <w:r>
        <w:br/>
      </w:r>
      <w:r>
        <w:rPr>
          <w:color w:val="000000"/>
        </w:rPr>
        <w:t xml:space="preserve">If this is applied several times, it gives a list showing who has applied changes when. </w:t>
      </w:r>
    </w:p>
    <w:p w14:paraId="5B83C326" w14:textId="77777777" w:rsidR="000352E4" w:rsidRDefault="000352E4" w:rsidP="000352E4">
      <w:pPr>
        <w:pStyle w:val="Standard"/>
        <w:widowControl/>
        <w:numPr>
          <w:ilvl w:val="0"/>
          <w:numId w:val="35"/>
        </w:numPr>
      </w:pPr>
      <w:r>
        <w:rPr>
          <w:color w:val="000000"/>
        </w:rPr>
        <w:t xml:space="preserve">Collecting Comments: </w:t>
      </w:r>
      <w:r>
        <w:br/>
      </w:r>
      <w:r>
        <w:rPr>
          <w:color w:val="000000"/>
        </w:rPr>
        <w:t>There are some properties that are usable to enter a comment for an image. When various properties such as Exif.Image.ImageDescription, Exif.Photo.UserComment, Iptc.Application2.Caption, Xmp.dc.description and Xmp.dc.title were used in several images, their values can be copied to Exif.Photo.UserComment using following placeholder:</w:t>
      </w:r>
      <w:r>
        <w:br/>
      </w:r>
      <w:r>
        <w:rPr>
          <w:color w:val="000000"/>
          <w:shd w:val="clear" w:color="auto" w:fill="FFFFFF"/>
        </w:rPr>
        <w:t xml:space="preserve">{{Exif.Image.ImageDescription}}{{#Exif.Photo.UserComment}}{{Iptc.Application2.Caption}}{{Xmp.dc.description}}{{Xmp.dc.title}} </w:t>
      </w:r>
      <w:r>
        <w:br/>
      </w:r>
      <w:r>
        <w:rPr>
          <w:color w:val="000000"/>
        </w:rPr>
        <w:t xml:space="preserve">In front of Exif.Photo.UserComment a "#" is added. As the complete placeholder definition is entered in the field for Exif.Photo.UserComment, the placeholder for Exif.Photo.UserComment has to refer to the last saved value for Exif.Photo.UserComment. </w:t>
      </w:r>
      <w:r>
        <w:br/>
      </w:r>
      <w:r>
        <w:rPr>
          <w:color w:val="000000"/>
        </w:rPr>
        <w:t>The placeholders are specified without delimiters, as it is assumed in this example that only one of the properties is filled. If multiple properties may be filled, a separator should be added:</w:t>
      </w:r>
      <w:r>
        <w:br/>
      </w:r>
      <w:r>
        <w:rPr>
          <w:color w:val="000000"/>
          <w:shd w:val="clear" w:color="auto" w:fill="FFFFFF"/>
        </w:rPr>
        <w:t xml:space="preserve">{{Exif.Image.ImageDescription}}, {{#Exif.Photo.UserComment}}, {{Iptc.Application2.Caption}}, {{Xmp.dc.description}}, {{Xmp.dc.title}} </w:t>
      </w:r>
      <w:r>
        <w:t xml:space="preserve"> </w:t>
      </w:r>
      <w:r>
        <w:br/>
      </w:r>
      <w:r>
        <w:rPr>
          <w:color w:val="000000"/>
        </w:rPr>
        <w:t xml:space="preserve">Then it may happen that nothing is between the delimiters, because the properties are not defined. A manual rework then cannot be avoided. </w:t>
      </w:r>
    </w:p>
    <w:p w14:paraId="68E26D22" w14:textId="77777777" w:rsidR="000352E4" w:rsidRDefault="000352E4" w:rsidP="000352E4">
      <w:pPr>
        <w:pStyle w:val="Heading6"/>
        <w:widowControl/>
      </w:pPr>
      <w:r>
        <w:t>Command buttons: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1"/>
        <w:gridCol w:w="7338"/>
      </w:tblGrid>
      <w:tr w:rsidR="000352E4" w14:paraId="1764ED37" w14:textId="77777777" w:rsidTr="00914CF8">
        <w:trPr>
          <w:tblCellSpacing w:w="15" w:type="dxa"/>
        </w:trPr>
        <w:tc>
          <w:tcPr>
            <w:tcW w:w="2070" w:type="dxa"/>
          </w:tcPr>
          <w:p w14:paraId="51819382" w14:textId="77777777" w:rsidR="000352E4" w:rsidRDefault="000352E4" w:rsidP="000352E4">
            <w:pPr>
              <w:pStyle w:val="StandardDense"/>
              <w:widowControl/>
            </w:pPr>
            <w:r>
              <w:t>Customize mask</w:t>
            </w:r>
          </w:p>
        </w:tc>
        <w:tc>
          <w:tcPr>
            <w:tcW w:w="7170" w:type="dxa"/>
          </w:tcPr>
          <w:p w14:paraId="7304BA1D" w14:textId="77777777" w:rsidR="000352E4" w:rsidRDefault="000352E4" w:rsidP="000352E4">
            <w:pPr>
              <w:pStyle w:val="StandardDense"/>
              <w:widowControl/>
            </w:pPr>
            <w:r>
              <w:t xml:space="preserve">Customize the mask, more details in </w:t>
            </w:r>
            <w:hyperlink w:anchor="_topic_FormCustomization">
              <w:r>
                <w:rPr>
                  <w:color w:val="0000FF"/>
                  <w:u w:val="single"/>
                </w:rPr>
                <w:t>Mask: "Customize mask"</w:t>
              </w:r>
              <w:r>
                <w:rPr>
                  <w:rStyle w:val="StandardText"/>
                </w:rPr>
                <w:t>.</w:t>
              </w:r>
            </w:hyperlink>
          </w:p>
        </w:tc>
      </w:tr>
      <w:tr w:rsidR="000352E4" w14:paraId="6526CFFB" w14:textId="77777777" w:rsidTr="00914CF8">
        <w:trPr>
          <w:tblCellSpacing w:w="15" w:type="dxa"/>
        </w:trPr>
        <w:tc>
          <w:tcPr>
            <w:tcW w:w="2070" w:type="dxa"/>
          </w:tcPr>
          <w:p w14:paraId="15ED0211" w14:textId="77777777" w:rsidR="000352E4" w:rsidRDefault="000352E4" w:rsidP="000352E4">
            <w:pPr>
              <w:pStyle w:val="StandardDense"/>
              <w:widowControl/>
            </w:pPr>
            <w:r>
              <w:t>OK</w:t>
            </w:r>
          </w:p>
        </w:tc>
        <w:tc>
          <w:tcPr>
            <w:tcW w:w="7170" w:type="dxa"/>
          </w:tcPr>
          <w:p w14:paraId="40750AA9" w14:textId="77777777" w:rsidR="000352E4" w:rsidRDefault="000352E4" w:rsidP="000352E4">
            <w:pPr>
              <w:pStyle w:val="StandardDense"/>
              <w:widowControl/>
            </w:pPr>
            <w:r>
              <w:t>Accept input and close mask</w:t>
            </w:r>
          </w:p>
        </w:tc>
      </w:tr>
      <w:tr w:rsidR="000352E4" w14:paraId="614549CC" w14:textId="77777777" w:rsidTr="00914CF8">
        <w:trPr>
          <w:tblCellSpacing w:w="15" w:type="dxa"/>
        </w:trPr>
        <w:tc>
          <w:tcPr>
            <w:tcW w:w="2070" w:type="dxa"/>
          </w:tcPr>
          <w:p w14:paraId="1D05C12E" w14:textId="77777777" w:rsidR="000352E4" w:rsidRDefault="000352E4" w:rsidP="000352E4">
            <w:pPr>
              <w:pStyle w:val="StandardDense"/>
              <w:widowControl/>
            </w:pPr>
            <w:r>
              <w:t>Cancel</w:t>
            </w:r>
          </w:p>
        </w:tc>
        <w:tc>
          <w:tcPr>
            <w:tcW w:w="7170" w:type="dxa"/>
          </w:tcPr>
          <w:p w14:paraId="00D0B1E5" w14:textId="77777777" w:rsidR="000352E4" w:rsidRDefault="000352E4" w:rsidP="000352E4">
            <w:pPr>
              <w:pStyle w:val="StandardDense"/>
              <w:widowControl/>
            </w:pPr>
            <w:r>
              <w:rPr>
                <w:color w:val="000000"/>
              </w:rPr>
              <w:t>Close mask without accepting input</w:t>
            </w:r>
          </w:p>
        </w:tc>
      </w:tr>
      <w:tr w:rsidR="000352E4" w14:paraId="5FB152DC" w14:textId="77777777" w:rsidTr="00914CF8">
        <w:trPr>
          <w:tblCellSpacing w:w="15" w:type="dxa"/>
        </w:trPr>
        <w:tc>
          <w:tcPr>
            <w:tcW w:w="2070" w:type="dxa"/>
          </w:tcPr>
          <w:p w14:paraId="3A2D0C60" w14:textId="77777777" w:rsidR="000352E4" w:rsidRDefault="000352E4" w:rsidP="000352E4">
            <w:pPr>
              <w:pStyle w:val="StandardDense"/>
              <w:widowControl/>
            </w:pPr>
            <w:r>
              <w:lastRenderedPageBreak/>
              <w:t>Help</w:t>
            </w:r>
          </w:p>
        </w:tc>
        <w:tc>
          <w:tcPr>
            <w:tcW w:w="7170" w:type="dxa"/>
          </w:tcPr>
          <w:p w14:paraId="6D408814" w14:textId="77777777" w:rsidR="000352E4" w:rsidRDefault="000352E4" w:rsidP="000352E4">
            <w:pPr>
              <w:pStyle w:val="StandardDense"/>
              <w:widowControl/>
            </w:pPr>
            <w:r>
              <w:rPr>
                <w:color w:val="000000"/>
              </w:rPr>
              <w:t>Displays the help for this mask</w:t>
            </w:r>
          </w:p>
        </w:tc>
      </w:tr>
    </w:tbl>
    <w:p w14:paraId="30C4BBD5" w14:textId="77777777" w:rsidR="000352E4" w:rsidRDefault="000352E4" w:rsidP="000352E4">
      <w:pPr>
        <w:widowControl/>
      </w:pPr>
    </w:p>
    <w:p w14:paraId="0666A22A"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31">
        <w:r>
          <w:rPr>
            <w:rFonts w:ascii="Tahoma" w:eastAsia="Tahoma" w:hAnsi="Tahoma" w:cs="Tahoma"/>
            <w:i/>
            <w:color w:val="6666FF"/>
          </w:rPr>
          <w:t>Produce Kindle eBooks easily</w:t>
        </w:r>
      </w:hyperlink>
    </w:p>
    <w:p w14:paraId="2A67D92F" w14:textId="77777777" w:rsidR="000352E4" w:rsidRDefault="000352E4" w:rsidP="000352E4">
      <w:pPr>
        <w:pStyle w:val="Heading1"/>
        <w:widowControl/>
      </w:pPr>
      <w:bookmarkStart w:id="39" w:name="_Toc65156462"/>
      <w:r>
        <w:lastRenderedPageBreak/>
        <w:t>Mask "Customize mask"</w:t>
      </w:r>
      <w:bookmarkEnd w:id="39"/>
    </w:p>
    <w:p w14:paraId="6D03B531" w14:textId="77777777" w:rsidR="000352E4" w:rsidRDefault="000352E4" w:rsidP="000352E4">
      <w:pPr>
        <w:pStyle w:val="Standard"/>
        <w:keepNext/>
        <w:widowControl/>
      </w:pPr>
      <w:r>
        <w:rPr>
          <w:color w:val="000000"/>
        </w:rPr>
        <w:t>With this mask you can customize following properties of a mask:</w:t>
      </w:r>
      <w:r>
        <w:rPr>
          <w:rFonts w:ascii="Arial" w:eastAsia="Arial" w:hAnsi="Arial" w:cs="Arial"/>
          <w:color w:val="000000"/>
        </w:rPr>
        <w:t xml:space="preserve"> </w:t>
      </w:r>
    </w:p>
    <w:p w14:paraId="424AFFD4" w14:textId="77777777" w:rsidR="000352E4" w:rsidRDefault="000352E4" w:rsidP="000352E4">
      <w:pPr>
        <w:pStyle w:val="StandardDense"/>
        <w:widowControl/>
        <w:numPr>
          <w:ilvl w:val="0"/>
          <w:numId w:val="20"/>
        </w:numPr>
      </w:pPr>
      <w:r>
        <w:rPr>
          <w:color w:val="000000"/>
        </w:rPr>
        <w:t>Background color</w:t>
      </w:r>
      <w:r>
        <w:rPr>
          <w:rFonts w:ascii="Arial" w:eastAsia="Arial" w:hAnsi="Arial" w:cs="Arial"/>
          <w:color w:val="000000"/>
        </w:rPr>
        <w:t xml:space="preserve"> </w:t>
      </w:r>
    </w:p>
    <w:p w14:paraId="52453890" w14:textId="77777777" w:rsidR="000352E4" w:rsidRDefault="000352E4" w:rsidP="000352E4">
      <w:pPr>
        <w:pStyle w:val="StandardDense"/>
        <w:widowControl/>
        <w:numPr>
          <w:ilvl w:val="0"/>
          <w:numId w:val="20"/>
        </w:numPr>
      </w:pPr>
      <w:r>
        <w:rPr>
          <w:color w:val="000000"/>
        </w:rPr>
        <w:t>Foreground color</w:t>
      </w:r>
      <w:r>
        <w:rPr>
          <w:rFonts w:ascii="Arial" w:eastAsia="Arial" w:hAnsi="Arial" w:cs="Arial"/>
          <w:color w:val="000000"/>
        </w:rPr>
        <w:t xml:space="preserve"> </w:t>
      </w:r>
    </w:p>
    <w:p w14:paraId="4497D044" w14:textId="77777777" w:rsidR="000352E4" w:rsidRDefault="000352E4" w:rsidP="000352E4">
      <w:pPr>
        <w:pStyle w:val="StandardDense"/>
        <w:widowControl/>
        <w:numPr>
          <w:ilvl w:val="0"/>
          <w:numId w:val="20"/>
        </w:numPr>
      </w:pPr>
      <w:r>
        <w:rPr>
          <w:color w:val="000000"/>
        </w:rPr>
        <w:t>Background image</w:t>
      </w:r>
      <w:r>
        <w:rPr>
          <w:rFonts w:ascii="Arial" w:eastAsia="Arial" w:hAnsi="Arial" w:cs="Arial"/>
          <w:color w:val="000000"/>
        </w:rPr>
        <w:t xml:space="preserve">  </w:t>
      </w:r>
    </w:p>
    <w:p w14:paraId="0F1DA662" w14:textId="77777777" w:rsidR="000352E4" w:rsidRDefault="000352E4" w:rsidP="000352E4">
      <w:pPr>
        <w:pStyle w:val="StandardDense"/>
        <w:widowControl/>
        <w:numPr>
          <w:ilvl w:val="0"/>
          <w:numId w:val="20"/>
        </w:numPr>
      </w:pPr>
      <w:r>
        <w:rPr>
          <w:color w:val="000000"/>
        </w:rPr>
        <w:t>Font</w:t>
      </w:r>
      <w:r>
        <w:rPr>
          <w:rFonts w:ascii="Arial" w:eastAsia="Arial" w:hAnsi="Arial" w:cs="Arial"/>
          <w:color w:val="000000"/>
        </w:rPr>
        <w:t xml:space="preserve"> </w:t>
      </w:r>
    </w:p>
    <w:p w14:paraId="7F84C3BB" w14:textId="77777777" w:rsidR="000352E4" w:rsidRDefault="000352E4" w:rsidP="000352E4">
      <w:pPr>
        <w:pStyle w:val="StandardDense"/>
        <w:widowControl/>
        <w:numPr>
          <w:ilvl w:val="0"/>
          <w:numId w:val="20"/>
        </w:numPr>
      </w:pPr>
      <w:r>
        <w:rPr>
          <w:rFonts w:ascii="Arial" w:eastAsia="Arial" w:hAnsi="Arial" w:cs="Arial"/>
          <w:color w:val="000000"/>
        </w:rPr>
        <w:t>Shortcut</w:t>
      </w:r>
    </w:p>
    <w:p w14:paraId="2355DDBD" w14:textId="77777777" w:rsidR="000352E4" w:rsidRDefault="000352E4" w:rsidP="000352E4">
      <w:pPr>
        <w:pStyle w:val="Standard"/>
        <w:widowControl/>
      </w:pPr>
      <w:r>
        <w:rPr>
          <w:noProof/>
        </w:rPr>
        <w:drawing>
          <wp:inline distT="0" distB="0" distL="0" distR="0" wp14:anchorId="53B6A1F2" wp14:editId="206F9FDA">
            <wp:extent cx="5467350" cy="3952875"/>
            <wp:effectExtent l="0" t="0" r="0" b="0"/>
            <wp:docPr id="62" name="P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jpg"/>
                    <pic:cNvPicPr/>
                  </pic:nvPicPr>
                  <pic:blipFill>
                    <a:blip r:embed="rId132" cstate="print"/>
                    <a:stretch>
                      <a:fillRect/>
                    </a:stretch>
                  </pic:blipFill>
                  <pic:spPr>
                    <a:xfrm>
                      <a:off x="0" y="0"/>
                      <a:ext cx="5467350" cy="3952875"/>
                    </a:xfrm>
                    <a:prstGeom prst="rect">
                      <a:avLst/>
                    </a:prstGeom>
                  </pic:spPr>
                </pic:pic>
              </a:graphicData>
            </a:graphic>
          </wp:inline>
        </w:drawing>
      </w:r>
    </w:p>
    <w:p w14:paraId="3028586E" w14:textId="77777777" w:rsidR="000352E4" w:rsidRDefault="000352E4" w:rsidP="000352E4">
      <w:pPr>
        <w:pStyle w:val="Standard"/>
        <w:keepNext/>
        <w:widowControl/>
      </w:pPr>
      <w:r>
        <w:rPr>
          <w:color w:val="000000"/>
        </w:rPr>
        <w:t>In the advanced settings (show and hide using menu "Tools - Advanced settings") you can customize additionally:</w:t>
      </w:r>
    </w:p>
    <w:p w14:paraId="16D5335A" w14:textId="77777777" w:rsidR="000352E4" w:rsidRDefault="000352E4" w:rsidP="000352E4">
      <w:pPr>
        <w:pStyle w:val="StandardDense"/>
        <w:widowControl/>
        <w:numPr>
          <w:ilvl w:val="0"/>
          <w:numId w:val="20"/>
        </w:numPr>
      </w:pPr>
      <w:r>
        <w:rPr>
          <w:color w:val="000000"/>
        </w:rPr>
        <w:t>Position</w:t>
      </w:r>
    </w:p>
    <w:p w14:paraId="0C1FD0CD" w14:textId="77777777" w:rsidR="000352E4" w:rsidRDefault="000352E4" w:rsidP="000352E4">
      <w:pPr>
        <w:pStyle w:val="StandardDense"/>
        <w:widowControl/>
        <w:numPr>
          <w:ilvl w:val="0"/>
          <w:numId w:val="20"/>
        </w:numPr>
      </w:pPr>
      <w:r>
        <w:rPr>
          <w:color w:val="000000"/>
        </w:rPr>
        <w:t>Size</w:t>
      </w:r>
      <w:r>
        <w:rPr>
          <w:rFonts w:ascii="Arial" w:eastAsia="Arial" w:hAnsi="Arial" w:cs="Arial"/>
          <w:color w:val="000000"/>
        </w:rPr>
        <w:t xml:space="preserve"> </w:t>
      </w:r>
    </w:p>
    <w:p w14:paraId="3B99F86D" w14:textId="77777777" w:rsidR="000352E4" w:rsidRDefault="000352E4" w:rsidP="000352E4">
      <w:pPr>
        <w:pStyle w:val="StandardDense"/>
        <w:widowControl/>
        <w:numPr>
          <w:ilvl w:val="0"/>
          <w:numId w:val="20"/>
        </w:numPr>
      </w:pPr>
      <w:r>
        <w:rPr>
          <w:color w:val="000000"/>
        </w:rPr>
        <w:t>Tab sequence</w:t>
      </w:r>
    </w:p>
    <w:p w14:paraId="1CDC5108" w14:textId="77777777" w:rsidR="000352E4" w:rsidRDefault="000352E4" w:rsidP="000352E4">
      <w:pPr>
        <w:pStyle w:val="StandardDense"/>
        <w:widowControl/>
        <w:numPr>
          <w:ilvl w:val="0"/>
          <w:numId w:val="20"/>
        </w:numPr>
      </w:pPr>
      <w:r>
        <w:rPr>
          <w:color w:val="000000"/>
        </w:rPr>
        <w:t>Caption</w:t>
      </w:r>
    </w:p>
    <w:p w14:paraId="4B1D54CE" w14:textId="77777777" w:rsidR="000352E4" w:rsidRDefault="000352E4" w:rsidP="000352E4">
      <w:pPr>
        <w:pStyle w:val="StandardDense"/>
        <w:widowControl/>
        <w:numPr>
          <w:ilvl w:val="0"/>
          <w:numId w:val="20"/>
        </w:numPr>
      </w:pPr>
      <w:r>
        <w:rPr>
          <w:color w:val="000000"/>
        </w:rPr>
        <w:t>Zoom</w:t>
      </w:r>
      <w:r>
        <w:rPr>
          <w:rFonts w:ascii="Arial" w:eastAsia="Arial" w:hAnsi="Arial" w:cs="Arial"/>
          <w:color w:val="000000"/>
        </w:rPr>
        <w:t xml:space="preserve"> </w:t>
      </w:r>
    </w:p>
    <w:p w14:paraId="3F4B45D1" w14:textId="77777777" w:rsidR="000352E4" w:rsidRDefault="000352E4" w:rsidP="000352E4">
      <w:pPr>
        <w:pStyle w:val="Standard"/>
        <w:widowControl/>
      </w:pPr>
      <w:r>
        <w:rPr>
          <w:noProof/>
        </w:rPr>
        <w:lastRenderedPageBreak/>
        <w:drawing>
          <wp:inline distT="0" distB="0" distL="0" distR="0" wp14:anchorId="755426FD" wp14:editId="3868ABFA">
            <wp:extent cx="5991225" cy="3124200"/>
            <wp:effectExtent l="0" t="0" r="0" b="0"/>
            <wp:docPr id="63" name="P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3.jpg"/>
                    <pic:cNvPicPr/>
                  </pic:nvPicPr>
                  <pic:blipFill>
                    <a:blip r:embed="rId133" cstate="print"/>
                    <a:stretch>
                      <a:fillRect/>
                    </a:stretch>
                  </pic:blipFill>
                  <pic:spPr>
                    <a:xfrm>
                      <a:off x="0" y="0"/>
                      <a:ext cx="5991225" cy="3124200"/>
                    </a:xfrm>
                    <a:prstGeom prst="rect">
                      <a:avLst/>
                    </a:prstGeom>
                  </pic:spPr>
                </pic:pic>
              </a:graphicData>
            </a:graphic>
          </wp:inline>
        </w:drawing>
      </w:r>
    </w:p>
    <w:p w14:paraId="45C23ABE" w14:textId="77777777" w:rsidR="000352E4" w:rsidRDefault="000352E4" w:rsidP="000352E4">
      <w:pPr>
        <w:keepLines/>
        <w:widowControl/>
      </w:pPr>
    </w:p>
    <w:p w14:paraId="4754605E"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34">
        <w:r>
          <w:rPr>
            <w:rFonts w:ascii="Tahoma" w:eastAsia="Tahoma" w:hAnsi="Tahoma" w:cs="Tahoma"/>
            <w:i/>
            <w:color w:val="6666FF"/>
          </w:rPr>
          <w:t>Produce electronic books easily</w:t>
        </w:r>
      </w:hyperlink>
    </w:p>
    <w:p w14:paraId="0B01CBB8" w14:textId="77777777" w:rsidR="000352E4" w:rsidRDefault="000352E4" w:rsidP="000352E4">
      <w:pPr>
        <w:pStyle w:val="Heading2"/>
        <w:widowControl/>
      </w:pPr>
      <w:bookmarkStart w:id="40" w:name="_Toc65156463"/>
      <w:r>
        <w:t>Select controls and adjust</w:t>
      </w:r>
      <w:bookmarkEnd w:id="40"/>
    </w:p>
    <w:p w14:paraId="5EF115F4" w14:textId="77777777" w:rsidR="000352E4" w:rsidRDefault="000352E4" w:rsidP="000352E4">
      <w:pPr>
        <w:pStyle w:val="Standard"/>
        <w:widowControl/>
      </w:pPr>
      <w:r>
        <w:rPr>
          <w:color w:val="000000"/>
        </w:rPr>
        <w:t>In the left part of the screen is a tree with all controls of the mask. After opening the mask, the control is selected, which had the focus. Another control can now be selected in the tree or by setting the focus on a control in the mask to be customized (e.g., the main mask).</w:t>
      </w:r>
      <w:r>
        <w:rPr>
          <w:rFonts w:ascii="Arial" w:eastAsia="Arial" w:hAnsi="Arial" w:cs="Arial"/>
          <w:color w:val="000000"/>
        </w:rPr>
        <w:t xml:space="preserve"> </w:t>
      </w:r>
    </w:p>
    <w:p w14:paraId="61E40FC0" w14:textId="77777777" w:rsidR="000352E4" w:rsidRDefault="000352E4" w:rsidP="000352E4">
      <w:pPr>
        <w:pStyle w:val="Standard"/>
        <w:widowControl/>
      </w:pPr>
      <w:r>
        <w:rPr>
          <w:color w:val="000000"/>
        </w:rPr>
        <w:t>Some controls (e.g., labels, i.e., fixed text) can be not selected in mask to customize. These are then accessible only via the tree.</w:t>
      </w:r>
      <w:r>
        <w:rPr>
          <w:rFonts w:ascii="Arial" w:eastAsia="Arial" w:hAnsi="Arial" w:cs="Arial"/>
          <w:color w:val="000000"/>
        </w:rPr>
        <w:t xml:space="preserve"> </w:t>
      </w:r>
    </w:p>
    <w:p w14:paraId="053D17FD" w14:textId="77777777" w:rsidR="000352E4" w:rsidRDefault="000352E4" w:rsidP="000352E4">
      <w:pPr>
        <w:pStyle w:val="Standard"/>
        <w:widowControl/>
      </w:pPr>
      <w:r>
        <w:rPr>
          <w:color w:val="000000"/>
        </w:rPr>
        <w:t>With the checkbox "Multiple selection" above the tree you can chose, whether several controls can be selected in the tree at the same time.</w:t>
      </w:r>
      <w:r>
        <w:rPr>
          <w:rFonts w:ascii="Arial" w:eastAsia="Arial" w:hAnsi="Arial" w:cs="Arial"/>
          <w:color w:val="000000"/>
        </w:rPr>
        <w:t xml:space="preserve"> </w:t>
      </w:r>
    </w:p>
    <w:p w14:paraId="13CDF338" w14:textId="77777777" w:rsidR="000352E4" w:rsidRDefault="000352E4" w:rsidP="000352E4">
      <w:pPr>
        <w:pStyle w:val="Standard"/>
        <w:widowControl/>
      </w:pPr>
      <w:r>
        <w:rPr>
          <w:color w:val="000000"/>
        </w:rPr>
        <w:t>Another possibility is using the menu "Selection" to select all controls or all controls of a certain type (e.g., System.Windows.Forms.Label = fixed text).</w:t>
      </w:r>
      <w:r>
        <w:rPr>
          <w:rFonts w:ascii="Arial" w:eastAsia="Arial" w:hAnsi="Arial" w:cs="Arial"/>
          <w:color w:val="000000"/>
        </w:rPr>
        <w:t xml:space="preserve"> </w:t>
      </w:r>
    </w:p>
    <w:p w14:paraId="5EF8688F" w14:textId="77777777" w:rsidR="000352E4" w:rsidRDefault="000352E4" w:rsidP="000352E4">
      <w:pPr>
        <w:pStyle w:val="Standard"/>
        <w:widowControl/>
      </w:pPr>
      <w:r>
        <w:rPr>
          <w:color w:val="000000"/>
        </w:rPr>
        <w:t>The selected controls are displayed in the mask to customize with a red frame. The color of the frame can be changed using the menu entry "Tools - Border color for marking".</w:t>
      </w:r>
      <w:r>
        <w:rPr>
          <w:rFonts w:ascii="Arial" w:eastAsia="Arial" w:hAnsi="Arial" w:cs="Arial"/>
          <w:color w:val="000000"/>
        </w:rPr>
        <w:t xml:space="preserve"> </w:t>
      </w:r>
    </w:p>
    <w:p w14:paraId="7AD01F25" w14:textId="77777777" w:rsidR="000352E4" w:rsidRDefault="000352E4" w:rsidP="000352E4">
      <w:pPr>
        <w:pStyle w:val="Standard"/>
        <w:widowControl/>
      </w:pPr>
      <w:r>
        <w:rPr>
          <w:color w:val="000000"/>
        </w:rPr>
        <w:t>In the area to the right you may change settings for the selected controls. With the command buttons "Reset" you restore the original values (i.e., the state of delivery).</w:t>
      </w:r>
      <w:r>
        <w:rPr>
          <w:rFonts w:ascii="Arial" w:eastAsia="Arial" w:hAnsi="Arial" w:cs="Arial"/>
          <w:color w:val="000000"/>
        </w:rPr>
        <w:t xml:space="preserve"> </w:t>
      </w:r>
    </w:p>
    <w:p w14:paraId="1D47CF8C" w14:textId="77777777" w:rsidR="000352E4" w:rsidRDefault="000352E4" w:rsidP="000352E4">
      <w:pPr>
        <w:pStyle w:val="Heading6"/>
        <w:widowControl/>
      </w:pPr>
      <w:r>
        <w:rPr>
          <w:color w:val="000000"/>
        </w:rPr>
        <w:t>Foreground and Background color:</w:t>
      </w:r>
      <w:r>
        <w:rPr>
          <w:rFonts w:ascii="Arial" w:eastAsia="Arial" w:hAnsi="Arial" w:cs="Arial"/>
          <w:color w:val="000000"/>
        </w:rPr>
        <w:t xml:space="preserve"> </w:t>
      </w:r>
    </w:p>
    <w:p w14:paraId="66F1E022" w14:textId="77777777" w:rsidR="000352E4" w:rsidRDefault="000352E4" w:rsidP="000352E4">
      <w:pPr>
        <w:pStyle w:val="Standard"/>
        <w:widowControl/>
      </w:pPr>
      <w:r>
        <w:rPr>
          <w:color w:val="000000"/>
        </w:rPr>
        <w:t>With several command buttons you can directly assign a color. With the command button "Others ..." any other color can be selected. If you want to use this color more often, you can assign them to one of the command buttons using the menu entry "Tools - Customize mask". Another window will open, in order to customize the customization mask itself. There you can change the background color for the command buttons.</w:t>
      </w:r>
      <w:r>
        <w:rPr>
          <w:rFonts w:ascii="Arial" w:eastAsia="Arial" w:hAnsi="Arial" w:cs="Arial"/>
          <w:color w:val="000000"/>
        </w:rPr>
        <w:t xml:space="preserve"> </w:t>
      </w:r>
    </w:p>
    <w:p w14:paraId="683073FB" w14:textId="77777777" w:rsidR="000352E4" w:rsidRDefault="000352E4" w:rsidP="000352E4">
      <w:pPr>
        <w:pStyle w:val="Heading6"/>
        <w:widowControl/>
      </w:pPr>
      <w:r>
        <w:rPr>
          <w:color w:val="000000"/>
        </w:rPr>
        <w:t>Background image and font</w:t>
      </w:r>
      <w:r>
        <w:rPr>
          <w:rFonts w:ascii="Arial" w:eastAsia="Arial" w:hAnsi="Arial" w:cs="Arial"/>
          <w:color w:val="000000"/>
        </w:rPr>
        <w:t xml:space="preserve"> </w:t>
      </w:r>
    </w:p>
    <w:p w14:paraId="25DE5926" w14:textId="77777777" w:rsidR="000352E4" w:rsidRDefault="000352E4" w:rsidP="000352E4">
      <w:pPr>
        <w:pStyle w:val="Standard"/>
        <w:widowControl/>
      </w:pPr>
      <w:r>
        <w:rPr>
          <w:color w:val="000000"/>
        </w:rPr>
        <w:t>With the command buttons "Select ..." a mask to select a picture or font is opened.</w:t>
      </w:r>
      <w:r>
        <w:rPr>
          <w:rFonts w:ascii="Arial" w:eastAsia="Arial" w:hAnsi="Arial" w:cs="Arial"/>
          <w:color w:val="000000"/>
        </w:rPr>
        <w:t xml:space="preserve"> </w:t>
      </w:r>
    </w:p>
    <w:p w14:paraId="5E0ECF09" w14:textId="77777777" w:rsidR="000352E4" w:rsidRPr="00294244" w:rsidRDefault="000352E4" w:rsidP="000352E4">
      <w:pPr>
        <w:pStyle w:val="Heading6"/>
        <w:widowControl/>
        <w:rPr>
          <w:lang w:val="en-US"/>
        </w:rPr>
      </w:pPr>
      <w:r w:rsidRPr="00294244">
        <w:rPr>
          <w:color w:val="000000"/>
          <w:lang w:val="en-US"/>
        </w:rPr>
        <w:lastRenderedPageBreak/>
        <w:t>Shortcut key</w:t>
      </w:r>
    </w:p>
    <w:p w14:paraId="79296A00" w14:textId="77777777" w:rsidR="000352E4" w:rsidRPr="00294244" w:rsidRDefault="000352E4" w:rsidP="000352E4">
      <w:pPr>
        <w:pStyle w:val="Standard"/>
        <w:widowControl/>
        <w:rPr>
          <w:lang w:val="en-US"/>
        </w:rPr>
      </w:pPr>
      <w:r w:rsidRPr="00294244">
        <w:rPr>
          <w:color w:val="000000"/>
          <w:lang w:val="en-US"/>
        </w:rPr>
        <w:t>To assign a shortcut key to a control, you have to set the focus into the text box and then press the desired key combination. An editing of the text box is not possible. With the back key, the delete key or the esc key the assignment is deleted.</w:t>
      </w:r>
      <w:r w:rsidRPr="00294244">
        <w:rPr>
          <w:rFonts w:ascii="Arial" w:eastAsia="Arial" w:hAnsi="Arial" w:cs="Arial"/>
          <w:color w:val="000000"/>
          <w:lang w:val="en-US"/>
        </w:rPr>
        <w:t xml:space="preserve"> </w:t>
      </w:r>
    </w:p>
    <w:p w14:paraId="44D48B1E"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35">
        <w:r w:rsidRPr="00294244">
          <w:rPr>
            <w:rFonts w:ascii="Tahoma" w:eastAsia="Tahoma" w:hAnsi="Tahoma" w:cs="Tahoma"/>
            <w:i/>
            <w:color w:val="6666FF"/>
            <w:lang w:val="en-US"/>
          </w:rPr>
          <w:t>Free Kindle producer</w:t>
        </w:r>
      </w:hyperlink>
    </w:p>
    <w:p w14:paraId="28E9E753" w14:textId="77777777" w:rsidR="000352E4" w:rsidRDefault="000352E4" w:rsidP="000352E4">
      <w:pPr>
        <w:pStyle w:val="Heading2"/>
        <w:widowControl/>
      </w:pPr>
      <w:bookmarkStart w:id="41" w:name="_Toc65156464"/>
      <w:r>
        <w:t>Advanced settings and other extras</w:t>
      </w:r>
      <w:bookmarkEnd w:id="41"/>
    </w:p>
    <w:p w14:paraId="305C246F" w14:textId="77777777" w:rsidR="000352E4" w:rsidRDefault="000352E4" w:rsidP="000352E4">
      <w:pPr>
        <w:pStyle w:val="Heading6"/>
        <w:widowControl/>
      </w:pPr>
      <w:r>
        <w:rPr>
          <w:color w:val="000000"/>
        </w:rPr>
        <w:t xml:space="preserve">Advanced Settings </w:t>
      </w:r>
    </w:p>
    <w:p w14:paraId="59EE8286" w14:textId="77777777" w:rsidR="000352E4" w:rsidRPr="00294244" w:rsidRDefault="000352E4" w:rsidP="000352E4">
      <w:pPr>
        <w:pStyle w:val="Standard"/>
        <w:widowControl/>
        <w:rPr>
          <w:lang w:val="en-US"/>
        </w:rPr>
      </w:pPr>
      <w:r w:rsidRPr="00294244">
        <w:rPr>
          <w:color w:val="000000"/>
          <w:lang w:val="en-US"/>
        </w:rPr>
        <w:t xml:space="preserve">The advanced settings are displayed or hidden using menu "Tools - Advanced settings". </w:t>
      </w:r>
    </w:p>
    <w:p w14:paraId="2E124478" w14:textId="77777777" w:rsidR="000352E4" w:rsidRPr="00294244" w:rsidRDefault="000352E4" w:rsidP="000352E4">
      <w:pPr>
        <w:pStyle w:val="Standard"/>
        <w:keepNext/>
        <w:widowControl/>
        <w:rPr>
          <w:lang w:val="en-US"/>
        </w:rPr>
      </w:pPr>
      <w:r w:rsidRPr="00294244">
        <w:rPr>
          <w:color w:val="000000"/>
          <w:lang w:val="en-US"/>
        </w:rPr>
        <w:t xml:space="preserve">The advanced settings allow users to change the mask layout fundamentally: </w:t>
      </w:r>
    </w:p>
    <w:p w14:paraId="0DD977C1" w14:textId="77777777" w:rsidR="000352E4" w:rsidRPr="00294244" w:rsidRDefault="000352E4" w:rsidP="000352E4">
      <w:pPr>
        <w:pStyle w:val="StandardDense"/>
        <w:widowControl/>
        <w:numPr>
          <w:ilvl w:val="0"/>
          <w:numId w:val="20"/>
        </w:numPr>
        <w:rPr>
          <w:lang w:val="en-US"/>
        </w:rPr>
      </w:pPr>
      <w:r w:rsidRPr="00294244">
        <w:rPr>
          <w:color w:val="000000"/>
          <w:lang w:val="en-US"/>
        </w:rPr>
        <w:t xml:space="preserve">Position and size of controls can be adjusted. </w:t>
      </w:r>
    </w:p>
    <w:p w14:paraId="6AD3D784" w14:textId="77777777" w:rsidR="000352E4" w:rsidRPr="00294244" w:rsidRDefault="000352E4" w:rsidP="000352E4">
      <w:pPr>
        <w:pStyle w:val="StandardDense"/>
        <w:widowControl/>
        <w:numPr>
          <w:ilvl w:val="0"/>
          <w:numId w:val="20"/>
        </w:numPr>
        <w:rPr>
          <w:lang w:val="en-US"/>
        </w:rPr>
      </w:pPr>
      <w:r w:rsidRPr="00294244">
        <w:rPr>
          <w:color w:val="000000"/>
          <w:lang w:val="en-US"/>
        </w:rPr>
        <w:t xml:space="preserve">The tab order (the order in which the focus changes when the tab key is pressed) can be changed. </w:t>
      </w:r>
    </w:p>
    <w:p w14:paraId="5BFFC9D4" w14:textId="77777777" w:rsidR="000352E4" w:rsidRPr="00294244" w:rsidRDefault="000352E4" w:rsidP="000352E4">
      <w:pPr>
        <w:pStyle w:val="StandardDense"/>
        <w:widowControl/>
        <w:numPr>
          <w:ilvl w:val="0"/>
          <w:numId w:val="20"/>
        </w:numPr>
        <w:rPr>
          <w:lang w:val="en-US"/>
        </w:rPr>
      </w:pPr>
      <w:r w:rsidRPr="00294244">
        <w:rPr>
          <w:color w:val="000000"/>
          <w:lang w:val="en-US"/>
        </w:rPr>
        <w:t xml:space="preserve">Captions (e.g., from labels) can be changed. </w:t>
      </w:r>
    </w:p>
    <w:p w14:paraId="7EEEB2FD" w14:textId="77777777" w:rsidR="000352E4" w:rsidRPr="00294244" w:rsidRDefault="000352E4" w:rsidP="000352E4">
      <w:pPr>
        <w:pStyle w:val="StandardDense"/>
        <w:widowControl/>
        <w:numPr>
          <w:ilvl w:val="0"/>
          <w:numId w:val="20"/>
        </w:numPr>
        <w:rPr>
          <w:lang w:val="en-US"/>
        </w:rPr>
      </w:pPr>
      <w:r w:rsidRPr="00294244">
        <w:rPr>
          <w:color w:val="000000"/>
          <w:lang w:val="en-US"/>
        </w:rPr>
        <w:t xml:space="preserve">The size of the mask including all controls can be adjusted (zoom). Here, the total size of the mask, the size of all controls and the font are uniformly magnified or reduced. Depending on the zoom factor further individual adjustments are necessary to obtain a coherent overall picture. </w:t>
      </w:r>
    </w:p>
    <w:p w14:paraId="2655801C" w14:textId="77777777" w:rsidR="000352E4" w:rsidRPr="00294244" w:rsidRDefault="000352E4" w:rsidP="000352E4">
      <w:pPr>
        <w:pStyle w:val="Standard"/>
        <w:widowControl/>
        <w:rPr>
          <w:lang w:val="en-US"/>
        </w:rPr>
      </w:pPr>
      <w:r w:rsidRPr="00294244">
        <w:rPr>
          <w:color w:val="000000"/>
          <w:lang w:val="en-US"/>
        </w:rPr>
        <w:t xml:space="preserve">Note: While the Zoom setting can have a practical use (enlarge to improve legibility, downsizing to display more information), the other settings are more likely not relevant in practice. </w:t>
      </w:r>
    </w:p>
    <w:p w14:paraId="392070BD" w14:textId="77777777" w:rsidR="000352E4" w:rsidRPr="00294244" w:rsidRDefault="000352E4" w:rsidP="000352E4">
      <w:pPr>
        <w:pStyle w:val="Heading6"/>
        <w:widowControl/>
        <w:rPr>
          <w:lang w:val="en-US"/>
        </w:rPr>
      </w:pPr>
      <w:r w:rsidRPr="00294244">
        <w:rPr>
          <w:color w:val="000000"/>
          <w:lang w:val="en-US"/>
        </w:rPr>
        <w:t xml:space="preserve">Border color for marking </w:t>
      </w:r>
    </w:p>
    <w:p w14:paraId="2C91CFD6" w14:textId="77777777" w:rsidR="000352E4" w:rsidRPr="00294244" w:rsidRDefault="000352E4" w:rsidP="000352E4">
      <w:pPr>
        <w:pStyle w:val="StandardDense"/>
        <w:widowControl/>
        <w:rPr>
          <w:lang w:val="en-US"/>
        </w:rPr>
      </w:pPr>
      <w:r w:rsidRPr="00294244">
        <w:rPr>
          <w:color w:val="000000"/>
          <w:lang w:val="en-US"/>
        </w:rPr>
        <w:t xml:space="preserve">The selected controls are displayed in the mask to customize with a red frame. The color of the frame can be changed using the menu entry "Tools - Border color for marking". </w:t>
      </w:r>
    </w:p>
    <w:p w14:paraId="70DF2206" w14:textId="77777777" w:rsidR="000352E4" w:rsidRPr="00294244" w:rsidRDefault="000352E4" w:rsidP="000352E4">
      <w:pPr>
        <w:pStyle w:val="Heading6"/>
        <w:widowControl/>
        <w:rPr>
          <w:lang w:val="en-US"/>
        </w:rPr>
      </w:pPr>
      <w:r w:rsidRPr="00294244">
        <w:rPr>
          <w:color w:val="000000"/>
          <w:lang w:val="en-US"/>
        </w:rPr>
        <w:t xml:space="preserve">Customize mask </w:t>
      </w:r>
    </w:p>
    <w:p w14:paraId="3B2945DA" w14:textId="77777777" w:rsidR="000352E4" w:rsidRPr="00294244" w:rsidRDefault="000352E4" w:rsidP="000352E4">
      <w:pPr>
        <w:pStyle w:val="StandardDense"/>
        <w:widowControl/>
        <w:rPr>
          <w:lang w:val="en-US"/>
        </w:rPr>
      </w:pPr>
      <w:r w:rsidRPr="00294244">
        <w:rPr>
          <w:color w:val="000000"/>
          <w:lang w:val="en-US"/>
        </w:rPr>
        <w:t xml:space="preserve">Using the menu entry "Tools - Customize mask" you can also customize the customization mask itself. </w:t>
      </w:r>
    </w:p>
    <w:p w14:paraId="396997D5" w14:textId="77777777" w:rsidR="000352E4" w:rsidRPr="00294244" w:rsidRDefault="000352E4" w:rsidP="000352E4">
      <w:pPr>
        <w:pStyle w:val="Heading6"/>
        <w:widowControl/>
        <w:rPr>
          <w:lang w:val="en-US"/>
        </w:rPr>
      </w:pPr>
      <w:r w:rsidRPr="00294244">
        <w:rPr>
          <w:color w:val="000000"/>
          <w:lang w:val="en-US"/>
        </w:rPr>
        <w:t xml:space="preserve">Reset all settings </w:t>
      </w:r>
    </w:p>
    <w:p w14:paraId="22F2A5D7" w14:textId="77777777" w:rsidR="000352E4" w:rsidRPr="00294244" w:rsidRDefault="000352E4" w:rsidP="000352E4">
      <w:pPr>
        <w:pStyle w:val="StandardDense"/>
        <w:widowControl/>
        <w:rPr>
          <w:lang w:val="en-US"/>
        </w:rPr>
      </w:pPr>
      <w:r w:rsidRPr="00294244">
        <w:rPr>
          <w:color w:val="000000"/>
          <w:lang w:val="en-US"/>
        </w:rPr>
        <w:t xml:space="preserve">With the menu entry "Tools - Reset all settings" you can reset all settings of that mask back to their original values (factory setting). </w:t>
      </w:r>
    </w:p>
    <w:p w14:paraId="51D0EC51" w14:textId="77777777" w:rsidR="000352E4" w:rsidRPr="00294244" w:rsidRDefault="000352E4" w:rsidP="000352E4">
      <w:pPr>
        <w:pStyle w:val="Heading6"/>
        <w:widowControl/>
        <w:rPr>
          <w:lang w:val="en-US"/>
        </w:rPr>
      </w:pPr>
      <w:r w:rsidRPr="00294244">
        <w:rPr>
          <w:color w:val="000000"/>
          <w:lang w:val="en-US"/>
        </w:rPr>
        <w:t>List shortcut keys</w:t>
      </w:r>
    </w:p>
    <w:p w14:paraId="5706B6A4" w14:textId="77777777" w:rsidR="000352E4" w:rsidRPr="00294244" w:rsidRDefault="000352E4" w:rsidP="000352E4">
      <w:pPr>
        <w:pStyle w:val="StandardDense"/>
        <w:widowControl/>
        <w:rPr>
          <w:lang w:val="en-US"/>
        </w:rPr>
      </w:pPr>
      <w:r w:rsidRPr="00294244">
        <w:rPr>
          <w:color w:val="000000"/>
          <w:lang w:val="en-US"/>
        </w:rPr>
        <w:t xml:space="preserve">With the menu entry "Tools - List shortcut keys" all shortcut keys assigned in the mask are listed. </w:t>
      </w:r>
    </w:p>
    <w:p w14:paraId="37999BE7"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36">
        <w:r w:rsidRPr="00294244">
          <w:rPr>
            <w:rFonts w:ascii="Tahoma" w:eastAsia="Tahoma" w:hAnsi="Tahoma" w:cs="Tahoma"/>
            <w:i/>
            <w:color w:val="6666FF"/>
            <w:lang w:val="en-US"/>
          </w:rPr>
          <w:t>Write eBooks for the Kindle</w:t>
        </w:r>
      </w:hyperlink>
    </w:p>
    <w:p w14:paraId="1AFEBD18" w14:textId="77777777" w:rsidR="000352E4" w:rsidRDefault="000352E4" w:rsidP="000352E4">
      <w:pPr>
        <w:pStyle w:val="Heading2"/>
        <w:widowControl/>
      </w:pPr>
      <w:bookmarkStart w:id="42" w:name="_Toc65156465"/>
      <w:r>
        <w:t>Saving and loading of settings</w:t>
      </w:r>
      <w:bookmarkEnd w:id="42"/>
    </w:p>
    <w:p w14:paraId="39A902D5" w14:textId="77777777" w:rsidR="000352E4" w:rsidRPr="00294244" w:rsidRDefault="000352E4" w:rsidP="000352E4">
      <w:pPr>
        <w:pStyle w:val="Standard"/>
        <w:widowControl/>
        <w:rPr>
          <w:lang w:val="en-US"/>
        </w:rPr>
      </w:pPr>
      <w:r w:rsidRPr="00294244">
        <w:rPr>
          <w:color w:val="000000"/>
          <w:lang w:val="en-US"/>
        </w:rPr>
        <w:t xml:space="preserve">The settings that are made using this mask are stored in a separate configuration file. The name of this file is stored in the general configuration file (see </w:t>
      </w:r>
      <w:hyperlink w:anchor="_topic_BenutzerbezogeneKonfigurationsda">
        <w:r w:rsidRPr="00294244">
          <w:rPr>
            <w:rStyle w:val="Hyperlink"/>
            <w:lang w:val="en-US"/>
          </w:rPr>
          <w:t>General configuration file</w:t>
        </w:r>
      </w:hyperlink>
      <w:r w:rsidRPr="00294244">
        <w:rPr>
          <w:color w:val="000000"/>
          <w:lang w:val="en-US"/>
        </w:rPr>
        <w:t>).</w:t>
      </w:r>
      <w:r w:rsidRPr="00294244">
        <w:rPr>
          <w:rFonts w:ascii="Arial" w:eastAsia="Arial" w:hAnsi="Arial" w:cs="Arial"/>
          <w:color w:val="000000"/>
          <w:lang w:val="en-US"/>
        </w:rPr>
        <w:t xml:space="preserve"> </w:t>
      </w:r>
    </w:p>
    <w:p w14:paraId="23DE794D" w14:textId="77777777" w:rsidR="000352E4" w:rsidRPr="00294244" w:rsidRDefault="000352E4" w:rsidP="000352E4">
      <w:pPr>
        <w:pStyle w:val="Standard"/>
        <w:keepNext/>
        <w:widowControl/>
        <w:rPr>
          <w:lang w:val="en-US"/>
        </w:rPr>
      </w:pPr>
      <w:r w:rsidRPr="00294244">
        <w:rPr>
          <w:color w:val="000000"/>
          <w:lang w:val="en-US"/>
        </w:rPr>
        <w:t>In the File menu you have the following options:</w:t>
      </w:r>
      <w:r w:rsidRPr="00294244">
        <w:rPr>
          <w:rFonts w:ascii="Arial" w:eastAsia="Arial" w:hAnsi="Arial" w:cs="Arial"/>
          <w:color w:val="000000"/>
          <w:lang w:val="en-US"/>
        </w:rPr>
        <w:t xml:space="preserve"> </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64"/>
        <w:gridCol w:w="7125"/>
      </w:tblGrid>
      <w:tr w:rsidR="000352E4" w:rsidRPr="00294244" w14:paraId="5384B7AD" w14:textId="77777777" w:rsidTr="00294244">
        <w:trPr>
          <w:cantSplit/>
          <w:tblCellSpacing w:w="15" w:type="dxa"/>
        </w:trPr>
        <w:tc>
          <w:tcPr>
            <w:tcW w:w="2280" w:type="dxa"/>
          </w:tcPr>
          <w:p w14:paraId="28E0433C" w14:textId="77777777" w:rsidR="000352E4" w:rsidRDefault="000352E4" w:rsidP="000352E4">
            <w:pPr>
              <w:pStyle w:val="StandardDense"/>
              <w:widowControl/>
            </w:pPr>
            <w:r>
              <w:t>Load settings - overwrite</w:t>
            </w:r>
          </w:p>
        </w:tc>
        <w:tc>
          <w:tcPr>
            <w:tcW w:w="6960" w:type="dxa"/>
          </w:tcPr>
          <w:p w14:paraId="3E801A7B" w14:textId="77777777" w:rsidR="000352E4" w:rsidRPr="00294244" w:rsidRDefault="000352E4" w:rsidP="000352E4">
            <w:pPr>
              <w:pStyle w:val="StandardDense"/>
              <w:widowControl/>
              <w:rPr>
                <w:lang w:val="en-US"/>
              </w:rPr>
            </w:pPr>
            <w:r w:rsidRPr="00294244">
              <w:rPr>
                <w:color w:val="000000"/>
                <w:lang w:val="en-US"/>
              </w:rPr>
              <w:t>Via a separate mask, a configuration file is opened. The existing settings are deleted and the settings in the file are loaded.</w:t>
            </w:r>
          </w:p>
        </w:tc>
      </w:tr>
      <w:tr w:rsidR="000352E4" w:rsidRPr="00294244" w14:paraId="309BA883" w14:textId="77777777" w:rsidTr="00294244">
        <w:trPr>
          <w:cantSplit/>
          <w:tblCellSpacing w:w="15" w:type="dxa"/>
        </w:trPr>
        <w:tc>
          <w:tcPr>
            <w:tcW w:w="2280" w:type="dxa"/>
          </w:tcPr>
          <w:p w14:paraId="25873D45" w14:textId="77777777" w:rsidR="000352E4" w:rsidRDefault="000352E4" w:rsidP="000352E4">
            <w:pPr>
              <w:pStyle w:val="StandardDense"/>
              <w:widowControl/>
            </w:pPr>
            <w:r>
              <w:lastRenderedPageBreak/>
              <w:t>Load settings - supplement</w:t>
            </w:r>
          </w:p>
        </w:tc>
        <w:tc>
          <w:tcPr>
            <w:tcW w:w="6960" w:type="dxa"/>
          </w:tcPr>
          <w:p w14:paraId="5046363D" w14:textId="77777777" w:rsidR="000352E4" w:rsidRPr="00294244" w:rsidRDefault="000352E4" w:rsidP="000352E4">
            <w:pPr>
              <w:pStyle w:val="StandardDense"/>
              <w:widowControl/>
              <w:rPr>
                <w:lang w:val="en-US"/>
              </w:rPr>
            </w:pPr>
            <w:r w:rsidRPr="00294244">
              <w:rPr>
                <w:color w:val="000000"/>
                <w:lang w:val="en-US"/>
              </w:rPr>
              <w:t>Via a separate mask, a configuration file is opened. The existing settings are not deleted. The settings from the file are loaded. If there is an existing setting and the file contains a different value, the existing value is overwritten.</w:t>
            </w:r>
            <w:r w:rsidRPr="00294244">
              <w:rPr>
                <w:rFonts w:ascii="Arial" w:eastAsia="Arial" w:hAnsi="Arial" w:cs="Arial"/>
                <w:color w:val="000000"/>
                <w:lang w:val="en-US"/>
              </w:rPr>
              <w:t xml:space="preserve"> </w:t>
            </w:r>
          </w:p>
        </w:tc>
      </w:tr>
      <w:tr w:rsidR="000352E4" w:rsidRPr="00294244" w14:paraId="15DF9977" w14:textId="77777777" w:rsidTr="00294244">
        <w:trPr>
          <w:cantSplit/>
          <w:tblCellSpacing w:w="15" w:type="dxa"/>
        </w:trPr>
        <w:tc>
          <w:tcPr>
            <w:tcW w:w="2280" w:type="dxa"/>
          </w:tcPr>
          <w:p w14:paraId="5E9C8813" w14:textId="77777777" w:rsidR="000352E4" w:rsidRDefault="000352E4" w:rsidP="000352E4">
            <w:pPr>
              <w:pStyle w:val="StandardDense"/>
              <w:widowControl/>
            </w:pPr>
            <w:r>
              <w:t>Save settings</w:t>
            </w:r>
          </w:p>
        </w:tc>
        <w:tc>
          <w:tcPr>
            <w:tcW w:w="6960" w:type="dxa"/>
          </w:tcPr>
          <w:p w14:paraId="361D1C9E" w14:textId="77777777" w:rsidR="000352E4" w:rsidRPr="00294244" w:rsidRDefault="000352E4" w:rsidP="000352E4">
            <w:pPr>
              <w:pStyle w:val="StandardDense"/>
              <w:widowControl/>
              <w:rPr>
                <w:lang w:val="en-US"/>
              </w:rPr>
            </w:pPr>
            <w:r w:rsidRPr="00294244">
              <w:rPr>
                <w:color w:val="000000"/>
                <w:lang w:val="en-US"/>
              </w:rPr>
              <w:t>The changed settings are stored in the configuration file. If there is no associated configuration file, the menu item is not selectable (grey). Otherwise, the file name of the configuration file is also displayed in the menu entry.</w:t>
            </w:r>
            <w:r w:rsidRPr="00294244">
              <w:rPr>
                <w:rFonts w:ascii="Arial" w:eastAsia="Arial" w:hAnsi="Arial" w:cs="Arial"/>
                <w:color w:val="000000"/>
                <w:lang w:val="en-US"/>
              </w:rPr>
              <w:t xml:space="preserve"> </w:t>
            </w:r>
          </w:p>
        </w:tc>
      </w:tr>
      <w:tr w:rsidR="000352E4" w:rsidRPr="00294244" w14:paraId="304E9E0B" w14:textId="77777777" w:rsidTr="00294244">
        <w:trPr>
          <w:cantSplit/>
          <w:tblCellSpacing w:w="15" w:type="dxa"/>
        </w:trPr>
        <w:tc>
          <w:tcPr>
            <w:tcW w:w="2280" w:type="dxa"/>
          </w:tcPr>
          <w:p w14:paraId="3E0F2952" w14:textId="77777777" w:rsidR="000352E4" w:rsidRDefault="000352E4" w:rsidP="000352E4">
            <w:pPr>
              <w:pStyle w:val="StandardDense"/>
              <w:widowControl/>
            </w:pPr>
            <w:r>
              <w:t>Save settings as ...</w:t>
            </w:r>
          </w:p>
        </w:tc>
        <w:tc>
          <w:tcPr>
            <w:tcW w:w="6960" w:type="dxa"/>
          </w:tcPr>
          <w:p w14:paraId="66B10661" w14:textId="77777777" w:rsidR="000352E4" w:rsidRPr="00294244" w:rsidRDefault="000352E4" w:rsidP="000352E4">
            <w:pPr>
              <w:pStyle w:val="StandardDense"/>
              <w:widowControl/>
              <w:rPr>
                <w:lang w:val="en-US"/>
              </w:rPr>
            </w:pPr>
            <w:r w:rsidRPr="00294244">
              <w:rPr>
                <w:color w:val="000000"/>
                <w:lang w:val="en-US"/>
              </w:rPr>
              <w:t>The settings are stored in a configuration file. Name and location to store are given in a mask.</w:t>
            </w:r>
            <w:r w:rsidRPr="00294244">
              <w:rPr>
                <w:rFonts w:ascii="Arial" w:eastAsia="Arial" w:hAnsi="Arial" w:cs="Arial"/>
                <w:color w:val="000000"/>
                <w:lang w:val="en-US"/>
              </w:rPr>
              <w:t xml:space="preserve"> </w:t>
            </w:r>
          </w:p>
        </w:tc>
      </w:tr>
      <w:tr w:rsidR="000352E4" w14:paraId="671BE411" w14:textId="77777777" w:rsidTr="00294244">
        <w:trPr>
          <w:cantSplit/>
          <w:tblCellSpacing w:w="15" w:type="dxa"/>
        </w:trPr>
        <w:tc>
          <w:tcPr>
            <w:tcW w:w="2280" w:type="dxa"/>
          </w:tcPr>
          <w:p w14:paraId="5311C790" w14:textId="77777777" w:rsidR="000352E4" w:rsidRDefault="000352E4" w:rsidP="000352E4">
            <w:pPr>
              <w:pStyle w:val="StandardDense"/>
              <w:widowControl/>
            </w:pPr>
            <w:r>
              <w:t>Close</w:t>
            </w:r>
          </w:p>
        </w:tc>
        <w:tc>
          <w:tcPr>
            <w:tcW w:w="6960" w:type="dxa"/>
          </w:tcPr>
          <w:p w14:paraId="6C21C8A9" w14:textId="77777777" w:rsidR="000352E4" w:rsidRDefault="000352E4" w:rsidP="000352E4">
            <w:pPr>
              <w:pStyle w:val="StandardDense"/>
              <w:widowControl/>
            </w:pPr>
            <w:r>
              <w:t>Close the mask.</w:t>
            </w:r>
          </w:p>
        </w:tc>
      </w:tr>
    </w:tbl>
    <w:p w14:paraId="340956F0" w14:textId="77777777" w:rsidR="000352E4" w:rsidRPr="00294244" w:rsidRDefault="000352E4" w:rsidP="000352E4">
      <w:pPr>
        <w:pStyle w:val="Standard"/>
        <w:widowControl/>
        <w:rPr>
          <w:lang w:val="en-US"/>
        </w:rPr>
      </w:pPr>
      <w:r w:rsidRPr="00294244">
        <w:rPr>
          <w:color w:val="000000"/>
          <w:lang w:val="en-US"/>
        </w:rPr>
        <w:t>If settings have been made, but these are not yet stored, you will be asked when quitting the program, if they should be saved or not.</w:t>
      </w:r>
      <w:r w:rsidRPr="00294244">
        <w:rPr>
          <w:rFonts w:ascii="Arial" w:eastAsia="Arial" w:hAnsi="Arial" w:cs="Arial"/>
          <w:color w:val="000000"/>
          <w:lang w:val="en-US"/>
        </w:rPr>
        <w:t xml:space="preserve"> </w:t>
      </w:r>
    </w:p>
    <w:p w14:paraId="65590B34" w14:textId="77777777" w:rsidR="000352E4" w:rsidRPr="00294244" w:rsidRDefault="000352E4" w:rsidP="000352E4">
      <w:pPr>
        <w:pStyle w:val="Standard"/>
        <w:widowControl/>
        <w:rPr>
          <w:lang w:val="en-US"/>
        </w:rPr>
      </w:pPr>
      <w:r w:rsidRPr="00294244">
        <w:rPr>
          <w:color w:val="000000"/>
          <w:lang w:val="en-US"/>
        </w:rPr>
        <w:t>The configuration file is a simple text file and can be edited with a text editor. But this carries the risk that errors are made that make the file unreadable for the program.</w:t>
      </w:r>
      <w:r w:rsidRPr="00294244">
        <w:rPr>
          <w:rFonts w:ascii="Arial" w:eastAsia="Arial" w:hAnsi="Arial" w:cs="Arial"/>
          <w:color w:val="000000"/>
          <w:lang w:val="en-US"/>
        </w:rPr>
        <w:t xml:space="preserve"> </w:t>
      </w:r>
    </w:p>
    <w:p w14:paraId="240FB7D0" w14:textId="77777777" w:rsidR="000352E4" w:rsidRPr="00294244" w:rsidRDefault="000352E4" w:rsidP="000352E4">
      <w:pPr>
        <w:pStyle w:val="Standard"/>
        <w:widowControl/>
        <w:rPr>
          <w:lang w:val="en-US"/>
        </w:rPr>
      </w:pPr>
      <w:r w:rsidRPr="00294244">
        <w:rPr>
          <w:color w:val="000000"/>
          <w:lang w:val="en-US"/>
        </w:rPr>
        <w:t>In the program directory some sample files are included (FormCustomization-xxx.ini). Their purpose is just to illustrate, which customizations are possible. Use in practice is not intended.</w:t>
      </w:r>
      <w:r w:rsidRPr="00294244">
        <w:rPr>
          <w:rFonts w:ascii="Arial" w:eastAsia="Arial" w:hAnsi="Arial" w:cs="Arial"/>
          <w:color w:val="000000"/>
          <w:lang w:val="en-US"/>
        </w:rPr>
        <w:t xml:space="preserve"> </w:t>
      </w:r>
    </w:p>
    <w:p w14:paraId="0A0B6BF3"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37">
        <w:r w:rsidRPr="00294244">
          <w:rPr>
            <w:rFonts w:ascii="Tahoma" w:eastAsia="Tahoma" w:hAnsi="Tahoma" w:cs="Tahoma"/>
            <w:i/>
            <w:color w:val="6666FF"/>
            <w:lang w:val="en-US"/>
          </w:rPr>
          <w:t>Free CHM Help documentation generator</w:t>
        </w:r>
      </w:hyperlink>
    </w:p>
    <w:p w14:paraId="73390465" w14:textId="77777777" w:rsidR="000352E4" w:rsidRPr="00294244" w:rsidRDefault="000352E4" w:rsidP="000352E4">
      <w:pPr>
        <w:pStyle w:val="Heading1"/>
        <w:widowControl/>
        <w:rPr>
          <w:lang w:val="en-US"/>
        </w:rPr>
      </w:pPr>
      <w:bookmarkStart w:id="43" w:name="_Toc65156466"/>
      <w:r w:rsidRPr="00294244">
        <w:rPr>
          <w:lang w:val="en-US"/>
        </w:rPr>
        <w:lastRenderedPageBreak/>
        <w:t>Mask "Check for new version"</w:t>
      </w:r>
      <w:bookmarkEnd w:id="43"/>
    </w:p>
    <w:p w14:paraId="6D6A7C97" w14:textId="77777777" w:rsidR="000352E4" w:rsidRPr="00294244" w:rsidRDefault="000352E4" w:rsidP="000352E4">
      <w:pPr>
        <w:pStyle w:val="Standard"/>
        <w:widowControl/>
        <w:rPr>
          <w:lang w:val="en-US"/>
        </w:rPr>
      </w:pPr>
      <w:r w:rsidRPr="00294244">
        <w:rPr>
          <w:lang w:val="en-US"/>
        </w:rPr>
        <w:t>The program can check if a new version is available. With this mask you can start this check and can configure if and in which time interval the check is performed automatically at program start.</w:t>
      </w:r>
    </w:p>
    <w:p w14:paraId="293AAE42" w14:textId="77777777" w:rsidR="000352E4" w:rsidRDefault="000352E4" w:rsidP="000352E4">
      <w:pPr>
        <w:pStyle w:val="Standard"/>
        <w:widowControl/>
      </w:pPr>
      <w:r>
        <w:rPr>
          <w:noProof/>
        </w:rPr>
        <w:drawing>
          <wp:inline distT="0" distB="0" distL="0" distR="0" wp14:anchorId="229A573C" wp14:editId="1611623B">
            <wp:extent cx="3190875" cy="3067050"/>
            <wp:effectExtent l="0" t="0" r="0" b="0"/>
            <wp:docPr id="64" name="P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4.png"/>
                    <pic:cNvPicPr/>
                  </pic:nvPicPr>
                  <pic:blipFill>
                    <a:blip r:embed="rId138" cstate="print"/>
                    <a:stretch>
                      <a:fillRect/>
                    </a:stretch>
                  </pic:blipFill>
                  <pic:spPr>
                    <a:xfrm>
                      <a:off x="0" y="0"/>
                      <a:ext cx="3190875" cy="3067050"/>
                    </a:xfrm>
                    <a:prstGeom prst="rect">
                      <a:avLst/>
                    </a:prstGeom>
                  </pic:spPr>
                </pic:pic>
              </a:graphicData>
            </a:graphic>
          </wp:inline>
        </w:drawing>
      </w:r>
    </w:p>
    <w:p w14:paraId="4B3BE820" w14:textId="77777777" w:rsidR="000352E4" w:rsidRPr="00294244" w:rsidRDefault="000352E4" w:rsidP="000352E4">
      <w:pPr>
        <w:pStyle w:val="Standard"/>
        <w:widowControl/>
        <w:rPr>
          <w:lang w:val="en-US"/>
        </w:rPr>
      </w:pPr>
      <w:r w:rsidRPr="00294244">
        <w:rPr>
          <w:lang w:val="en-US"/>
        </w:rPr>
        <w:t>The mask contains (from top to bottom);</w:t>
      </w:r>
    </w:p>
    <w:p w14:paraId="5444FEC6" w14:textId="77777777" w:rsidR="000352E4" w:rsidRPr="00294244" w:rsidRDefault="000352E4" w:rsidP="000352E4">
      <w:pPr>
        <w:pStyle w:val="StandardDense"/>
        <w:widowControl/>
        <w:numPr>
          <w:ilvl w:val="0"/>
          <w:numId w:val="36"/>
        </w:numPr>
        <w:rPr>
          <w:lang w:val="en-US"/>
        </w:rPr>
      </w:pPr>
      <w:r w:rsidRPr="00294244">
        <w:rPr>
          <w:lang w:val="en-US"/>
        </w:rPr>
        <w:t>Checkbox to select if the regular check is done or not</w:t>
      </w:r>
    </w:p>
    <w:p w14:paraId="75EEC206" w14:textId="77777777" w:rsidR="000352E4" w:rsidRPr="00294244" w:rsidRDefault="000352E4" w:rsidP="000352E4">
      <w:pPr>
        <w:pStyle w:val="StandardDense"/>
        <w:widowControl/>
        <w:numPr>
          <w:ilvl w:val="0"/>
          <w:numId w:val="36"/>
        </w:numPr>
        <w:rPr>
          <w:lang w:val="en-US"/>
        </w:rPr>
      </w:pPr>
      <w:r w:rsidRPr="00294244">
        <w:rPr>
          <w:lang w:val="en-US"/>
        </w:rPr>
        <w:t>Input field to select the cycle time for automatic check</w:t>
      </w:r>
    </w:p>
    <w:p w14:paraId="6396670C" w14:textId="77777777" w:rsidR="000352E4" w:rsidRPr="00294244" w:rsidRDefault="000352E4" w:rsidP="000352E4">
      <w:pPr>
        <w:pStyle w:val="StandardDense"/>
        <w:widowControl/>
        <w:numPr>
          <w:ilvl w:val="0"/>
          <w:numId w:val="36"/>
        </w:numPr>
        <w:rPr>
          <w:lang w:val="en-US"/>
        </w:rPr>
      </w:pPr>
      <w:r w:rsidRPr="00294244">
        <w:rPr>
          <w:lang w:val="en-US"/>
        </w:rPr>
        <w:t>Information, when the last check was performed</w:t>
      </w:r>
    </w:p>
    <w:p w14:paraId="1BFC35C4" w14:textId="77777777" w:rsidR="000352E4" w:rsidRPr="00294244" w:rsidRDefault="000352E4" w:rsidP="000352E4">
      <w:pPr>
        <w:pStyle w:val="StandardDense"/>
        <w:widowControl/>
        <w:numPr>
          <w:ilvl w:val="0"/>
          <w:numId w:val="36"/>
        </w:numPr>
        <w:rPr>
          <w:lang w:val="en-US"/>
        </w:rPr>
      </w:pPr>
      <w:r w:rsidRPr="00294244">
        <w:rPr>
          <w:lang w:val="en-US"/>
        </w:rPr>
        <w:t>Information, when the next check will be performed</w:t>
      </w:r>
    </w:p>
    <w:p w14:paraId="35A76417" w14:textId="77777777" w:rsidR="000352E4" w:rsidRPr="00294244" w:rsidRDefault="000352E4" w:rsidP="000352E4">
      <w:pPr>
        <w:pStyle w:val="StandardDense"/>
        <w:widowControl/>
        <w:numPr>
          <w:ilvl w:val="0"/>
          <w:numId w:val="36"/>
        </w:numPr>
        <w:rPr>
          <w:lang w:val="en-US"/>
        </w:rPr>
      </w:pPr>
      <w:r w:rsidRPr="00294244">
        <w:rPr>
          <w:lang w:val="en-US"/>
        </w:rPr>
        <w:t>Command button to start the check directly</w:t>
      </w:r>
    </w:p>
    <w:p w14:paraId="71B78F8F" w14:textId="77777777" w:rsidR="000352E4" w:rsidRPr="00294244" w:rsidRDefault="000352E4" w:rsidP="000352E4">
      <w:pPr>
        <w:pStyle w:val="StandardDense"/>
        <w:widowControl/>
        <w:numPr>
          <w:ilvl w:val="0"/>
          <w:numId w:val="36"/>
        </w:numPr>
        <w:rPr>
          <w:lang w:val="en-US"/>
        </w:rPr>
      </w:pPr>
      <w:r w:rsidRPr="00294244">
        <w:rPr>
          <w:lang w:val="en-US"/>
        </w:rPr>
        <w:t>Output area with the result of the check. If a new version is available, the new version as well as a short summary of the changes is displayed.</w:t>
      </w:r>
    </w:p>
    <w:p w14:paraId="2A0B4C8C" w14:textId="77777777" w:rsidR="000352E4" w:rsidRPr="00294244" w:rsidRDefault="000352E4" w:rsidP="000352E4">
      <w:pPr>
        <w:pStyle w:val="StandardDense"/>
        <w:widowControl/>
        <w:numPr>
          <w:ilvl w:val="0"/>
          <w:numId w:val="36"/>
        </w:numPr>
        <w:rPr>
          <w:lang w:val="en-US"/>
        </w:rPr>
      </w:pPr>
      <w:r w:rsidRPr="00294244">
        <w:rPr>
          <w:lang w:val="en-US"/>
        </w:rPr>
        <w:t>If there is a new version available: Command button to open the download area of the website of the program</w:t>
      </w:r>
    </w:p>
    <w:p w14:paraId="0E846A68"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39">
        <w:r w:rsidRPr="00294244">
          <w:rPr>
            <w:rFonts w:ascii="Tahoma" w:eastAsia="Tahoma" w:hAnsi="Tahoma" w:cs="Tahoma"/>
            <w:i/>
            <w:color w:val="6666FF"/>
            <w:lang w:val="en-US"/>
          </w:rPr>
          <w:t>Easily create iPhone documentation</w:t>
        </w:r>
      </w:hyperlink>
    </w:p>
    <w:p w14:paraId="08F2DF91" w14:textId="77777777" w:rsidR="000352E4" w:rsidRDefault="000352E4" w:rsidP="000352E4">
      <w:pPr>
        <w:pStyle w:val="Heading1"/>
        <w:widowControl/>
      </w:pPr>
      <w:bookmarkStart w:id="44" w:name="_Toc65156467"/>
      <w:r>
        <w:lastRenderedPageBreak/>
        <w:t>Adjustment and configuration</w:t>
      </w:r>
      <w:bookmarkEnd w:id="44"/>
    </w:p>
    <w:p w14:paraId="68777199" w14:textId="77777777" w:rsidR="000352E4" w:rsidRPr="00294244" w:rsidRDefault="000352E4" w:rsidP="000352E4">
      <w:pPr>
        <w:pStyle w:val="Standard"/>
        <w:widowControl/>
        <w:rPr>
          <w:lang w:val="en-US"/>
        </w:rPr>
      </w:pPr>
      <w:r w:rsidRPr="00294244">
        <w:rPr>
          <w:color w:val="000000"/>
          <w:lang w:val="en-US"/>
        </w:rPr>
        <w:t>There are several ways to customize or configure the program.</w:t>
      </w:r>
    </w:p>
    <w:p w14:paraId="494DF610" w14:textId="77777777" w:rsidR="000352E4" w:rsidRPr="00294244" w:rsidRDefault="000352E4" w:rsidP="000352E4">
      <w:pPr>
        <w:pStyle w:val="Standard"/>
        <w:widowControl/>
        <w:rPr>
          <w:lang w:val="en-US"/>
        </w:rPr>
      </w:pPr>
      <w:r w:rsidRPr="00294244">
        <w:rPr>
          <w:lang w:val="en-US"/>
        </w:rPr>
        <w:t xml:space="preserve">How to adjust the main mask is described in </w:t>
      </w:r>
      <w:hyperlink w:anchor="_topic_AufbauderMaskeundAnpassung">
        <w:r w:rsidRPr="00294244">
          <w:rPr>
            <w:rStyle w:val="Hyperlink"/>
            <w:lang w:val="en-US"/>
          </w:rPr>
          <w:t>Layout of mask and adjustments.</w:t>
        </w:r>
      </w:hyperlink>
      <w:r w:rsidRPr="00294244">
        <w:rPr>
          <w:lang w:val="en-US"/>
        </w:rPr>
        <w:t xml:space="preserve"> </w:t>
      </w:r>
    </w:p>
    <w:p w14:paraId="4EE5AAD7" w14:textId="77777777" w:rsidR="000352E4" w:rsidRPr="00294244" w:rsidRDefault="000352E4" w:rsidP="000352E4">
      <w:pPr>
        <w:pStyle w:val="Standard"/>
        <w:keepNext/>
        <w:widowControl/>
        <w:rPr>
          <w:lang w:val="en-US"/>
        </w:rPr>
      </w:pPr>
      <w:r w:rsidRPr="00294244">
        <w:rPr>
          <w:lang w:val="en-US"/>
        </w:rPr>
        <w:t>Several masks are available to adjust different settings:</w:t>
      </w:r>
    </w:p>
    <w:p w14:paraId="5BD7CA94" w14:textId="77777777" w:rsidR="000352E4" w:rsidRDefault="000352E4" w:rsidP="000352E4">
      <w:pPr>
        <w:pStyle w:val="StandardDense"/>
        <w:widowControl/>
        <w:numPr>
          <w:ilvl w:val="0"/>
          <w:numId w:val="22"/>
        </w:numPr>
      </w:pPr>
      <w:hyperlink w:anchor="_topic_FormView">
        <w:r>
          <w:rPr>
            <w:rStyle w:val="Hyperlink"/>
          </w:rPr>
          <w:t>Mask "Adjust view"</w:t>
        </w:r>
      </w:hyperlink>
    </w:p>
    <w:p w14:paraId="00836CC1" w14:textId="77777777" w:rsidR="000352E4" w:rsidRDefault="000352E4" w:rsidP="000352E4">
      <w:pPr>
        <w:pStyle w:val="StandardDense"/>
        <w:widowControl/>
        <w:numPr>
          <w:ilvl w:val="0"/>
          <w:numId w:val="22"/>
        </w:numPr>
      </w:pPr>
      <w:hyperlink w:anchor="_topic_FormSettings">
        <w:r>
          <w:rPr>
            <w:rStyle w:val="Hyperlink"/>
          </w:rPr>
          <w:t>Mask "Settings"</w:t>
        </w:r>
      </w:hyperlink>
    </w:p>
    <w:p w14:paraId="4CEFEB8C" w14:textId="77777777" w:rsidR="000352E4" w:rsidRDefault="000352E4" w:rsidP="000352E4">
      <w:pPr>
        <w:pStyle w:val="StandardDense"/>
        <w:widowControl/>
        <w:numPr>
          <w:ilvl w:val="0"/>
          <w:numId w:val="22"/>
        </w:numPr>
      </w:pPr>
      <w:hyperlink w:anchor="_topic_FormMetaDataDefinition">
        <w:r>
          <w:rPr>
            <w:rStyle w:val="Hyperlink"/>
          </w:rPr>
          <w:t>Mask "Field definitions"</w:t>
        </w:r>
      </w:hyperlink>
    </w:p>
    <w:p w14:paraId="2B2C45FC" w14:textId="77777777" w:rsidR="000352E4" w:rsidRDefault="000352E4" w:rsidP="000352E4">
      <w:pPr>
        <w:pStyle w:val="StandardDense"/>
        <w:widowControl/>
        <w:numPr>
          <w:ilvl w:val="0"/>
          <w:numId w:val="22"/>
        </w:numPr>
      </w:pPr>
      <w:hyperlink w:anchor="_topic_FormPredefinedComments">
        <w:r>
          <w:rPr>
            <w:rStyle w:val="Hyperlink"/>
          </w:rPr>
          <w:t>Mask "Predefined comments"</w:t>
        </w:r>
      </w:hyperlink>
    </w:p>
    <w:p w14:paraId="5C85979B" w14:textId="77777777" w:rsidR="000352E4" w:rsidRPr="00294244" w:rsidRDefault="000352E4" w:rsidP="000352E4">
      <w:pPr>
        <w:pStyle w:val="StandardDense"/>
        <w:widowControl/>
        <w:numPr>
          <w:ilvl w:val="0"/>
          <w:numId w:val="22"/>
        </w:numPr>
        <w:rPr>
          <w:lang w:val="en-US"/>
        </w:rPr>
      </w:pPr>
      <w:hyperlink w:anchor="_topic_FormPredefinedKeyWords">
        <w:r w:rsidRPr="00294244">
          <w:rPr>
            <w:rStyle w:val="Hyperlink"/>
            <w:lang w:val="en-US"/>
          </w:rPr>
          <w:t>Mask "Predefined IPTC key words"</w:t>
        </w:r>
      </w:hyperlink>
    </w:p>
    <w:p w14:paraId="0C1604F5" w14:textId="77777777" w:rsidR="000352E4" w:rsidRDefault="000352E4" w:rsidP="000352E4">
      <w:pPr>
        <w:pStyle w:val="StandardDense"/>
        <w:widowControl/>
        <w:numPr>
          <w:ilvl w:val="0"/>
          <w:numId w:val="22"/>
        </w:numPr>
      </w:pPr>
      <w:hyperlink w:anchor="_topic_FormCustomization">
        <w:r>
          <w:rPr>
            <w:rStyle w:val="Hyperlink"/>
          </w:rPr>
          <w:t>Mask "Customize mask"</w:t>
        </w:r>
      </w:hyperlink>
    </w:p>
    <w:p w14:paraId="43C8D0D8" w14:textId="77777777" w:rsidR="000352E4" w:rsidRPr="00294244" w:rsidRDefault="000352E4" w:rsidP="000352E4">
      <w:pPr>
        <w:pStyle w:val="Standard"/>
        <w:keepNext/>
        <w:widowControl/>
        <w:rPr>
          <w:lang w:val="en-US"/>
        </w:rPr>
      </w:pPr>
      <w:r w:rsidRPr="00294244">
        <w:rPr>
          <w:lang w:val="en-US"/>
        </w:rPr>
        <w:t>Further adjustments can be done in the configuration files:</w:t>
      </w:r>
    </w:p>
    <w:p w14:paraId="0A00BDE5" w14:textId="77777777" w:rsidR="000352E4" w:rsidRDefault="000352E4" w:rsidP="000352E4">
      <w:pPr>
        <w:pStyle w:val="StandardDense"/>
        <w:widowControl/>
        <w:numPr>
          <w:ilvl w:val="0"/>
          <w:numId w:val="22"/>
        </w:numPr>
      </w:pPr>
      <w:hyperlink w:anchor="_topic_BenutzerbezogeneKonfigurations">
        <w:r>
          <w:rPr>
            <w:rStyle w:val="Hyperlink"/>
          </w:rPr>
          <w:t>User related configuration file</w:t>
        </w:r>
      </w:hyperlink>
    </w:p>
    <w:p w14:paraId="5981C259" w14:textId="77777777" w:rsidR="000352E4" w:rsidRDefault="000352E4" w:rsidP="000352E4">
      <w:pPr>
        <w:pStyle w:val="StandardDense"/>
        <w:widowControl/>
        <w:numPr>
          <w:ilvl w:val="0"/>
          <w:numId w:val="22"/>
        </w:numPr>
      </w:pPr>
      <w:hyperlink w:anchor="_topic_BenutzerbezogeneKonfigurationsda">
        <w:r>
          <w:rPr>
            <w:rStyle w:val="Hyperlink"/>
          </w:rPr>
          <w:t>General configuration file</w:t>
        </w:r>
      </w:hyperlink>
    </w:p>
    <w:p w14:paraId="6209A719" w14:textId="77777777" w:rsidR="000352E4" w:rsidRPr="00294244" w:rsidRDefault="000352E4" w:rsidP="000352E4">
      <w:pPr>
        <w:pStyle w:val="Standard"/>
        <w:keepNext/>
        <w:widowControl/>
        <w:rPr>
          <w:lang w:val="en-US"/>
        </w:rPr>
      </w:pPr>
      <w:r w:rsidRPr="00294244">
        <w:rPr>
          <w:lang w:val="en-US"/>
        </w:rPr>
        <w:t>This chapter also contains information about configuration files to support different languages:</w:t>
      </w:r>
    </w:p>
    <w:p w14:paraId="275C50F6" w14:textId="77777777" w:rsidR="000352E4" w:rsidRDefault="000352E4" w:rsidP="000352E4">
      <w:pPr>
        <w:pStyle w:val="StandardDense"/>
        <w:widowControl/>
        <w:numPr>
          <w:ilvl w:val="0"/>
          <w:numId w:val="22"/>
        </w:numPr>
      </w:pPr>
      <w:hyperlink w:anchor="_topic_AnpassungundKonfiguration1">
        <w:r>
          <w:rPr>
            <w:rStyle w:val="Hyperlink"/>
          </w:rPr>
          <w:t>TagLookup-file</w:t>
        </w:r>
      </w:hyperlink>
    </w:p>
    <w:p w14:paraId="1B9AAFE8" w14:textId="77777777" w:rsidR="000352E4" w:rsidRDefault="000352E4" w:rsidP="000352E4">
      <w:pPr>
        <w:pStyle w:val="StandardDense"/>
        <w:widowControl/>
        <w:numPr>
          <w:ilvl w:val="0"/>
          <w:numId w:val="22"/>
        </w:numPr>
      </w:pPr>
      <w:hyperlink w:anchor="_topic_NeuesThema1">
        <w:r>
          <w:rPr>
            <w:rStyle w:val="Hyperlink"/>
          </w:rPr>
          <w:t>Language files</w:t>
        </w:r>
      </w:hyperlink>
    </w:p>
    <w:p w14:paraId="185B1626"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40">
        <w:r w:rsidRPr="00294244">
          <w:rPr>
            <w:rFonts w:ascii="Tahoma" w:eastAsia="Tahoma" w:hAnsi="Tahoma" w:cs="Tahoma"/>
            <w:i/>
            <w:color w:val="6666FF"/>
            <w:lang w:val="en-US"/>
          </w:rPr>
          <w:t>Free EBook and documentation generator</w:t>
        </w:r>
      </w:hyperlink>
    </w:p>
    <w:p w14:paraId="796D727D" w14:textId="77777777" w:rsidR="000352E4" w:rsidRDefault="000352E4" w:rsidP="000352E4">
      <w:pPr>
        <w:pStyle w:val="Heading2"/>
        <w:widowControl/>
      </w:pPr>
      <w:bookmarkStart w:id="45" w:name="_Toc65156468"/>
      <w:r>
        <w:t>User related configuration file</w:t>
      </w:r>
      <w:bookmarkEnd w:id="45"/>
    </w:p>
    <w:p w14:paraId="76CE1892" w14:textId="77777777" w:rsidR="000352E4" w:rsidRDefault="000352E4" w:rsidP="000352E4">
      <w:pPr>
        <w:pStyle w:val="Standard"/>
        <w:keepNext/>
        <w:widowControl/>
      </w:pPr>
      <w:r w:rsidRPr="00294244">
        <w:rPr>
          <w:color w:val="000000"/>
          <w:lang w:val="en-US"/>
        </w:rPr>
        <w:t xml:space="preserve">The settings made in the program (via the various masks for configuration) and further information such as the recently displayed folder, size of masks, etc. are stored in a configuration file. </w:t>
      </w:r>
      <w:r>
        <w:rPr>
          <w:color w:val="000000"/>
        </w:rPr>
        <w:t>Default setting:</w:t>
      </w:r>
    </w:p>
    <w:p w14:paraId="5B91A049" w14:textId="77777777" w:rsidR="000352E4" w:rsidRPr="00294244" w:rsidRDefault="000352E4" w:rsidP="000352E4">
      <w:pPr>
        <w:pStyle w:val="StandardDense"/>
        <w:widowControl/>
        <w:numPr>
          <w:ilvl w:val="0"/>
          <w:numId w:val="22"/>
        </w:numPr>
        <w:rPr>
          <w:lang w:val="en-US"/>
        </w:rPr>
      </w:pPr>
      <w:r w:rsidRPr="00294244">
        <w:rPr>
          <w:color w:val="000000"/>
          <w:lang w:val="en-US"/>
        </w:rPr>
        <w:t>% APPDATA%\QuickImageComment.ini (32-bit version)</w:t>
      </w:r>
      <w:r w:rsidRPr="00294244">
        <w:rPr>
          <w:rFonts w:ascii="Arial" w:eastAsia="Arial" w:hAnsi="Arial" w:cs="Arial"/>
          <w:color w:val="000000"/>
          <w:lang w:val="en-US"/>
        </w:rPr>
        <w:t xml:space="preserve"> </w:t>
      </w:r>
    </w:p>
    <w:p w14:paraId="7CBEE51C" w14:textId="77777777" w:rsidR="000352E4" w:rsidRPr="00294244" w:rsidRDefault="000352E4" w:rsidP="000352E4">
      <w:pPr>
        <w:pStyle w:val="StandardDense"/>
        <w:widowControl/>
        <w:numPr>
          <w:ilvl w:val="0"/>
          <w:numId w:val="22"/>
        </w:numPr>
        <w:rPr>
          <w:lang w:val="en-US"/>
        </w:rPr>
      </w:pPr>
      <w:r w:rsidRPr="00294244">
        <w:rPr>
          <w:color w:val="000000"/>
          <w:lang w:val="en-US"/>
        </w:rPr>
        <w:t>% APPDATA%\QuickImageCommentX64.ini (64-bit version)</w:t>
      </w:r>
      <w:r w:rsidRPr="00294244">
        <w:rPr>
          <w:rFonts w:ascii="Arial" w:eastAsia="Arial" w:hAnsi="Arial" w:cs="Arial"/>
          <w:color w:val="000000"/>
          <w:lang w:val="en-US"/>
        </w:rPr>
        <w:t xml:space="preserve"> </w:t>
      </w:r>
    </w:p>
    <w:p w14:paraId="42686626" w14:textId="77777777" w:rsidR="000352E4" w:rsidRPr="00294244" w:rsidRDefault="000352E4" w:rsidP="000352E4">
      <w:pPr>
        <w:pStyle w:val="Standard"/>
        <w:keepNext/>
        <w:widowControl/>
        <w:rPr>
          <w:lang w:val="en-US"/>
        </w:rPr>
      </w:pPr>
      <w:r w:rsidRPr="00294244">
        <w:rPr>
          <w:color w:val="000000"/>
          <w:lang w:val="en-US"/>
        </w:rPr>
        <w:t>Here %APPDATA% is an environment variable and has depending on the operating system normally following value:</w:t>
      </w:r>
      <w:r w:rsidRPr="00294244">
        <w:rPr>
          <w:rFonts w:ascii="Arial" w:eastAsia="Arial" w:hAnsi="Arial" w:cs="Arial"/>
          <w:color w:val="000000"/>
          <w:lang w:val="en-US"/>
        </w:rPr>
        <w:t xml:space="preserve"> </w:t>
      </w:r>
    </w:p>
    <w:tbl>
      <w:tblPr>
        <w:tblW w:w="5000" w:type="pct"/>
        <w:tblCellSpacing w:w="15" w:type="dxa"/>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05"/>
        <w:gridCol w:w="7384"/>
      </w:tblGrid>
      <w:tr w:rsidR="000352E4" w:rsidRPr="00294244" w14:paraId="1201C3FB" w14:textId="77777777" w:rsidTr="00914CF8">
        <w:trPr>
          <w:cantSplit/>
          <w:tblCellSpacing w:w="15" w:type="dxa"/>
        </w:trPr>
        <w:tc>
          <w:tcPr>
            <w:tcW w:w="2025" w:type="dxa"/>
          </w:tcPr>
          <w:p w14:paraId="3A2386C3" w14:textId="77777777" w:rsidR="000352E4" w:rsidRDefault="000352E4" w:rsidP="000352E4">
            <w:pPr>
              <w:pStyle w:val="StandardDense"/>
              <w:widowControl/>
            </w:pPr>
            <w:r>
              <w:rPr>
                <w:color w:val="000000"/>
              </w:rPr>
              <w:t>Vista and Windows 7, 8, 10</w:t>
            </w:r>
            <w:r>
              <w:rPr>
                <w:rFonts w:ascii="Arial" w:eastAsia="Arial" w:hAnsi="Arial" w:cs="Arial"/>
                <w:color w:val="000000"/>
              </w:rPr>
              <w:t xml:space="preserve"> </w:t>
            </w:r>
          </w:p>
        </w:tc>
        <w:tc>
          <w:tcPr>
            <w:tcW w:w="7215" w:type="dxa"/>
          </w:tcPr>
          <w:p w14:paraId="7FF5C133" w14:textId="77777777" w:rsidR="000352E4" w:rsidRPr="00294244" w:rsidRDefault="000352E4" w:rsidP="000352E4">
            <w:pPr>
              <w:pStyle w:val="StandardDense"/>
              <w:widowControl/>
              <w:rPr>
                <w:lang w:val="en-US"/>
              </w:rPr>
            </w:pPr>
            <w:r w:rsidRPr="00294244">
              <w:rPr>
                <w:color w:val="000000"/>
                <w:lang w:val="en-US"/>
              </w:rPr>
              <w:t>C:\Users\{username}\AppData\Roaming</w:t>
            </w:r>
            <w:r w:rsidRPr="00294244">
              <w:rPr>
                <w:rFonts w:ascii="Arial" w:eastAsia="Arial" w:hAnsi="Arial" w:cs="Arial"/>
                <w:color w:val="000000"/>
                <w:lang w:val="en-US"/>
              </w:rPr>
              <w:t xml:space="preserve"> </w:t>
            </w:r>
          </w:p>
        </w:tc>
      </w:tr>
      <w:tr w:rsidR="000352E4" w:rsidRPr="00294244" w14:paraId="51E8EC3A" w14:textId="77777777" w:rsidTr="00914CF8">
        <w:trPr>
          <w:cantSplit/>
          <w:tblCellSpacing w:w="15" w:type="dxa"/>
        </w:trPr>
        <w:tc>
          <w:tcPr>
            <w:tcW w:w="2025" w:type="dxa"/>
          </w:tcPr>
          <w:p w14:paraId="68C830CC" w14:textId="77777777" w:rsidR="000352E4" w:rsidRDefault="000352E4" w:rsidP="000352E4">
            <w:pPr>
              <w:pStyle w:val="StandardDense"/>
              <w:widowControl/>
            </w:pPr>
            <w:r>
              <w:rPr>
                <w:color w:val="000000"/>
              </w:rPr>
              <w:t>Windows XP</w:t>
            </w:r>
            <w:r>
              <w:rPr>
                <w:rFonts w:ascii="Arial" w:eastAsia="Arial" w:hAnsi="Arial" w:cs="Arial"/>
                <w:color w:val="000000"/>
              </w:rPr>
              <w:t xml:space="preserve"> </w:t>
            </w:r>
          </w:p>
        </w:tc>
        <w:tc>
          <w:tcPr>
            <w:tcW w:w="7215" w:type="dxa"/>
          </w:tcPr>
          <w:p w14:paraId="63050049" w14:textId="77777777" w:rsidR="000352E4" w:rsidRPr="00294244" w:rsidRDefault="000352E4" w:rsidP="000352E4">
            <w:pPr>
              <w:pStyle w:val="StandardDense"/>
              <w:widowControl/>
              <w:rPr>
                <w:lang w:val="en-US"/>
              </w:rPr>
            </w:pPr>
            <w:r w:rsidRPr="00294244">
              <w:rPr>
                <w:color w:val="000000"/>
                <w:lang w:val="en-US"/>
              </w:rPr>
              <w:t>C:\Documents and Settings</w:t>
            </w:r>
            <w:r w:rsidRPr="00294244">
              <w:rPr>
                <w:lang w:val="en-US"/>
              </w:rPr>
              <w:t>\{username}\Application</w:t>
            </w:r>
            <w:r w:rsidRPr="00294244">
              <w:rPr>
                <w:rStyle w:val="StandardText"/>
                <w:lang w:val="en-US"/>
              </w:rPr>
              <w:t xml:space="preserve"> Data </w:t>
            </w:r>
          </w:p>
        </w:tc>
      </w:tr>
    </w:tbl>
    <w:p w14:paraId="6FBB42A3" w14:textId="77777777" w:rsidR="000352E4" w:rsidRPr="00294244" w:rsidRDefault="000352E4" w:rsidP="000352E4">
      <w:pPr>
        <w:pStyle w:val="Standard"/>
        <w:widowControl/>
        <w:rPr>
          <w:lang w:val="en-US"/>
        </w:rPr>
      </w:pPr>
      <w:r w:rsidRPr="00294244">
        <w:rPr>
          <w:color w:val="000000"/>
          <w:lang w:val="en-US"/>
        </w:rPr>
        <w:t>This folder is hidden by default. The easiest way to view the content when the folder is hidden and/or you do not exactly know where it is: Enter %APPDATA% in the field on top of the File Explorer.</w:t>
      </w:r>
      <w:r w:rsidRPr="00294244">
        <w:rPr>
          <w:rFonts w:ascii="Arial" w:eastAsia="Arial" w:hAnsi="Arial" w:cs="Arial"/>
          <w:color w:val="000000"/>
          <w:lang w:val="en-US"/>
        </w:rPr>
        <w:t xml:space="preserve"> </w:t>
      </w:r>
    </w:p>
    <w:p w14:paraId="7DF851AF" w14:textId="77777777" w:rsidR="000352E4" w:rsidRPr="00294244" w:rsidRDefault="000352E4" w:rsidP="000352E4">
      <w:pPr>
        <w:pStyle w:val="StandardDense"/>
        <w:keepNext/>
        <w:widowControl/>
        <w:rPr>
          <w:lang w:val="en-US"/>
        </w:rPr>
      </w:pPr>
      <w:r w:rsidRPr="00294244">
        <w:rPr>
          <w:lang w:val="en-US"/>
        </w:rPr>
        <w:t>The storage location for user settings can be changed via menu entry "Tools - Storage location for user settings":</w:t>
      </w:r>
    </w:p>
    <w:p w14:paraId="3A62AB1F" w14:textId="77777777" w:rsidR="000352E4" w:rsidRDefault="000352E4" w:rsidP="000352E4">
      <w:pPr>
        <w:pStyle w:val="StandardDense"/>
        <w:keepNext/>
        <w:widowControl/>
        <w:numPr>
          <w:ilvl w:val="0"/>
          <w:numId w:val="22"/>
        </w:numPr>
      </w:pPr>
      <w:r>
        <w:t>%Appdata% (default setting):</w:t>
      </w:r>
    </w:p>
    <w:p w14:paraId="764BAA89" w14:textId="77777777" w:rsidR="000352E4" w:rsidRPr="00294244" w:rsidRDefault="000352E4" w:rsidP="000352E4">
      <w:pPr>
        <w:pStyle w:val="StandardDense"/>
        <w:widowControl/>
        <w:ind w:left="360"/>
        <w:rPr>
          <w:lang w:val="en-US"/>
        </w:rPr>
      </w:pPr>
      <w:r w:rsidRPr="00294244">
        <w:rPr>
          <w:lang w:val="en-US"/>
        </w:rPr>
        <w:t>If several users are created on the computer, each user has his own settings.</w:t>
      </w:r>
    </w:p>
    <w:p w14:paraId="4FDA47A6" w14:textId="77777777" w:rsidR="000352E4" w:rsidRPr="00294244" w:rsidRDefault="000352E4" w:rsidP="000352E4">
      <w:pPr>
        <w:pStyle w:val="StandardDense"/>
        <w:widowControl/>
        <w:ind w:left="360"/>
        <w:rPr>
          <w:lang w:val="en-US"/>
        </w:rPr>
      </w:pPr>
      <w:r w:rsidRPr="00294244">
        <w:rPr>
          <w:lang w:val="en-US"/>
        </w:rPr>
        <w:t>Settings are kept during upgrade on newer program version.</w:t>
      </w:r>
    </w:p>
    <w:p w14:paraId="03FB8B24" w14:textId="77777777" w:rsidR="000352E4" w:rsidRPr="00294244" w:rsidRDefault="000352E4" w:rsidP="000352E4">
      <w:pPr>
        <w:pStyle w:val="StandardDense"/>
        <w:widowControl/>
        <w:ind w:left="360"/>
        <w:rPr>
          <w:lang w:val="en-US"/>
        </w:rPr>
      </w:pPr>
      <w:r w:rsidRPr="00294244">
        <w:rPr>
          <w:lang w:val="en-US"/>
        </w:rPr>
        <w:t>Also, to be chosen, if program folder is write-protected.</w:t>
      </w:r>
    </w:p>
    <w:p w14:paraId="6415A3C4" w14:textId="77777777" w:rsidR="000352E4" w:rsidRDefault="000352E4" w:rsidP="000352E4">
      <w:pPr>
        <w:pStyle w:val="StandardDense"/>
        <w:keepNext/>
        <w:widowControl/>
        <w:numPr>
          <w:ilvl w:val="0"/>
          <w:numId w:val="22"/>
        </w:numPr>
      </w:pPr>
      <w:r>
        <w:t>Program folder:</w:t>
      </w:r>
    </w:p>
    <w:p w14:paraId="2D387F2E" w14:textId="77777777" w:rsidR="000352E4" w:rsidRPr="00294244" w:rsidRDefault="000352E4" w:rsidP="000352E4">
      <w:pPr>
        <w:pStyle w:val="StandardDense"/>
        <w:widowControl/>
        <w:ind w:left="360"/>
        <w:rPr>
          <w:lang w:val="en-US"/>
        </w:rPr>
      </w:pPr>
      <w:r w:rsidRPr="00294244">
        <w:rPr>
          <w:lang w:val="en-US"/>
        </w:rPr>
        <w:t>Recommended for portable usage on USB-stick: the settings are on USB-stick too, no settings will be stored on other computer.</w:t>
      </w:r>
    </w:p>
    <w:p w14:paraId="6B73CD8B" w14:textId="77777777" w:rsidR="000352E4" w:rsidRPr="00294244" w:rsidRDefault="000352E4" w:rsidP="000352E4">
      <w:pPr>
        <w:pStyle w:val="StandardDense"/>
        <w:widowControl/>
        <w:ind w:left="360"/>
        <w:rPr>
          <w:lang w:val="en-US"/>
        </w:rPr>
      </w:pPr>
      <w:r w:rsidRPr="00294244">
        <w:rPr>
          <w:lang w:val="en-US"/>
        </w:rPr>
        <w:t>When upgrading to a newer program version, settings need to be copied manually or program files in currently used folder have to be overwritten.</w:t>
      </w:r>
    </w:p>
    <w:p w14:paraId="54A1326C" w14:textId="77777777" w:rsidR="000352E4" w:rsidRPr="00294244" w:rsidRDefault="000352E4" w:rsidP="000352E4">
      <w:pPr>
        <w:pStyle w:val="StandardDense"/>
        <w:widowControl/>
        <w:ind w:left="360"/>
        <w:rPr>
          <w:lang w:val="en-US"/>
        </w:rPr>
      </w:pPr>
      <w:r w:rsidRPr="00294244">
        <w:rPr>
          <w:lang w:val="en-US"/>
        </w:rPr>
        <w:t>Program folder must not be write-protected.</w:t>
      </w:r>
    </w:p>
    <w:p w14:paraId="47184CD9" w14:textId="77777777" w:rsidR="000352E4" w:rsidRPr="00294244" w:rsidRDefault="000352E4" w:rsidP="000352E4">
      <w:pPr>
        <w:pStyle w:val="Standard"/>
        <w:widowControl/>
        <w:rPr>
          <w:lang w:val="en-US"/>
        </w:rPr>
      </w:pPr>
      <w:r w:rsidRPr="00294244">
        <w:rPr>
          <w:color w:val="000000"/>
          <w:lang w:val="en-US"/>
        </w:rPr>
        <w:t xml:space="preserve">When you start the program, the settings are read from the configuration file and are saved when you quit. This configuration file is a simple text file and therefore in principle can be </w:t>
      </w:r>
      <w:r w:rsidRPr="00294244">
        <w:rPr>
          <w:color w:val="000000"/>
          <w:lang w:val="en-US"/>
        </w:rPr>
        <w:lastRenderedPageBreak/>
        <w:t>edited with an editor. But this carries the risk that errors are made that make the file unreadable for the program.</w:t>
      </w:r>
      <w:r w:rsidRPr="00294244">
        <w:rPr>
          <w:rFonts w:ascii="Arial" w:eastAsia="Arial" w:hAnsi="Arial" w:cs="Arial"/>
          <w:color w:val="000000"/>
          <w:lang w:val="en-US"/>
        </w:rPr>
        <w:t xml:space="preserve"> </w:t>
      </w:r>
    </w:p>
    <w:p w14:paraId="0A490517" w14:textId="77777777" w:rsidR="000352E4" w:rsidRPr="00294244" w:rsidRDefault="000352E4" w:rsidP="000352E4">
      <w:pPr>
        <w:pStyle w:val="Standard"/>
        <w:keepNext/>
        <w:widowControl/>
        <w:rPr>
          <w:lang w:val="en-US"/>
        </w:rPr>
      </w:pPr>
      <w:r w:rsidRPr="00294244">
        <w:rPr>
          <w:color w:val="000000"/>
          <w:lang w:val="en-US"/>
        </w:rPr>
        <w:t>In the following cases editing with an editor can be useful:</w:t>
      </w:r>
      <w:r w:rsidRPr="00294244">
        <w:rPr>
          <w:rFonts w:ascii="Arial" w:eastAsia="Arial" w:hAnsi="Arial" w:cs="Arial"/>
          <w:color w:val="000000"/>
          <w:lang w:val="en-US"/>
        </w:rPr>
        <w:t xml:space="preserve"> </w:t>
      </w:r>
    </w:p>
    <w:p w14:paraId="2E54F82E" w14:textId="77777777" w:rsidR="000352E4" w:rsidRPr="00294244" w:rsidRDefault="000352E4" w:rsidP="000352E4">
      <w:pPr>
        <w:pStyle w:val="StandardDense"/>
        <w:widowControl/>
        <w:numPr>
          <w:ilvl w:val="0"/>
          <w:numId w:val="22"/>
        </w:numPr>
        <w:rPr>
          <w:lang w:val="en-US"/>
        </w:rPr>
      </w:pPr>
      <w:r w:rsidRPr="00294244">
        <w:rPr>
          <w:color w:val="000000"/>
          <w:lang w:val="en-US"/>
        </w:rPr>
        <w:t>If you want to transfer a lot of settings from one configuration file to another.</w:t>
      </w:r>
    </w:p>
    <w:p w14:paraId="0CC1D8BA" w14:textId="77777777" w:rsidR="000352E4" w:rsidRPr="00294244" w:rsidRDefault="000352E4" w:rsidP="000352E4">
      <w:pPr>
        <w:pStyle w:val="StandardDense"/>
        <w:widowControl/>
        <w:numPr>
          <w:ilvl w:val="0"/>
          <w:numId w:val="22"/>
        </w:numPr>
        <w:rPr>
          <w:lang w:val="en-US"/>
        </w:rPr>
      </w:pPr>
      <w:r w:rsidRPr="00294244">
        <w:rPr>
          <w:color w:val="000000"/>
          <w:lang w:val="en-US"/>
        </w:rPr>
        <w:t>If you want to change the list of the last comments, list of artists or values of the other changeable properties - because that is the only information in the file that cannot be changed by other means.</w:t>
      </w:r>
    </w:p>
    <w:p w14:paraId="03A40D26"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41">
        <w:r w:rsidRPr="00294244">
          <w:rPr>
            <w:rFonts w:ascii="Tahoma" w:eastAsia="Tahoma" w:hAnsi="Tahoma" w:cs="Tahoma"/>
            <w:i/>
            <w:color w:val="6666FF"/>
            <w:lang w:val="en-US"/>
          </w:rPr>
          <w:t>Full-featured Kindle eBooks generator</w:t>
        </w:r>
      </w:hyperlink>
    </w:p>
    <w:p w14:paraId="47991969" w14:textId="77777777" w:rsidR="000352E4" w:rsidRDefault="000352E4" w:rsidP="000352E4">
      <w:pPr>
        <w:pStyle w:val="Heading2"/>
        <w:widowControl/>
      </w:pPr>
      <w:bookmarkStart w:id="46" w:name="_Toc65156469"/>
      <w:r>
        <w:t>General configuration file</w:t>
      </w:r>
      <w:bookmarkEnd w:id="46"/>
    </w:p>
    <w:p w14:paraId="5770AA3C" w14:textId="77777777" w:rsidR="000352E4" w:rsidRPr="00294244" w:rsidRDefault="000352E4" w:rsidP="000352E4">
      <w:pPr>
        <w:pStyle w:val="Standard"/>
        <w:keepNext/>
        <w:widowControl/>
        <w:rPr>
          <w:lang w:val="en-US"/>
        </w:rPr>
      </w:pPr>
      <w:r w:rsidRPr="00294244">
        <w:rPr>
          <w:color w:val="000000"/>
          <w:lang w:val="en-US"/>
        </w:rPr>
        <w:t>The program package includes a general configuration file, which is located in the program directory:</w:t>
      </w:r>
      <w:r w:rsidRPr="00294244">
        <w:rPr>
          <w:rFonts w:ascii="Arial" w:eastAsia="Arial" w:hAnsi="Arial" w:cs="Arial"/>
          <w:color w:val="000000"/>
          <w:lang w:val="en-US"/>
        </w:rPr>
        <w:t xml:space="preserve"> </w:t>
      </w:r>
    </w:p>
    <w:p w14:paraId="183F9884" w14:textId="77777777" w:rsidR="000352E4" w:rsidRDefault="000352E4" w:rsidP="000352E4">
      <w:pPr>
        <w:pStyle w:val="StandardDense"/>
        <w:widowControl/>
        <w:numPr>
          <w:ilvl w:val="0"/>
          <w:numId w:val="37"/>
        </w:numPr>
      </w:pPr>
      <w:r>
        <w:rPr>
          <w:color w:val="000000"/>
        </w:rPr>
        <w:t>QuickImageCommentGeneral.ini (32-bit version)</w:t>
      </w:r>
      <w:r>
        <w:rPr>
          <w:rFonts w:ascii="Arial" w:eastAsia="Arial" w:hAnsi="Arial" w:cs="Arial"/>
          <w:color w:val="000000"/>
        </w:rPr>
        <w:t xml:space="preserve"> </w:t>
      </w:r>
    </w:p>
    <w:p w14:paraId="5ACAB5D3" w14:textId="77777777" w:rsidR="000352E4" w:rsidRDefault="000352E4" w:rsidP="000352E4">
      <w:pPr>
        <w:pStyle w:val="StandardDense"/>
        <w:widowControl/>
        <w:numPr>
          <w:ilvl w:val="0"/>
          <w:numId w:val="37"/>
        </w:numPr>
      </w:pPr>
      <w:r>
        <w:rPr>
          <w:color w:val="000000"/>
        </w:rPr>
        <w:t>QuickImageCommentX64General.ini (64-bit version)</w:t>
      </w:r>
      <w:r>
        <w:rPr>
          <w:rFonts w:ascii="Arial" w:eastAsia="Arial" w:hAnsi="Arial" w:cs="Arial"/>
          <w:color w:val="000000"/>
        </w:rPr>
        <w:t xml:space="preserve"> </w:t>
      </w:r>
    </w:p>
    <w:p w14:paraId="2DAE507F" w14:textId="77777777" w:rsidR="000352E4" w:rsidRPr="00294244" w:rsidRDefault="000352E4" w:rsidP="000352E4">
      <w:pPr>
        <w:pStyle w:val="Standard"/>
        <w:widowControl/>
        <w:rPr>
          <w:lang w:val="en-US"/>
        </w:rPr>
      </w:pPr>
      <w:r w:rsidRPr="00294244">
        <w:rPr>
          <w:color w:val="000000"/>
          <w:lang w:val="en-US"/>
        </w:rPr>
        <w:t xml:space="preserve">In this file you can make additional settings. However, it must be noted that with a new version of the program also a modified or enhanced configuration file is supplied. So it is better, if you copy the file into the folder %APPDATA% (see instructions in </w:t>
      </w:r>
      <w:hyperlink w:anchor="_topic_BenutzerbezogeneKonfigurations">
        <w:r w:rsidRPr="00294244">
          <w:rPr>
            <w:rStyle w:val="Hyperlink"/>
            <w:lang w:val="en-US"/>
          </w:rPr>
          <w:t>User related configuration file</w:t>
        </w:r>
      </w:hyperlink>
      <w:r w:rsidRPr="00294244">
        <w:rPr>
          <w:color w:val="000000"/>
          <w:lang w:val="en-US"/>
        </w:rPr>
        <w:t>), there delete all rows that are not to be changed and adjust only the remaining settings and/or add further settings. Settings of the general configuration file in %APPDATA% have priority over the settings of the file in the program directory.</w:t>
      </w:r>
      <w:r w:rsidRPr="00294244">
        <w:rPr>
          <w:rFonts w:ascii="Arial" w:eastAsia="Arial" w:hAnsi="Arial" w:cs="Arial"/>
          <w:color w:val="000000"/>
          <w:lang w:val="en-US"/>
        </w:rPr>
        <w:t xml:space="preserve"> </w:t>
      </w:r>
    </w:p>
    <w:p w14:paraId="1352E0BF" w14:textId="77777777" w:rsidR="000352E4" w:rsidRPr="00294244" w:rsidRDefault="000352E4" w:rsidP="000352E4">
      <w:pPr>
        <w:pStyle w:val="Standard"/>
        <w:keepNext/>
        <w:widowControl/>
        <w:rPr>
          <w:lang w:val="en-US"/>
        </w:rPr>
      </w:pPr>
      <w:r w:rsidRPr="00294244">
        <w:rPr>
          <w:color w:val="000000"/>
          <w:lang w:val="en-US"/>
        </w:rPr>
        <w:t>The following settings can be adjusted or amended by the user:</w:t>
      </w:r>
      <w:r w:rsidRPr="00294244">
        <w:rPr>
          <w:rFonts w:ascii="Arial" w:eastAsia="Arial" w:hAnsi="Arial" w:cs="Arial"/>
          <w:color w:val="000000"/>
          <w:lang w:val="en-US"/>
        </w:rPr>
        <w:t xml:space="preserve"> </w:t>
      </w:r>
    </w:p>
    <w:p w14:paraId="6D84B33C" w14:textId="77777777" w:rsidR="000352E4" w:rsidRPr="00294244" w:rsidRDefault="000352E4" w:rsidP="000352E4">
      <w:pPr>
        <w:pStyle w:val="Heading6"/>
        <w:widowControl/>
        <w:rPr>
          <w:lang w:val="en-US"/>
        </w:rPr>
      </w:pPr>
      <w:r w:rsidRPr="00294244">
        <w:rPr>
          <w:color w:val="000000"/>
          <w:lang w:val="en-US"/>
        </w:rPr>
        <w:t>Define new tags</w:t>
      </w:r>
      <w:r w:rsidRPr="00294244">
        <w:rPr>
          <w:rFonts w:ascii="Arial" w:eastAsia="Arial" w:hAnsi="Arial" w:cs="Arial"/>
          <w:color w:val="000000"/>
          <w:lang w:val="en-US"/>
        </w:rPr>
        <w:t xml:space="preserve"> </w:t>
      </w:r>
    </w:p>
    <w:p w14:paraId="16DCF950" w14:textId="77777777" w:rsidR="000352E4" w:rsidRPr="00294244" w:rsidRDefault="000352E4" w:rsidP="000352E4">
      <w:pPr>
        <w:pStyle w:val="Standard"/>
        <w:widowControl/>
        <w:rPr>
          <w:lang w:val="en-US"/>
        </w:rPr>
      </w:pPr>
      <w:r w:rsidRPr="00294244">
        <w:rPr>
          <w:color w:val="000000"/>
          <w:lang w:val="en-US"/>
        </w:rPr>
        <w:t>Based on existing tags you can define new tags by extracting individual strings. This can be used to reformat the values of tags.</w:t>
      </w:r>
      <w:r w:rsidRPr="00294244">
        <w:rPr>
          <w:rFonts w:ascii="Arial" w:eastAsia="Arial" w:hAnsi="Arial" w:cs="Arial"/>
          <w:color w:val="000000"/>
          <w:lang w:val="en-US"/>
        </w:rPr>
        <w:t xml:space="preserve">  </w:t>
      </w:r>
    </w:p>
    <w:p w14:paraId="365536EC" w14:textId="77777777" w:rsidR="000352E4" w:rsidRPr="00294244" w:rsidRDefault="000352E4" w:rsidP="000352E4">
      <w:pPr>
        <w:pStyle w:val="Standard"/>
        <w:keepNext/>
        <w:widowControl/>
        <w:rPr>
          <w:lang w:val="en-US"/>
        </w:rPr>
      </w:pPr>
      <w:r w:rsidRPr="00294244">
        <w:rPr>
          <w:color w:val="000000"/>
          <w:lang w:val="en-US"/>
        </w:rPr>
        <w:t>Syntax:</w:t>
      </w:r>
      <w:r w:rsidRPr="00294244">
        <w:rPr>
          <w:rFonts w:ascii="Arial" w:eastAsia="Arial" w:hAnsi="Arial" w:cs="Arial"/>
          <w:color w:val="000000"/>
          <w:lang w:val="en-US"/>
        </w:rPr>
        <w:t xml:space="preserve"> </w:t>
      </w:r>
    </w:p>
    <w:p w14:paraId="7E28D2CC" w14:textId="77777777" w:rsidR="000352E4" w:rsidRPr="00294244" w:rsidRDefault="000352E4" w:rsidP="000352E4">
      <w:pPr>
        <w:pStyle w:val="StandardDense"/>
        <w:widowControl/>
        <w:rPr>
          <w:lang w:val="en-US"/>
        </w:rPr>
      </w:pPr>
      <w:r w:rsidRPr="00294244">
        <w:rPr>
          <w:rFonts w:ascii="Courier New" w:eastAsia="Courier New" w:hAnsi="Courier New" w:cs="Courier New"/>
          <w:color w:val="000000"/>
          <w:lang w:val="en-US"/>
        </w:rPr>
        <w:t>Define:&lt;name of the new tag&gt;=&lt;name of existing tags&gt;|&lt;prefix&gt;|&lt;Start1&gt;-&lt;Finish1&gt;||&lt;Start2&gt; - &lt;time2&gt;| ...</w:t>
      </w:r>
      <w:r w:rsidRPr="00294244">
        <w:rPr>
          <w:rFonts w:ascii="Arial" w:eastAsia="Arial" w:hAnsi="Arial" w:cs="Arial"/>
          <w:color w:val="000000"/>
          <w:lang w:val="en-US"/>
        </w:rPr>
        <w:t xml:space="preserve"> </w:t>
      </w:r>
    </w:p>
    <w:p w14:paraId="7F2BDEDB" w14:textId="77777777" w:rsidR="000352E4" w:rsidRPr="00294244" w:rsidRDefault="000352E4" w:rsidP="000352E4">
      <w:pPr>
        <w:pStyle w:val="StandardDense"/>
        <w:widowControl/>
        <w:rPr>
          <w:lang w:val="en-US"/>
        </w:rPr>
      </w:pPr>
      <w:r w:rsidRPr="00294244">
        <w:rPr>
          <w:rFonts w:ascii="Courier New" w:eastAsia="Courier New" w:hAnsi="Courier New" w:cs="Courier New"/>
          <w:color w:val="000000"/>
          <w:lang w:val="en-US"/>
        </w:rPr>
        <w:t>Descri:&lt;name of the new tag&gt;:&lt;Description of the new tag&gt;</w:t>
      </w:r>
    </w:p>
    <w:p w14:paraId="51117669" w14:textId="77777777" w:rsidR="000352E4" w:rsidRPr="00294244" w:rsidRDefault="000352E4" w:rsidP="000352E4">
      <w:pPr>
        <w:pStyle w:val="Standard"/>
        <w:keepNext/>
        <w:widowControl/>
        <w:rPr>
          <w:lang w:val="en-US"/>
        </w:rPr>
      </w:pPr>
      <w:r w:rsidRPr="00294244">
        <w:rPr>
          <w:color w:val="000000"/>
          <w:lang w:val="en-US"/>
        </w:rPr>
        <w:t>Example 1:</w:t>
      </w:r>
      <w:r w:rsidRPr="00294244">
        <w:rPr>
          <w:rFonts w:ascii="Arial" w:eastAsia="Arial" w:hAnsi="Arial" w:cs="Arial"/>
          <w:color w:val="000000"/>
          <w:lang w:val="en-US"/>
        </w:rPr>
        <w:t xml:space="preserve"> </w:t>
      </w:r>
    </w:p>
    <w:p w14:paraId="25F887EB" w14:textId="77777777" w:rsidR="000352E4" w:rsidRPr="00294244" w:rsidRDefault="000352E4" w:rsidP="000352E4">
      <w:pPr>
        <w:pStyle w:val="StandardDense"/>
        <w:widowControl/>
        <w:rPr>
          <w:lang w:val="en-US"/>
        </w:rPr>
      </w:pPr>
      <w:r w:rsidRPr="00294244">
        <w:rPr>
          <w:rFonts w:ascii="Courier New" w:eastAsia="Courier New" w:hAnsi="Courier New" w:cs="Courier New"/>
          <w:lang w:val="en-US"/>
        </w:rPr>
        <w:t>Define:PhotoDateOriginal_YYYYMMDD=Exif.Photo.DateTimeOriginal||1-4||6-7||9-10|</w:t>
      </w:r>
    </w:p>
    <w:p w14:paraId="4A82F9D1" w14:textId="77777777" w:rsidR="000352E4" w:rsidRPr="00294244" w:rsidRDefault="000352E4" w:rsidP="000352E4">
      <w:pPr>
        <w:pStyle w:val="StandardDense"/>
        <w:widowControl/>
        <w:rPr>
          <w:lang w:val="en-US"/>
        </w:rPr>
      </w:pPr>
      <w:r w:rsidRPr="00294244">
        <w:rPr>
          <w:rFonts w:ascii="Courier New" w:eastAsia="Courier New" w:hAnsi="Courier New" w:cs="Courier New"/>
          <w:lang w:val="en-US"/>
        </w:rPr>
        <w:t>Descri:PhotoDateOriginal_YYYYMMDD:The date when the original image data was generated in format YYYYMMDD</w:t>
      </w:r>
    </w:p>
    <w:p w14:paraId="1DB6B0A7" w14:textId="77777777" w:rsidR="000352E4" w:rsidRPr="00294244" w:rsidRDefault="000352E4" w:rsidP="000352E4">
      <w:pPr>
        <w:pStyle w:val="Standard"/>
        <w:widowControl/>
        <w:rPr>
          <w:lang w:val="en-US"/>
        </w:rPr>
      </w:pPr>
      <w:r w:rsidRPr="00294244">
        <w:rPr>
          <w:color w:val="000000"/>
          <w:lang w:val="en-US"/>
        </w:rPr>
        <w:t>Here the colons are removed from the Exif-tag Photo.DateTimeOriginal. The value of the tag is e.g., "2012:03:21". The new tag consists of the first four characters (the year), the sixth and seventh (month) and finally the ninth and tenth (day), which results in "20120321".</w:t>
      </w:r>
    </w:p>
    <w:p w14:paraId="04A3B576" w14:textId="77777777" w:rsidR="000352E4" w:rsidRPr="00294244" w:rsidRDefault="000352E4" w:rsidP="000352E4">
      <w:pPr>
        <w:pStyle w:val="Standard"/>
        <w:keepNext/>
        <w:widowControl/>
        <w:rPr>
          <w:lang w:val="en-US"/>
        </w:rPr>
      </w:pPr>
      <w:r w:rsidRPr="00294244">
        <w:rPr>
          <w:color w:val="000000"/>
          <w:lang w:val="en-US"/>
        </w:rPr>
        <w:t>Example 2:</w:t>
      </w:r>
      <w:r w:rsidRPr="00294244">
        <w:rPr>
          <w:rFonts w:ascii="Arial" w:eastAsia="Arial" w:hAnsi="Arial" w:cs="Arial"/>
          <w:color w:val="000000"/>
          <w:lang w:val="en-US"/>
        </w:rPr>
        <w:t xml:space="preserve"> </w:t>
      </w:r>
    </w:p>
    <w:p w14:paraId="17752B96" w14:textId="77777777" w:rsidR="000352E4" w:rsidRPr="00294244" w:rsidRDefault="000352E4" w:rsidP="000352E4">
      <w:pPr>
        <w:pStyle w:val="StandardDense"/>
        <w:widowControl/>
        <w:rPr>
          <w:lang w:val="en-US"/>
        </w:rPr>
      </w:pPr>
      <w:r w:rsidRPr="00294244">
        <w:rPr>
          <w:rFonts w:ascii="Courier New" w:eastAsia="Courier New" w:hAnsi="Courier New" w:cs="Courier New"/>
          <w:lang w:val="en-US"/>
        </w:rPr>
        <w:t>Define:PhotoDateOriginal_YYYYMMDD=Exif.Photo.DateTimeOriginal|a|1-4|-|6-7|-|9-10|</w:t>
      </w:r>
    </w:p>
    <w:p w14:paraId="0515EA6B" w14:textId="77777777" w:rsidR="000352E4" w:rsidRPr="00294244" w:rsidRDefault="000352E4" w:rsidP="000352E4">
      <w:pPr>
        <w:pStyle w:val="StandardDense"/>
        <w:widowControl/>
        <w:rPr>
          <w:lang w:val="en-US"/>
        </w:rPr>
      </w:pPr>
      <w:r w:rsidRPr="00294244">
        <w:rPr>
          <w:rFonts w:ascii="Courier New" w:eastAsia="Courier New" w:hAnsi="Courier New" w:cs="Courier New"/>
          <w:lang w:val="en-US"/>
        </w:rPr>
        <w:t>Descri:PhotoDateOriginal_YYYYMMDD:The date when the original image data was generated in format aYYYY-MM-DD</w:t>
      </w:r>
    </w:p>
    <w:p w14:paraId="34CEC4F1" w14:textId="77777777" w:rsidR="000352E4" w:rsidRPr="00294244" w:rsidRDefault="000352E4" w:rsidP="000352E4">
      <w:pPr>
        <w:pStyle w:val="Standard"/>
        <w:widowControl/>
        <w:rPr>
          <w:lang w:val="en-US"/>
        </w:rPr>
      </w:pPr>
      <w:r w:rsidRPr="00294244">
        <w:rPr>
          <w:color w:val="000000"/>
          <w:lang w:val="en-US"/>
        </w:rPr>
        <w:t>Here in the Exif-tag Photo.DateTimeOriginal colons are replaced by hyphens and "a" is added as prefix. "2013:03:21" is changed to "a2012-03-21".</w:t>
      </w:r>
      <w:r w:rsidRPr="00294244">
        <w:rPr>
          <w:rFonts w:ascii="Arial" w:eastAsia="Arial" w:hAnsi="Arial" w:cs="Arial"/>
          <w:color w:val="000000"/>
          <w:lang w:val="en-US"/>
        </w:rPr>
        <w:t xml:space="preserve"> </w:t>
      </w:r>
    </w:p>
    <w:p w14:paraId="7B66229F" w14:textId="77777777" w:rsidR="000352E4" w:rsidRPr="00294244" w:rsidRDefault="000352E4" w:rsidP="000352E4">
      <w:pPr>
        <w:pStyle w:val="Heading6"/>
        <w:widowControl/>
        <w:rPr>
          <w:lang w:val="en-US"/>
        </w:rPr>
      </w:pPr>
      <w:r w:rsidRPr="00294244">
        <w:rPr>
          <w:lang w:val="en-US"/>
        </w:rPr>
        <w:t>Date/time formats</w:t>
      </w:r>
    </w:p>
    <w:p w14:paraId="184B1C22" w14:textId="77777777" w:rsidR="000352E4" w:rsidRPr="00294244" w:rsidRDefault="000352E4" w:rsidP="000352E4">
      <w:pPr>
        <w:pStyle w:val="Standard"/>
        <w:widowControl/>
        <w:rPr>
          <w:lang w:val="en-US"/>
        </w:rPr>
      </w:pPr>
      <w:r w:rsidRPr="00294244">
        <w:rPr>
          <w:lang w:val="en-US"/>
        </w:rPr>
        <w:t xml:space="preserve">For date values five different date formats can be defined. The definition consists of a name, which is displayed in the selection list for display formats in </w:t>
      </w:r>
      <w:hyperlink w:anchor="_topic_FormMetaDataDefinition">
        <w:r w:rsidRPr="00294244">
          <w:rPr>
            <w:rStyle w:val="Hyperlink"/>
            <w:lang w:val="en-US"/>
          </w:rPr>
          <w:t>Mask "Field definitions"</w:t>
        </w:r>
      </w:hyperlink>
      <w:r w:rsidRPr="00294244">
        <w:rPr>
          <w:lang w:val="en-US"/>
        </w:rPr>
        <w:t>, and the format specification itself.</w:t>
      </w:r>
    </w:p>
    <w:p w14:paraId="14830D43" w14:textId="77777777" w:rsidR="000352E4" w:rsidRPr="00294244" w:rsidRDefault="000352E4" w:rsidP="000352E4">
      <w:pPr>
        <w:pStyle w:val="Standard"/>
        <w:keepNext/>
        <w:widowControl/>
        <w:rPr>
          <w:lang w:val="en-US"/>
        </w:rPr>
      </w:pPr>
      <w:r w:rsidRPr="00294244">
        <w:rPr>
          <w:lang w:val="en-US"/>
        </w:rPr>
        <w:lastRenderedPageBreak/>
        <w:t>Syntax:</w:t>
      </w:r>
    </w:p>
    <w:p w14:paraId="02A06CB4" w14:textId="77777777" w:rsidR="000352E4" w:rsidRPr="00294244" w:rsidRDefault="000352E4" w:rsidP="000352E4">
      <w:pPr>
        <w:pStyle w:val="StandardDense"/>
        <w:widowControl/>
        <w:rPr>
          <w:lang w:val="en-US"/>
        </w:rPr>
      </w:pPr>
      <w:r w:rsidRPr="00294244">
        <w:rPr>
          <w:rFonts w:ascii="Courier New" w:eastAsia="Courier New" w:hAnsi="Courier New" w:cs="Courier New"/>
          <w:lang w:val="en-US"/>
        </w:rPr>
        <w:t>DateFormat1_Name:&lt;Format-Name&gt;</w:t>
      </w:r>
    </w:p>
    <w:p w14:paraId="5F76F30E" w14:textId="77777777" w:rsidR="000352E4" w:rsidRPr="00294244" w:rsidRDefault="000352E4" w:rsidP="000352E4">
      <w:pPr>
        <w:pStyle w:val="StandardDense"/>
        <w:widowControl/>
        <w:rPr>
          <w:lang w:val="en-US"/>
        </w:rPr>
      </w:pPr>
      <w:r w:rsidRPr="00294244">
        <w:rPr>
          <w:rFonts w:ascii="Courier New" w:eastAsia="Courier New" w:hAnsi="Courier New" w:cs="Courier New"/>
          <w:lang w:val="en-US"/>
        </w:rPr>
        <w:t>DateFormat1_Spec:&lt;Format-Specification&gt;</w:t>
      </w:r>
    </w:p>
    <w:p w14:paraId="71574CBB" w14:textId="77777777" w:rsidR="000352E4" w:rsidRPr="00294244" w:rsidRDefault="000352E4" w:rsidP="000352E4">
      <w:pPr>
        <w:pStyle w:val="Standard"/>
        <w:keepNext/>
        <w:widowControl/>
        <w:rPr>
          <w:lang w:val="en-US"/>
        </w:rPr>
      </w:pPr>
      <w:r w:rsidRPr="00294244">
        <w:rPr>
          <w:lang w:val="en-US"/>
        </w:rPr>
        <w:t>In the format specification following placeholders can be used:</w:t>
      </w:r>
    </w:p>
    <w:tbl>
      <w:tblPr>
        <w:tblW w:w="7530"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52"/>
        <w:gridCol w:w="6578"/>
      </w:tblGrid>
      <w:tr w:rsidR="000352E4" w:rsidRPr="00294244" w14:paraId="06BD2490" w14:textId="77777777" w:rsidTr="00914CF8">
        <w:trPr>
          <w:tblCellSpacing w:w="15" w:type="dxa"/>
        </w:trPr>
        <w:tc>
          <w:tcPr>
            <w:tcW w:w="900" w:type="dxa"/>
            <w:shd w:val="clear" w:color="auto" w:fill="FFFFFF"/>
          </w:tcPr>
          <w:p w14:paraId="3D27A150" w14:textId="77777777" w:rsidR="000352E4" w:rsidRDefault="000352E4" w:rsidP="000352E4">
            <w:pPr>
              <w:pStyle w:val="StandardDense"/>
              <w:widowControl/>
            </w:pPr>
            <w:r>
              <w:rPr>
                <w:rFonts w:ascii="Tahoma" w:eastAsia="Tahoma" w:hAnsi="Tahoma" w:cs="Tahoma"/>
              </w:rPr>
              <w:t>d</w:t>
            </w:r>
          </w:p>
        </w:tc>
        <w:tc>
          <w:tcPr>
            <w:tcW w:w="6480" w:type="dxa"/>
            <w:shd w:val="clear" w:color="auto" w:fill="FFFFFF"/>
          </w:tcPr>
          <w:p w14:paraId="34644BCF" w14:textId="77777777" w:rsidR="000352E4" w:rsidRPr="00294244" w:rsidRDefault="000352E4" w:rsidP="000352E4">
            <w:pPr>
              <w:pStyle w:val="StandardDense"/>
              <w:widowControl/>
              <w:rPr>
                <w:lang w:val="en-US"/>
              </w:rPr>
            </w:pPr>
            <w:r w:rsidRPr="00294244">
              <w:rPr>
                <w:lang w:val="en-US"/>
              </w:rPr>
              <w:t>The day of the month, from 1 through 31.</w:t>
            </w:r>
          </w:p>
        </w:tc>
      </w:tr>
      <w:tr w:rsidR="000352E4" w:rsidRPr="00294244" w14:paraId="1083E370" w14:textId="77777777" w:rsidTr="00914CF8">
        <w:trPr>
          <w:tblCellSpacing w:w="15" w:type="dxa"/>
        </w:trPr>
        <w:tc>
          <w:tcPr>
            <w:tcW w:w="900" w:type="dxa"/>
            <w:shd w:val="clear" w:color="auto" w:fill="FFFFFF"/>
          </w:tcPr>
          <w:p w14:paraId="21304C0E" w14:textId="77777777" w:rsidR="000352E4" w:rsidRDefault="000352E4" w:rsidP="000352E4">
            <w:pPr>
              <w:pStyle w:val="StandardDense"/>
              <w:widowControl/>
            </w:pPr>
            <w:r>
              <w:rPr>
                <w:rFonts w:ascii="Tahoma" w:eastAsia="Tahoma" w:hAnsi="Tahoma" w:cs="Tahoma"/>
              </w:rPr>
              <w:t>dd</w:t>
            </w:r>
          </w:p>
        </w:tc>
        <w:tc>
          <w:tcPr>
            <w:tcW w:w="6480" w:type="dxa"/>
            <w:shd w:val="clear" w:color="auto" w:fill="FFFFFF"/>
          </w:tcPr>
          <w:p w14:paraId="54E28136" w14:textId="77777777" w:rsidR="000352E4" w:rsidRPr="00294244" w:rsidRDefault="000352E4" w:rsidP="000352E4">
            <w:pPr>
              <w:pStyle w:val="StandardDense"/>
              <w:widowControl/>
              <w:rPr>
                <w:lang w:val="en-US"/>
              </w:rPr>
            </w:pPr>
            <w:r w:rsidRPr="00294244">
              <w:rPr>
                <w:lang w:val="en-US"/>
              </w:rPr>
              <w:t>The day of the month, from 01 through 31.</w:t>
            </w:r>
          </w:p>
        </w:tc>
      </w:tr>
      <w:tr w:rsidR="000352E4" w:rsidRPr="00294244" w14:paraId="63F264A8" w14:textId="77777777" w:rsidTr="00914CF8">
        <w:trPr>
          <w:tblCellSpacing w:w="15" w:type="dxa"/>
        </w:trPr>
        <w:tc>
          <w:tcPr>
            <w:tcW w:w="900" w:type="dxa"/>
            <w:shd w:val="clear" w:color="auto" w:fill="FFFFFF"/>
          </w:tcPr>
          <w:p w14:paraId="2EB90BF7" w14:textId="77777777" w:rsidR="000352E4" w:rsidRDefault="000352E4" w:rsidP="000352E4">
            <w:pPr>
              <w:pStyle w:val="StandardDense"/>
              <w:widowControl/>
            </w:pPr>
            <w:r>
              <w:rPr>
                <w:rFonts w:ascii="Tahoma" w:eastAsia="Tahoma" w:hAnsi="Tahoma" w:cs="Tahoma"/>
              </w:rPr>
              <w:t>ddd</w:t>
            </w:r>
          </w:p>
        </w:tc>
        <w:tc>
          <w:tcPr>
            <w:tcW w:w="6480" w:type="dxa"/>
            <w:shd w:val="clear" w:color="auto" w:fill="FFFFFF"/>
          </w:tcPr>
          <w:p w14:paraId="0C0CD920" w14:textId="77777777" w:rsidR="000352E4" w:rsidRPr="00294244" w:rsidRDefault="000352E4" w:rsidP="000352E4">
            <w:pPr>
              <w:pStyle w:val="StandardDense"/>
              <w:widowControl/>
              <w:rPr>
                <w:lang w:val="en-US"/>
              </w:rPr>
            </w:pPr>
            <w:r w:rsidRPr="00294244">
              <w:rPr>
                <w:lang w:val="en-US"/>
              </w:rPr>
              <w:t>The abbreviated name of the day of the week.</w:t>
            </w:r>
          </w:p>
        </w:tc>
      </w:tr>
      <w:tr w:rsidR="000352E4" w:rsidRPr="00294244" w14:paraId="7DEC6CEA" w14:textId="77777777" w:rsidTr="00914CF8">
        <w:trPr>
          <w:tblCellSpacing w:w="15" w:type="dxa"/>
        </w:trPr>
        <w:tc>
          <w:tcPr>
            <w:tcW w:w="900" w:type="dxa"/>
            <w:shd w:val="clear" w:color="auto" w:fill="FFFFFF"/>
          </w:tcPr>
          <w:p w14:paraId="650C7E89" w14:textId="77777777" w:rsidR="000352E4" w:rsidRDefault="000352E4" w:rsidP="000352E4">
            <w:pPr>
              <w:pStyle w:val="StandardDense"/>
              <w:widowControl/>
            </w:pPr>
            <w:r>
              <w:rPr>
                <w:rFonts w:ascii="Tahoma" w:eastAsia="Tahoma" w:hAnsi="Tahoma" w:cs="Tahoma"/>
              </w:rPr>
              <w:t>dddd</w:t>
            </w:r>
          </w:p>
        </w:tc>
        <w:tc>
          <w:tcPr>
            <w:tcW w:w="6480" w:type="dxa"/>
            <w:shd w:val="clear" w:color="auto" w:fill="FFFFFF"/>
          </w:tcPr>
          <w:p w14:paraId="2B5F3120" w14:textId="77777777" w:rsidR="000352E4" w:rsidRPr="00294244" w:rsidRDefault="000352E4" w:rsidP="000352E4">
            <w:pPr>
              <w:pStyle w:val="StandardDense"/>
              <w:widowControl/>
              <w:rPr>
                <w:lang w:val="en-US"/>
              </w:rPr>
            </w:pPr>
            <w:r w:rsidRPr="00294244">
              <w:rPr>
                <w:lang w:val="en-US"/>
              </w:rPr>
              <w:t>The full name of the day of the week.</w:t>
            </w:r>
          </w:p>
        </w:tc>
      </w:tr>
      <w:tr w:rsidR="000352E4" w:rsidRPr="00294244" w14:paraId="7D3E40FE" w14:textId="77777777" w:rsidTr="00914CF8">
        <w:trPr>
          <w:tblCellSpacing w:w="15" w:type="dxa"/>
        </w:trPr>
        <w:tc>
          <w:tcPr>
            <w:tcW w:w="900" w:type="dxa"/>
            <w:shd w:val="clear" w:color="auto" w:fill="FFFFFF"/>
          </w:tcPr>
          <w:p w14:paraId="721B5A78" w14:textId="77777777" w:rsidR="000352E4" w:rsidRDefault="000352E4" w:rsidP="000352E4">
            <w:pPr>
              <w:pStyle w:val="StandardDense"/>
              <w:widowControl/>
            </w:pPr>
            <w:r>
              <w:rPr>
                <w:rFonts w:ascii="Tahoma" w:eastAsia="Tahoma" w:hAnsi="Tahoma" w:cs="Tahoma"/>
              </w:rPr>
              <w:t>h</w:t>
            </w:r>
          </w:p>
        </w:tc>
        <w:tc>
          <w:tcPr>
            <w:tcW w:w="6480" w:type="dxa"/>
            <w:shd w:val="clear" w:color="auto" w:fill="FFFFFF"/>
          </w:tcPr>
          <w:p w14:paraId="1E6AAB67" w14:textId="77777777" w:rsidR="000352E4" w:rsidRPr="00294244" w:rsidRDefault="000352E4" w:rsidP="000352E4">
            <w:pPr>
              <w:pStyle w:val="StandardDense"/>
              <w:widowControl/>
              <w:rPr>
                <w:lang w:val="en-US"/>
              </w:rPr>
            </w:pPr>
            <w:r w:rsidRPr="00294244">
              <w:rPr>
                <w:lang w:val="en-US"/>
              </w:rPr>
              <w:t>The hour, using a 12-hour clock from 1 to 12.</w:t>
            </w:r>
          </w:p>
        </w:tc>
      </w:tr>
      <w:tr w:rsidR="000352E4" w:rsidRPr="00294244" w14:paraId="50106A61" w14:textId="77777777" w:rsidTr="00914CF8">
        <w:trPr>
          <w:tblCellSpacing w:w="15" w:type="dxa"/>
        </w:trPr>
        <w:tc>
          <w:tcPr>
            <w:tcW w:w="900" w:type="dxa"/>
            <w:shd w:val="clear" w:color="auto" w:fill="FFFFFF"/>
          </w:tcPr>
          <w:p w14:paraId="5850416A" w14:textId="77777777" w:rsidR="000352E4" w:rsidRDefault="000352E4" w:rsidP="000352E4">
            <w:pPr>
              <w:pStyle w:val="StandardDense"/>
              <w:widowControl/>
            </w:pPr>
            <w:r>
              <w:rPr>
                <w:rFonts w:ascii="Tahoma" w:eastAsia="Tahoma" w:hAnsi="Tahoma" w:cs="Tahoma"/>
              </w:rPr>
              <w:t>hh</w:t>
            </w:r>
          </w:p>
        </w:tc>
        <w:tc>
          <w:tcPr>
            <w:tcW w:w="6480" w:type="dxa"/>
            <w:shd w:val="clear" w:color="auto" w:fill="FFFFFF"/>
          </w:tcPr>
          <w:p w14:paraId="19EA6424" w14:textId="77777777" w:rsidR="000352E4" w:rsidRPr="00294244" w:rsidRDefault="000352E4" w:rsidP="000352E4">
            <w:pPr>
              <w:pStyle w:val="StandardDense"/>
              <w:widowControl/>
              <w:rPr>
                <w:lang w:val="en-US"/>
              </w:rPr>
            </w:pPr>
            <w:r w:rsidRPr="00294244">
              <w:rPr>
                <w:lang w:val="en-US"/>
              </w:rPr>
              <w:t>The hour, using a 12-hour clock from 01 to 12.</w:t>
            </w:r>
          </w:p>
        </w:tc>
      </w:tr>
      <w:tr w:rsidR="000352E4" w:rsidRPr="00294244" w14:paraId="7CB3347D" w14:textId="77777777" w:rsidTr="00914CF8">
        <w:trPr>
          <w:tblCellSpacing w:w="15" w:type="dxa"/>
        </w:trPr>
        <w:tc>
          <w:tcPr>
            <w:tcW w:w="900" w:type="dxa"/>
            <w:shd w:val="clear" w:color="auto" w:fill="FFFFFF"/>
          </w:tcPr>
          <w:p w14:paraId="20CDF903" w14:textId="77777777" w:rsidR="000352E4" w:rsidRDefault="000352E4" w:rsidP="000352E4">
            <w:pPr>
              <w:pStyle w:val="StandardDense"/>
              <w:widowControl/>
            </w:pPr>
            <w:r>
              <w:rPr>
                <w:rFonts w:ascii="Tahoma" w:eastAsia="Tahoma" w:hAnsi="Tahoma" w:cs="Tahoma"/>
              </w:rPr>
              <w:t>H</w:t>
            </w:r>
          </w:p>
        </w:tc>
        <w:tc>
          <w:tcPr>
            <w:tcW w:w="6480" w:type="dxa"/>
            <w:shd w:val="clear" w:color="auto" w:fill="FFFFFF"/>
          </w:tcPr>
          <w:p w14:paraId="18D69F8A" w14:textId="77777777" w:rsidR="000352E4" w:rsidRPr="00294244" w:rsidRDefault="000352E4" w:rsidP="000352E4">
            <w:pPr>
              <w:pStyle w:val="StandardDense"/>
              <w:widowControl/>
              <w:rPr>
                <w:lang w:val="en-US"/>
              </w:rPr>
            </w:pPr>
            <w:r w:rsidRPr="00294244">
              <w:rPr>
                <w:lang w:val="en-US"/>
              </w:rPr>
              <w:t>The hour, using a 24-hour clock from 0 to 23.</w:t>
            </w:r>
          </w:p>
        </w:tc>
      </w:tr>
      <w:tr w:rsidR="000352E4" w:rsidRPr="00294244" w14:paraId="7212FD60" w14:textId="77777777" w:rsidTr="00914CF8">
        <w:trPr>
          <w:tblCellSpacing w:w="15" w:type="dxa"/>
        </w:trPr>
        <w:tc>
          <w:tcPr>
            <w:tcW w:w="900" w:type="dxa"/>
            <w:shd w:val="clear" w:color="auto" w:fill="FFFFFF"/>
          </w:tcPr>
          <w:p w14:paraId="01F1AAEE" w14:textId="77777777" w:rsidR="000352E4" w:rsidRDefault="000352E4" w:rsidP="000352E4">
            <w:pPr>
              <w:pStyle w:val="StandardDense"/>
              <w:widowControl/>
            </w:pPr>
            <w:r>
              <w:rPr>
                <w:rFonts w:ascii="Tahoma" w:eastAsia="Tahoma" w:hAnsi="Tahoma" w:cs="Tahoma"/>
              </w:rPr>
              <w:t>HH</w:t>
            </w:r>
          </w:p>
        </w:tc>
        <w:tc>
          <w:tcPr>
            <w:tcW w:w="6480" w:type="dxa"/>
            <w:shd w:val="clear" w:color="auto" w:fill="FFFFFF"/>
          </w:tcPr>
          <w:p w14:paraId="2F372854" w14:textId="77777777" w:rsidR="000352E4" w:rsidRPr="00294244" w:rsidRDefault="000352E4" w:rsidP="000352E4">
            <w:pPr>
              <w:pStyle w:val="StandardDense"/>
              <w:widowControl/>
              <w:rPr>
                <w:lang w:val="en-US"/>
              </w:rPr>
            </w:pPr>
            <w:r w:rsidRPr="00294244">
              <w:rPr>
                <w:lang w:val="en-US"/>
              </w:rPr>
              <w:t>The hour, using a 24-hour clock from 00 to 23.</w:t>
            </w:r>
          </w:p>
        </w:tc>
      </w:tr>
      <w:tr w:rsidR="000352E4" w14:paraId="74FE2765" w14:textId="77777777" w:rsidTr="00914CF8">
        <w:trPr>
          <w:tblCellSpacing w:w="15" w:type="dxa"/>
        </w:trPr>
        <w:tc>
          <w:tcPr>
            <w:tcW w:w="900" w:type="dxa"/>
            <w:shd w:val="clear" w:color="auto" w:fill="FFFFFF"/>
          </w:tcPr>
          <w:p w14:paraId="5D8F3B11" w14:textId="77777777" w:rsidR="000352E4" w:rsidRDefault="000352E4" w:rsidP="000352E4">
            <w:pPr>
              <w:pStyle w:val="StandardDense"/>
              <w:widowControl/>
            </w:pPr>
            <w:r>
              <w:rPr>
                <w:rFonts w:ascii="Tahoma" w:eastAsia="Tahoma" w:hAnsi="Tahoma" w:cs="Tahoma"/>
              </w:rPr>
              <w:t>m</w:t>
            </w:r>
          </w:p>
        </w:tc>
        <w:tc>
          <w:tcPr>
            <w:tcW w:w="6480" w:type="dxa"/>
            <w:shd w:val="clear" w:color="auto" w:fill="FFFFFF"/>
          </w:tcPr>
          <w:p w14:paraId="5AD9EA4B" w14:textId="77777777" w:rsidR="000352E4" w:rsidRDefault="000352E4" w:rsidP="000352E4">
            <w:pPr>
              <w:pStyle w:val="StandardDense"/>
              <w:widowControl/>
            </w:pPr>
            <w:r>
              <w:t>The minute, from 0 through 59.</w:t>
            </w:r>
          </w:p>
        </w:tc>
      </w:tr>
      <w:tr w:rsidR="000352E4" w14:paraId="4DD19FA1" w14:textId="77777777" w:rsidTr="00914CF8">
        <w:trPr>
          <w:tblCellSpacing w:w="15" w:type="dxa"/>
        </w:trPr>
        <w:tc>
          <w:tcPr>
            <w:tcW w:w="900" w:type="dxa"/>
            <w:shd w:val="clear" w:color="auto" w:fill="FFFFFF"/>
          </w:tcPr>
          <w:p w14:paraId="553A39F6" w14:textId="77777777" w:rsidR="000352E4" w:rsidRDefault="000352E4" w:rsidP="000352E4">
            <w:pPr>
              <w:pStyle w:val="StandardDense"/>
              <w:widowControl/>
            </w:pPr>
            <w:r>
              <w:rPr>
                <w:rFonts w:ascii="Tahoma" w:eastAsia="Tahoma" w:hAnsi="Tahoma" w:cs="Tahoma"/>
              </w:rPr>
              <w:t>mm</w:t>
            </w:r>
          </w:p>
        </w:tc>
        <w:tc>
          <w:tcPr>
            <w:tcW w:w="6480" w:type="dxa"/>
            <w:shd w:val="clear" w:color="auto" w:fill="FFFFFF"/>
          </w:tcPr>
          <w:p w14:paraId="35CE7E57" w14:textId="77777777" w:rsidR="000352E4" w:rsidRDefault="000352E4" w:rsidP="000352E4">
            <w:pPr>
              <w:pStyle w:val="StandardDense"/>
              <w:widowControl/>
            </w:pPr>
            <w:r>
              <w:t>The minute, from 00 through 59.</w:t>
            </w:r>
          </w:p>
        </w:tc>
      </w:tr>
      <w:tr w:rsidR="000352E4" w14:paraId="788F9069" w14:textId="77777777" w:rsidTr="00914CF8">
        <w:trPr>
          <w:tblCellSpacing w:w="15" w:type="dxa"/>
        </w:trPr>
        <w:tc>
          <w:tcPr>
            <w:tcW w:w="900" w:type="dxa"/>
            <w:shd w:val="clear" w:color="auto" w:fill="FFFFFF"/>
          </w:tcPr>
          <w:p w14:paraId="7DE5BD06" w14:textId="77777777" w:rsidR="000352E4" w:rsidRDefault="000352E4" w:rsidP="000352E4">
            <w:pPr>
              <w:pStyle w:val="StandardDense"/>
              <w:widowControl/>
            </w:pPr>
            <w:r>
              <w:rPr>
                <w:rFonts w:ascii="Tahoma" w:eastAsia="Tahoma" w:hAnsi="Tahoma" w:cs="Tahoma"/>
              </w:rPr>
              <w:t>M</w:t>
            </w:r>
          </w:p>
        </w:tc>
        <w:tc>
          <w:tcPr>
            <w:tcW w:w="6480" w:type="dxa"/>
            <w:shd w:val="clear" w:color="auto" w:fill="FFFFFF"/>
          </w:tcPr>
          <w:p w14:paraId="719191B4" w14:textId="77777777" w:rsidR="000352E4" w:rsidRDefault="000352E4" w:rsidP="000352E4">
            <w:pPr>
              <w:pStyle w:val="StandardDense"/>
              <w:widowControl/>
            </w:pPr>
            <w:r>
              <w:t>The month, from 1 through 12.</w:t>
            </w:r>
          </w:p>
        </w:tc>
      </w:tr>
      <w:tr w:rsidR="000352E4" w14:paraId="7876CA4F" w14:textId="77777777" w:rsidTr="00914CF8">
        <w:trPr>
          <w:tblCellSpacing w:w="15" w:type="dxa"/>
        </w:trPr>
        <w:tc>
          <w:tcPr>
            <w:tcW w:w="900" w:type="dxa"/>
            <w:shd w:val="clear" w:color="auto" w:fill="FFFFFF"/>
          </w:tcPr>
          <w:p w14:paraId="36A40D3F" w14:textId="77777777" w:rsidR="000352E4" w:rsidRDefault="000352E4" w:rsidP="000352E4">
            <w:pPr>
              <w:pStyle w:val="StandardDense"/>
              <w:widowControl/>
            </w:pPr>
            <w:r>
              <w:rPr>
                <w:rFonts w:ascii="Tahoma" w:eastAsia="Tahoma" w:hAnsi="Tahoma" w:cs="Tahoma"/>
              </w:rPr>
              <w:t>MM</w:t>
            </w:r>
          </w:p>
        </w:tc>
        <w:tc>
          <w:tcPr>
            <w:tcW w:w="6480" w:type="dxa"/>
            <w:shd w:val="clear" w:color="auto" w:fill="FFFFFF"/>
          </w:tcPr>
          <w:p w14:paraId="4E9D0287" w14:textId="77777777" w:rsidR="000352E4" w:rsidRDefault="000352E4" w:rsidP="000352E4">
            <w:pPr>
              <w:pStyle w:val="StandardDense"/>
              <w:widowControl/>
            </w:pPr>
            <w:r>
              <w:t>The month, from 01 through 12.</w:t>
            </w:r>
          </w:p>
        </w:tc>
      </w:tr>
      <w:tr w:rsidR="000352E4" w14:paraId="55399984" w14:textId="77777777" w:rsidTr="00914CF8">
        <w:trPr>
          <w:tblCellSpacing w:w="15" w:type="dxa"/>
        </w:trPr>
        <w:tc>
          <w:tcPr>
            <w:tcW w:w="900" w:type="dxa"/>
            <w:shd w:val="clear" w:color="auto" w:fill="FFFFFF"/>
          </w:tcPr>
          <w:p w14:paraId="003C2DAB" w14:textId="77777777" w:rsidR="000352E4" w:rsidRDefault="000352E4" w:rsidP="000352E4">
            <w:pPr>
              <w:pStyle w:val="StandardDense"/>
              <w:widowControl/>
            </w:pPr>
            <w:r>
              <w:rPr>
                <w:rFonts w:ascii="Tahoma" w:eastAsia="Tahoma" w:hAnsi="Tahoma" w:cs="Tahoma"/>
              </w:rPr>
              <w:t>MMM</w:t>
            </w:r>
          </w:p>
        </w:tc>
        <w:tc>
          <w:tcPr>
            <w:tcW w:w="6480" w:type="dxa"/>
            <w:shd w:val="clear" w:color="auto" w:fill="FFFFFF"/>
          </w:tcPr>
          <w:p w14:paraId="1FB09B11" w14:textId="77777777" w:rsidR="000352E4" w:rsidRDefault="000352E4" w:rsidP="000352E4">
            <w:pPr>
              <w:pStyle w:val="StandardDense"/>
              <w:widowControl/>
            </w:pPr>
            <w:r>
              <w:t>The abbreviated name of the month.</w:t>
            </w:r>
          </w:p>
        </w:tc>
      </w:tr>
      <w:tr w:rsidR="000352E4" w14:paraId="726D5544" w14:textId="77777777" w:rsidTr="00914CF8">
        <w:trPr>
          <w:tblCellSpacing w:w="15" w:type="dxa"/>
        </w:trPr>
        <w:tc>
          <w:tcPr>
            <w:tcW w:w="900" w:type="dxa"/>
            <w:shd w:val="clear" w:color="auto" w:fill="FFFFFF"/>
          </w:tcPr>
          <w:p w14:paraId="1DC349FA" w14:textId="77777777" w:rsidR="000352E4" w:rsidRDefault="000352E4" w:rsidP="000352E4">
            <w:pPr>
              <w:pStyle w:val="StandardDense"/>
              <w:widowControl/>
            </w:pPr>
            <w:r>
              <w:rPr>
                <w:rFonts w:ascii="Tahoma" w:eastAsia="Tahoma" w:hAnsi="Tahoma" w:cs="Tahoma"/>
              </w:rPr>
              <w:t>MMMM</w:t>
            </w:r>
          </w:p>
        </w:tc>
        <w:tc>
          <w:tcPr>
            <w:tcW w:w="6480" w:type="dxa"/>
            <w:shd w:val="clear" w:color="auto" w:fill="FFFFFF"/>
          </w:tcPr>
          <w:p w14:paraId="67F9BA4F" w14:textId="77777777" w:rsidR="000352E4" w:rsidRDefault="000352E4" w:rsidP="000352E4">
            <w:pPr>
              <w:pStyle w:val="StandardDense"/>
              <w:widowControl/>
            </w:pPr>
            <w:r>
              <w:t>The full name of the month.</w:t>
            </w:r>
          </w:p>
        </w:tc>
      </w:tr>
      <w:tr w:rsidR="000352E4" w14:paraId="768FAAFC" w14:textId="77777777" w:rsidTr="00914CF8">
        <w:trPr>
          <w:tblCellSpacing w:w="15" w:type="dxa"/>
        </w:trPr>
        <w:tc>
          <w:tcPr>
            <w:tcW w:w="900" w:type="dxa"/>
            <w:shd w:val="clear" w:color="auto" w:fill="FFFFFF"/>
          </w:tcPr>
          <w:p w14:paraId="676D1979" w14:textId="77777777" w:rsidR="000352E4" w:rsidRDefault="000352E4" w:rsidP="000352E4">
            <w:pPr>
              <w:pStyle w:val="StandardDense"/>
              <w:widowControl/>
            </w:pPr>
            <w:r>
              <w:rPr>
                <w:rFonts w:ascii="Tahoma" w:eastAsia="Tahoma" w:hAnsi="Tahoma" w:cs="Tahoma"/>
              </w:rPr>
              <w:t>s</w:t>
            </w:r>
          </w:p>
        </w:tc>
        <w:tc>
          <w:tcPr>
            <w:tcW w:w="6480" w:type="dxa"/>
            <w:shd w:val="clear" w:color="auto" w:fill="FFFFFF"/>
          </w:tcPr>
          <w:p w14:paraId="5F7715E4" w14:textId="77777777" w:rsidR="000352E4" w:rsidRDefault="000352E4" w:rsidP="000352E4">
            <w:pPr>
              <w:pStyle w:val="StandardDense"/>
              <w:widowControl/>
            </w:pPr>
            <w:r>
              <w:t>The second, from 0 through 59.</w:t>
            </w:r>
          </w:p>
        </w:tc>
      </w:tr>
      <w:tr w:rsidR="000352E4" w14:paraId="5A872E35" w14:textId="77777777" w:rsidTr="00914CF8">
        <w:trPr>
          <w:tblCellSpacing w:w="15" w:type="dxa"/>
        </w:trPr>
        <w:tc>
          <w:tcPr>
            <w:tcW w:w="900" w:type="dxa"/>
            <w:shd w:val="clear" w:color="auto" w:fill="FFFFFF"/>
          </w:tcPr>
          <w:p w14:paraId="009F799D" w14:textId="77777777" w:rsidR="000352E4" w:rsidRDefault="000352E4" w:rsidP="000352E4">
            <w:pPr>
              <w:pStyle w:val="StandardDense"/>
              <w:widowControl/>
            </w:pPr>
            <w:r>
              <w:rPr>
                <w:rFonts w:ascii="Tahoma" w:eastAsia="Tahoma" w:hAnsi="Tahoma" w:cs="Tahoma"/>
              </w:rPr>
              <w:t>ss</w:t>
            </w:r>
          </w:p>
        </w:tc>
        <w:tc>
          <w:tcPr>
            <w:tcW w:w="6480" w:type="dxa"/>
            <w:shd w:val="clear" w:color="auto" w:fill="FFFFFF"/>
          </w:tcPr>
          <w:p w14:paraId="01093D74" w14:textId="77777777" w:rsidR="000352E4" w:rsidRDefault="000352E4" w:rsidP="000352E4">
            <w:pPr>
              <w:pStyle w:val="StandardDense"/>
              <w:widowControl/>
            </w:pPr>
            <w:r>
              <w:t>The second, from 00 through 59.</w:t>
            </w:r>
          </w:p>
        </w:tc>
      </w:tr>
      <w:tr w:rsidR="000352E4" w14:paraId="1175BE23" w14:textId="77777777" w:rsidTr="00914CF8">
        <w:trPr>
          <w:tblCellSpacing w:w="15" w:type="dxa"/>
        </w:trPr>
        <w:tc>
          <w:tcPr>
            <w:tcW w:w="900" w:type="dxa"/>
            <w:shd w:val="clear" w:color="auto" w:fill="FFFFFF"/>
          </w:tcPr>
          <w:p w14:paraId="0F048CE5" w14:textId="77777777" w:rsidR="000352E4" w:rsidRDefault="000352E4" w:rsidP="000352E4">
            <w:pPr>
              <w:pStyle w:val="StandardDense"/>
              <w:widowControl/>
            </w:pPr>
            <w:r>
              <w:rPr>
                <w:rFonts w:ascii="Tahoma" w:eastAsia="Tahoma" w:hAnsi="Tahoma" w:cs="Tahoma"/>
              </w:rPr>
              <w:t>t</w:t>
            </w:r>
          </w:p>
        </w:tc>
        <w:tc>
          <w:tcPr>
            <w:tcW w:w="6480" w:type="dxa"/>
            <w:shd w:val="clear" w:color="auto" w:fill="FFFFFF"/>
          </w:tcPr>
          <w:p w14:paraId="3C9DEC0F" w14:textId="77777777" w:rsidR="000352E4" w:rsidRDefault="000352E4" w:rsidP="000352E4">
            <w:pPr>
              <w:pStyle w:val="StandardDense"/>
              <w:widowControl/>
            </w:pPr>
            <w:r>
              <w:t>The first character of the AM/PM designator.</w:t>
            </w:r>
          </w:p>
        </w:tc>
      </w:tr>
      <w:tr w:rsidR="000352E4" w14:paraId="04FD6765" w14:textId="77777777" w:rsidTr="00914CF8">
        <w:trPr>
          <w:tblCellSpacing w:w="15" w:type="dxa"/>
        </w:trPr>
        <w:tc>
          <w:tcPr>
            <w:tcW w:w="900" w:type="dxa"/>
            <w:shd w:val="clear" w:color="auto" w:fill="FFFFFF"/>
          </w:tcPr>
          <w:p w14:paraId="6D0C1184" w14:textId="77777777" w:rsidR="000352E4" w:rsidRDefault="000352E4" w:rsidP="000352E4">
            <w:pPr>
              <w:pStyle w:val="StandardDense"/>
              <w:widowControl/>
            </w:pPr>
            <w:r>
              <w:rPr>
                <w:rFonts w:ascii="Tahoma" w:eastAsia="Tahoma" w:hAnsi="Tahoma" w:cs="Tahoma"/>
              </w:rPr>
              <w:t>tt</w:t>
            </w:r>
          </w:p>
        </w:tc>
        <w:tc>
          <w:tcPr>
            <w:tcW w:w="6480" w:type="dxa"/>
            <w:shd w:val="clear" w:color="auto" w:fill="FFFFFF"/>
          </w:tcPr>
          <w:p w14:paraId="0308D5C4" w14:textId="77777777" w:rsidR="000352E4" w:rsidRDefault="000352E4" w:rsidP="000352E4">
            <w:pPr>
              <w:pStyle w:val="StandardDense"/>
              <w:widowControl/>
            </w:pPr>
            <w:r>
              <w:t>The AM/PM designator.</w:t>
            </w:r>
          </w:p>
        </w:tc>
      </w:tr>
      <w:tr w:rsidR="000352E4" w14:paraId="5879290F" w14:textId="77777777" w:rsidTr="00914CF8">
        <w:trPr>
          <w:tblCellSpacing w:w="15" w:type="dxa"/>
        </w:trPr>
        <w:tc>
          <w:tcPr>
            <w:tcW w:w="900" w:type="dxa"/>
            <w:shd w:val="clear" w:color="auto" w:fill="FFFFFF"/>
          </w:tcPr>
          <w:p w14:paraId="08744119" w14:textId="77777777" w:rsidR="000352E4" w:rsidRDefault="000352E4" w:rsidP="000352E4">
            <w:pPr>
              <w:pStyle w:val="StandardDense"/>
              <w:widowControl/>
            </w:pPr>
            <w:r>
              <w:rPr>
                <w:rFonts w:ascii="Tahoma" w:eastAsia="Tahoma" w:hAnsi="Tahoma" w:cs="Tahoma"/>
              </w:rPr>
              <w:t>y</w:t>
            </w:r>
          </w:p>
        </w:tc>
        <w:tc>
          <w:tcPr>
            <w:tcW w:w="6480" w:type="dxa"/>
            <w:shd w:val="clear" w:color="auto" w:fill="FFFFFF"/>
          </w:tcPr>
          <w:p w14:paraId="6EF2176A" w14:textId="77777777" w:rsidR="000352E4" w:rsidRDefault="000352E4" w:rsidP="000352E4">
            <w:pPr>
              <w:pStyle w:val="StandardDense"/>
              <w:widowControl/>
            </w:pPr>
            <w:r>
              <w:t>The year, from 0 to 99.</w:t>
            </w:r>
          </w:p>
        </w:tc>
      </w:tr>
      <w:tr w:rsidR="000352E4" w14:paraId="1E829382" w14:textId="77777777" w:rsidTr="00914CF8">
        <w:trPr>
          <w:tblCellSpacing w:w="15" w:type="dxa"/>
        </w:trPr>
        <w:tc>
          <w:tcPr>
            <w:tcW w:w="900" w:type="dxa"/>
            <w:shd w:val="clear" w:color="auto" w:fill="FFFFFF"/>
          </w:tcPr>
          <w:p w14:paraId="3B28F872" w14:textId="77777777" w:rsidR="000352E4" w:rsidRDefault="000352E4" w:rsidP="000352E4">
            <w:pPr>
              <w:pStyle w:val="StandardDense"/>
              <w:widowControl/>
            </w:pPr>
            <w:r>
              <w:rPr>
                <w:rFonts w:ascii="Tahoma" w:eastAsia="Tahoma" w:hAnsi="Tahoma" w:cs="Tahoma"/>
              </w:rPr>
              <w:t>yy</w:t>
            </w:r>
          </w:p>
        </w:tc>
        <w:tc>
          <w:tcPr>
            <w:tcW w:w="6480" w:type="dxa"/>
            <w:shd w:val="clear" w:color="auto" w:fill="FFFFFF"/>
          </w:tcPr>
          <w:p w14:paraId="2DCFF8A5" w14:textId="77777777" w:rsidR="000352E4" w:rsidRDefault="000352E4" w:rsidP="000352E4">
            <w:pPr>
              <w:pStyle w:val="StandardDense"/>
              <w:widowControl/>
            </w:pPr>
            <w:r>
              <w:t>The year, from 00 to 99.</w:t>
            </w:r>
          </w:p>
        </w:tc>
      </w:tr>
      <w:tr w:rsidR="000352E4" w14:paraId="4E3154CF" w14:textId="77777777" w:rsidTr="00914CF8">
        <w:trPr>
          <w:tblCellSpacing w:w="15" w:type="dxa"/>
        </w:trPr>
        <w:tc>
          <w:tcPr>
            <w:tcW w:w="900" w:type="dxa"/>
            <w:shd w:val="clear" w:color="auto" w:fill="FFFFFF"/>
          </w:tcPr>
          <w:p w14:paraId="1261933C" w14:textId="77777777" w:rsidR="000352E4" w:rsidRDefault="000352E4" w:rsidP="000352E4">
            <w:pPr>
              <w:pStyle w:val="StandardDense"/>
              <w:widowControl/>
            </w:pPr>
            <w:r>
              <w:rPr>
                <w:rFonts w:ascii="Tahoma" w:eastAsia="Tahoma" w:hAnsi="Tahoma" w:cs="Tahoma"/>
              </w:rPr>
              <w:t>yyy</w:t>
            </w:r>
          </w:p>
        </w:tc>
        <w:tc>
          <w:tcPr>
            <w:tcW w:w="6480" w:type="dxa"/>
            <w:shd w:val="clear" w:color="auto" w:fill="FFFFFF"/>
          </w:tcPr>
          <w:p w14:paraId="445A1055" w14:textId="77777777" w:rsidR="000352E4" w:rsidRDefault="000352E4" w:rsidP="000352E4">
            <w:pPr>
              <w:pStyle w:val="StandardDense"/>
              <w:widowControl/>
            </w:pPr>
            <w:r>
              <w:t>The year, with a minimum of three digits.</w:t>
            </w:r>
          </w:p>
        </w:tc>
      </w:tr>
      <w:tr w:rsidR="000352E4" w14:paraId="2ACD1CBC" w14:textId="77777777" w:rsidTr="00914CF8">
        <w:trPr>
          <w:tblCellSpacing w:w="15" w:type="dxa"/>
        </w:trPr>
        <w:tc>
          <w:tcPr>
            <w:tcW w:w="900" w:type="dxa"/>
            <w:shd w:val="clear" w:color="auto" w:fill="FFFFFF"/>
          </w:tcPr>
          <w:p w14:paraId="558F716C" w14:textId="77777777" w:rsidR="000352E4" w:rsidRDefault="000352E4" w:rsidP="000352E4">
            <w:pPr>
              <w:pStyle w:val="StandardDense"/>
              <w:widowControl/>
            </w:pPr>
            <w:r>
              <w:rPr>
                <w:rFonts w:ascii="Tahoma" w:eastAsia="Tahoma" w:hAnsi="Tahoma" w:cs="Tahoma"/>
              </w:rPr>
              <w:t>yyyy</w:t>
            </w:r>
          </w:p>
        </w:tc>
        <w:tc>
          <w:tcPr>
            <w:tcW w:w="6480" w:type="dxa"/>
            <w:shd w:val="clear" w:color="auto" w:fill="FFFFFF"/>
          </w:tcPr>
          <w:p w14:paraId="7AFF2F79" w14:textId="77777777" w:rsidR="000352E4" w:rsidRDefault="000352E4" w:rsidP="000352E4">
            <w:pPr>
              <w:pStyle w:val="StandardDense"/>
              <w:widowControl/>
            </w:pPr>
            <w:r>
              <w:t>The year, with four digits.</w:t>
            </w:r>
          </w:p>
        </w:tc>
      </w:tr>
      <w:tr w:rsidR="000352E4" w14:paraId="759A9530" w14:textId="77777777" w:rsidTr="00914CF8">
        <w:trPr>
          <w:tblCellSpacing w:w="15" w:type="dxa"/>
        </w:trPr>
        <w:tc>
          <w:tcPr>
            <w:tcW w:w="900" w:type="dxa"/>
            <w:shd w:val="clear" w:color="auto" w:fill="FFFFFF"/>
          </w:tcPr>
          <w:p w14:paraId="19D421CE" w14:textId="77777777" w:rsidR="000352E4" w:rsidRDefault="000352E4" w:rsidP="000352E4">
            <w:pPr>
              <w:pStyle w:val="StandardDense"/>
              <w:widowControl/>
            </w:pPr>
            <w:r>
              <w:rPr>
                <w:rFonts w:ascii="Tahoma" w:eastAsia="Tahoma" w:hAnsi="Tahoma" w:cs="Tahoma"/>
              </w:rPr>
              <w:t>yyyyy</w:t>
            </w:r>
          </w:p>
        </w:tc>
        <w:tc>
          <w:tcPr>
            <w:tcW w:w="6480" w:type="dxa"/>
            <w:shd w:val="clear" w:color="auto" w:fill="FFFFFF"/>
          </w:tcPr>
          <w:p w14:paraId="7A219694" w14:textId="77777777" w:rsidR="000352E4" w:rsidRDefault="000352E4" w:rsidP="000352E4">
            <w:pPr>
              <w:pStyle w:val="StandardDense"/>
              <w:widowControl/>
            </w:pPr>
            <w:r>
              <w:t>The year, with five digits.</w:t>
            </w:r>
          </w:p>
        </w:tc>
      </w:tr>
    </w:tbl>
    <w:p w14:paraId="465A4228" w14:textId="77777777" w:rsidR="000352E4" w:rsidRDefault="000352E4" w:rsidP="000352E4">
      <w:pPr>
        <w:pStyle w:val="Standard"/>
        <w:widowControl/>
      </w:pPr>
      <w:r>
        <w:t>Further hints see: https://msdn.microsoft.com/en-us/library/8kb3ddd4(v=vs.71).aspx</w:t>
      </w:r>
    </w:p>
    <w:p w14:paraId="0FA8CBC8" w14:textId="77777777" w:rsidR="000352E4" w:rsidRDefault="000352E4" w:rsidP="000352E4">
      <w:pPr>
        <w:pStyle w:val="Standard"/>
        <w:keepNext/>
        <w:widowControl/>
      </w:pPr>
      <w:r>
        <w:t>Example:</w:t>
      </w:r>
    </w:p>
    <w:p w14:paraId="599E6390" w14:textId="77777777" w:rsidR="000352E4" w:rsidRDefault="000352E4" w:rsidP="000352E4">
      <w:pPr>
        <w:pStyle w:val="StandardDense"/>
        <w:widowControl/>
      </w:pPr>
      <w:r>
        <w:rPr>
          <w:rFonts w:ascii="Courier New" w:eastAsia="Courier New" w:hAnsi="Courier New" w:cs="Courier New"/>
        </w:rPr>
        <w:t>DateFormat1_Name:&lt;weekday short&gt; DD.MM.YYYY HH:mm:ss</w:t>
      </w:r>
    </w:p>
    <w:p w14:paraId="2C5E7616" w14:textId="77777777" w:rsidR="000352E4" w:rsidRDefault="000352E4" w:rsidP="000352E4">
      <w:pPr>
        <w:pStyle w:val="StandardDense"/>
        <w:widowControl/>
      </w:pPr>
      <w:r>
        <w:rPr>
          <w:rFonts w:ascii="Courier New" w:eastAsia="Courier New" w:hAnsi="Courier New" w:cs="Courier New"/>
        </w:rPr>
        <w:t>DateFormat1_Spec:ddd dd.MM.yyyy HH:mm:ss</w:t>
      </w:r>
    </w:p>
    <w:p w14:paraId="3EE4FD9D" w14:textId="77777777" w:rsidR="000352E4" w:rsidRDefault="000352E4" w:rsidP="000352E4">
      <w:pPr>
        <w:pStyle w:val="Heading6"/>
        <w:widowControl/>
      </w:pPr>
      <w:r>
        <w:rPr>
          <w:color w:val="000000"/>
        </w:rPr>
        <w:t>Settings for display of a map in Standard Browser</w:t>
      </w:r>
    </w:p>
    <w:p w14:paraId="71E23EC8" w14:textId="77777777" w:rsidR="000352E4" w:rsidRDefault="000352E4" w:rsidP="000352E4">
      <w:pPr>
        <w:pStyle w:val="Standard"/>
        <w:widowControl/>
      </w:pPr>
      <w:r>
        <w:rPr>
          <w:color w:val="000000"/>
        </w:rPr>
        <w:t>The list of URLs for display of a map in Standard Browser can be adjusted. Especially new entries can be added.</w:t>
      </w:r>
    </w:p>
    <w:p w14:paraId="0F8F7B31" w14:textId="77777777" w:rsidR="000352E4" w:rsidRDefault="000352E4" w:rsidP="000352E4">
      <w:pPr>
        <w:pStyle w:val="Standard"/>
        <w:keepNext/>
        <w:widowControl/>
      </w:pPr>
      <w:r>
        <w:rPr>
          <w:color w:val="000000"/>
        </w:rPr>
        <w:t>Syntax:</w:t>
      </w:r>
    </w:p>
    <w:p w14:paraId="0E75B615" w14:textId="77777777" w:rsidR="000352E4" w:rsidRDefault="000352E4" w:rsidP="000352E4">
      <w:pPr>
        <w:pStyle w:val="StandardDense"/>
        <w:widowControl/>
      </w:pPr>
      <w:r>
        <w:rPr>
          <w:rFonts w:ascii="Courier New" w:eastAsia="Courier New" w:hAnsi="Courier New" w:cs="Courier New"/>
          <w:color w:val="000000"/>
        </w:rPr>
        <w:t>MapURL:&lt;Name&gt;=&lt;URL&gt;</w:t>
      </w:r>
    </w:p>
    <w:p w14:paraId="54D70EB5" w14:textId="77777777" w:rsidR="000352E4" w:rsidRDefault="000352E4" w:rsidP="000352E4">
      <w:pPr>
        <w:pStyle w:val="Standard"/>
        <w:widowControl/>
        <w:numPr>
          <w:ilvl w:val="0"/>
          <w:numId w:val="37"/>
        </w:numPr>
      </w:pPr>
      <w:r>
        <w:rPr>
          <w:color w:val="000000"/>
        </w:rPr>
        <w:t>&lt;Name&gt; is shown in sub menu of menu "Tools / Map in Standard Browser". It must not contain an equal sign.</w:t>
      </w:r>
    </w:p>
    <w:p w14:paraId="595C0FBE" w14:textId="77777777" w:rsidR="000352E4" w:rsidRDefault="000352E4" w:rsidP="000352E4">
      <w:pPr>
        <w:pStyle w:val="StandardDense"/>
        <w:widowControl/>
        <w:numPr>
          <w:ilvl w:val="0"/>
          <w:numId w:val="37"/>
        </w:numPr>
      </w:pPr>
      <w:r>
        <w:rPr>
          <w:color w:val="000000"/>
        </w:rPr>
        <w:t>&lt;URL&gt; is the URL, which is shown in Standard Browser. It must contain the placeholders &lt;LATITUDE&gt; and &lt;LONGITUDE&gt; for the coordinates.</w:t>
      </w:r>
    </w:p>
    <w:p w14:paraId="3BD4CBA2" w14:textId="77777777" w:rsidR="000352E4" w:rsidRDefault="000352E4" w:rsidP="000352E4">
      <w:pPr>
        <w:pStyle w:val="Standard"/>
        <w:keepNext/>
        <w:widowControl/>
      </w:pPr>
      <w:r>
        <w:rPr>
          <w:color w:val="000000"/>
        </w:rPr>
        <w:t>Example:</w:t>
      </w:r>
    </w:p>
    <w:p w14:paraId="6D94D6FF" w14:textId="77777777" w:rsidR="000352E4" w:rsidRDefault="000352E4" w:rsidP="000352E4">
      <w:pPr>
        <w:pStyle w:val="StandardDense"/>
        <w:widowControl/>
      </w:pPr>
      <w:r>
        <w:rPr>
          <w:rFonts w:ascii="Courier New" w:eastAsia="Courier New" w:hAnsi="Courier New" w:cs="Courier New"/>
          <w:color w:val="000000"/>
        </w:rPr>
        <w:t>MapURL:Google Suche=https://www.google.com/maps/search/?api=1&amp;query=&lt;LATITUDE&gt;,&lt;LONGITUDE&gt;</w:t>
      </w:r>
    </w:p>
    <w:p w14:paraId="0208E9FB" w14:textId="77777777" w:rsidR="000352E4" w:rsidRDefault="000352E4" w:rsidP="000352E4">
      <w:pPr>
        <w:pStyle w:val="Heading6"/>
        <w:widowControl/>
      </w:pPr>
      <w:r>
        <w:rPr>
          <w:color w:val="000000"/>
        </w:rPr>
        <w:lastRenderedPageBreak/>
        <w:t>Define alternative values</w:t>
      </w:r>
      <w:r>
        <w:rPr>
          <w:rFonts w:ascii="Arial" w:eastAsia="Arial" w:hAnsi="Arial" w:cs="Arial"/>
          <w:color w:val="000000"/>
        </w:rPr>
        <w:t xml:space="preserve"> </w:t>
      </w:r>
    </w:p>
    <w:p w14:paraId="2B04E0AE" w14:textId="77777777" w:rsidR="000352E4" w:rsidRDefault="000352E4" w:rsidP="000352E4">
      <w:pPr>
        <w:pStyle w:val="Standard"/>
        <w:widowControl/>
      </w:pPr>
      <w:r>
        <w:rPr>
          <w:color w:val="000000"/>
        </w:rPr>
        <w:t>Some tags have only a code as value which is hard to understand. The vast majority of these are converted to a text by the underlying library exiv2, but you can define your own additionally mapping table.</w:t>
      </w:r>
      <w:r>
        <w:rPr>
          <w:rFonts w:ascii="Arial" w:eastAsia="Arial" w:hAnsi="Arial" w:cs="Arial"/>
          <w:color w:val="000000"/>
        </w:rPr>
        <w:t xml:space="preserve">  </w:t>
      </w:r>
    </w:p>
    <w:p w14:paraId="752C4A47" w14:textId="77777777" w:rsidR="000352E4" w:rsidRDefault="000352E4" w:rsidP="000352E4">
      <w:pPr>
        <w:pStyle w:val="Standard"/>
        <w:keepNext/>
        <w:widowControl/>
      </w:pPr>
      <w:r>
        <w:rPr>
          <w:color w:val="000000"/>
        </w:rPr>
        <w:t>Syntax:</w:t>
      </w:r>
      <w:r>
        <w:rPr>
          <w:rFonts w:ascii="Arial" w:eastAsia="Arial" w:hAnsi="Arial" w:cs="Arial"/>
          <w:color w:val="000000"/>
        </w:rPr>
        <w:t xml:space="preserve"> </w:t>
      </w:r>
    </w:p>
    <w:p w14:paraId="3F2A792F" w14:textId="77777777" w:rsidR="000352E4" w:rsidRDefault="000352E4" w:rsidP="000352E4">
      <w:pPr>
        <w:pStyle w:val="StandardDense"/>
        <w:widowControl/>
      </w:pPr>
      <w:r>
        <w:rPr>
          <w:rFonts w:ascii="Courier New" w:eastAsia="Courier New" w:hAnsi="Courier New" w:cs="Courier New"/>
          <w:color w:val="000000"/>
        </w:rPr>
        <w:t>value:&lt;name of the tag&gt;: &lt;value&gt; = &lt;translation&gt;</w:t>
      </w:r>
      <w:r>
        <w:rPr>
          <w:rFonts w:ascii="Arial" w:eastAsia="Arial" w:hAnsi="Arial" w:cs="Arial"/>
          <w:color w:val="000000"/>
        </w:rPr>
        <w:t xml:space="preserve">  </w:t>
      </w:r>
    </w:p>
    <w:p w14:paraId="5B77CF6C" w14:textId="77777777" w:rsidR="000352E4" w:rsidRDefault="000352E4" w:rsidP="000352E4">
      <w:pPr>
        <w:pStyle w:val="Standard"/>
        <w:keepNext/>
        <w:widowControl/>
      </w:pPr>
      <w:r>
        <w:rPr>
          <w:color w:val="000000"/>
        </w:rPr>
        <w:t>Example:</w:t>
      </w:r>
      <w:r>
        <w:rPr>
          <w:rFonts w:ascii="Arial" w:eastAsia="Arial" w:hAnsi="Arial" w:cs="Arial"/>
          <w:color w:val="000000"/>
        </w:rPr>
        <w:t xml:space="preserve"> </w:t>
      </w:r>
    </w:p>
    <w:p w14:paraId="1E5D49CA" w14:textId="77777777" w:rsidR="000352E4" w:rsidRDefault="000352E4" w:rsidP="000352E4">
      <w:pPr>
        <w:pStyle w:val="StandardDense"/>
        <w:widowControl/>
      </w:pPr>
      <w:r>
        <w:rPr>
          <w:rFonts w:ascii="Courier New" w:eastAsia="Courier New" w:hAnsi="Courier New" w:cs="Courier New"/>
          <w:color w:val="000000"/>
        </w:rPr>
        <w:t>Value: Exif.Photo.Saturation: 0 = normal</w:t>
      </w:r>
      <w:r>
        <w:rPr>
          <w:rFonts w:ascii="Arial" w:eastAsia="Arial" w:hAnsi="Arial" w:cs="Arial"/>
          <w:color w:val="000000"/>
        </w:rPr>
        <w:t xml:space="preserve"> </w:t>
      </w:r>
    </w:p>
    <w:p w14:paraId="7BE47EE7" w14:textId="77777777" w:rsidR="000352E4" w:rsidRDefault="000352E4" w:rsidP="000352E4">
      <w:pPr>
        <w:pStyle w:val="Standard"/>
        <w:widowControl/>
      </w:pPr>
      <w:r>
        <w:rPr>
          <w:color w:val="000000"/>
        </w:rPr>
        <w:t>Here for the Exif tag Photo.Saturation "normal" displayed as interpreted value if the original value is 0.</w:t>
      </w:r>
      <w:r>
        <w:rPr>
          <w:rFonts w:ascii="Arial" w:eastAsia="Arial" w:hAnsi="Arial" w:cs="Arial"/>
          <w:color w:val="000000"/>
        </w:rPr>
        <w:t xml:space="preserve"> </w:t>
      </w:r>
    </w:p>
    <w:p w14:paraId="07E570C9" w14:textId="77777777" w:rsidR="000352E4" w:rsidRDefault="000352E4" w:rsidP="000352E4">
      <w:pPr>
        <w:pStyle w:val="Standard"/>
        <w:widowControl/>
      </w:pPr>
      <w:r>
        <w:rPr>
          <w:color w:val="000000"/>
        </w:rPr>
        <w:t>The supplied configuration file contains a mapping table with the most important Exif tags, where the lines are commented. The values are taken from the Exif specification and differ sometimes from the translation in the library exiv2. This table can be activated by removing the semicolon at the beginning of the line (and possibly translate the texts into your preferred language).</w:t>
      </w:r>
      <w:r>
        <w:rPr>
          <w:rFonts w:ascii="Arial" w:eastAsia="Arial" w:hAnsi="Arial" w:cs="Arial"/>
          <w:color w:val="000000"/>
        </w:rPr>
        <w:t xml:space="preserve"> </w:t>
      </w:r>
    </w:p>
    <w:p w14:paraId="08249515" w14:textId="77777777" w:rsidR="000352E4" w:rsidRDefault="000352E4" w:rsidP="000352E4">
      <w:pPr>
        <w:pStyle w:val="Heading6"/>
        <w:widowControl/>
      </w:pPr>
      <w:r>
        <w:rPr>
          <w:color w:val="000000"/>
        </w:rPr>
        <w:t>Language definitions for XMP.Datentyp LangAlt</w:t>
      </w:r>
      <w:r>
        <w:rPr>
          <w:rFonts w:ascii="Arial" w:eastAsia="Arial" w:hAnsi="Arial" w:cs="Arial"/>
          <w:color w:val="000000"/>
        </w:rPr>
        <w:t xml:space="preserve"> </w:t>
      </w:r>
    </w:p>
    <w:p w14:paraId="7E77F3BB" w14:textId="77777777" w:rsidR="000352E4" w:rsidRDefault="000352E4" w:rsidP="000352E4">
      <w:pPr>
        <w:pStyle w:val="Standard"/>
        <w:widowControl/>
      </w:pPr>
      <w:r>
        <w:rPr>
          <w:color w:val="000000"/>
        </w:rPr>
        <w:t xml:space="preserve">The XMP data type LangAlt allows for a tag to store values in different languages. In the </w:t>
      </w:r>
      <w:hyperlink w:anchor="_topic_FormSettings">
        <w:r>
          <w:rPr>
            <w:rStyle w:val="Hyperlink"/>
          </w:rPr>
          <w:t>Mask "Settings"</w:t>
        </w:r>
      </w:hyperlink>
      <w:r>
        <w:rPr>
          <w:color w:val="000000"/>
        </w:rPr>
        <w:t xml:space="preserve"> you can select, for which languages an input field is always displayed in the configurable input area. Which languages are offered </w:t>
      </w:r>
      <w:r>
        <w:rPr>
          <w:rFonts w:ascii="Arial" w:eastAsia="Arial" w:hAnsi="Arial" w:cs="Arial"/>
          <w:color w:val="000000"/>
        </w:rPr>
        <w:t>in</w:t>
      </w:r>
      <w:r>
        <w:rPr>
          <w:color w:val="000000"/>
        </w:rPr>
        <w:t xml:space="preserve"> </w:t>
      </w:r>
      <w:hyperlink w:anchor="_topic_FormSettings">
        <w:r>
          <w:rPr>
            <w:rStyle w:val="Hyperlink"/>
          </w:rPr>
          <w:t>Mask "Settings"</w:t>
        </w:r>
      </w:hyperlink>
      <w:r>
        <w:rPr>
          <w:color w:val="000000"/>
        </w:rPr>
        <w:t xml:space="preserve"> can be defined.</w:t>
      </w:r>
      <w:r>
        <w:rPr>
          <w:rFonts w:ascii="Arial" w:eastAsia="Arial" w:hAnsi="Arial" w:cs="Arial"/>
          <w:color w:val="000000"/>
        </w:rPr>
        <w:t xml:space="preserve"> </w:t>
      </w:r>
    </w:p>
    <w:p w14:paraId="5ACE5A79" w14:textId="77777777" w:rsidR="000352E4" w:rsidRDefault="000352E4" w:rsidP="000352E4">
      <w:pPr>
        <w:pStyle w:val="Standard"/>
        <w:keepNext/>
        <w:widowControl/>
      </w:pPr>
      <w:r>
        <w:rPr>
          <w:color w:val="000000"/>
        </w:rPr>
        <w:t>Syntax:</w:t>
      </w:r>
      <w:r>
        <w:rPr>
          <w:rFonts w:ascii="Arial" w:eastAsia="Arial" w:hAnsi="Arial" w:cs="Arial"/>
          <w:color w:val="000000"/>
        </w:rPr>
        <w:t xml:space="preserve"> </w:t>
      </w:r>
    </w:p>
    <w:p w14:paraId="3971B271" w14:textId="77777777" w:rsidR="000352E4" w:rsidRDefault="000352E4" w:rsidP="000352E4">
      <w:pPr>
        <w:pStyle w:val="StandardDense"/>
        <w:widowControl/>
      </w:pPr>
      <w:r>
        <w:rPr>
          <w:rFonts w:ascii="Courier New" w:eastAsia="Courier New" w:hAnsi="Courier New" w:cs="Courier New"/>
        </w:rPr>
        <w:t>XmpLangAlt#:&lt;Sprach-Definition&gt; &lt;Sprach-Beschreibung&gt;</w:t>
      </w:r>
      <w:r>
        <w:br/>
      </w:r>
      <w:r>
        <w:rPr>
          <w:color w:val="000000"/>
        </w:rPr>
        <w:t>where # is a number from 1 to 5.</w:t>
      </w:r>
      <w:r>
        <w:rPr>
          <w:rFonts w:ascii="Arial" w:eastAsia="Arial" w:hAnsi="Arial" w:cs="Arial"/>
          <w:color w:val="000000"/>
        </w:rPr>
        <w:t xml:space="preserve">  </w:t>
      </w:r>
    </w:p>
    <w:p w14:paraId="59D774C3" w14:textId="77777777" w:rsidR="000352E4" w:rsidRDefault="000352E4" w:rsidP="000352E4">
      <w:pPr>
        <w:pStyle w:val="Standard"/>
        <w:keepNext/>
        <w:widowControl/>
      </w:pPr>
      <w:r>
        <w:rPr>
          <w:color w:val="000000"/>
        </w:rPr>
        <w:t>Example:</w:t>
      </w:r>
      <w:r>
        <w:rPr>
          <w:rFonts w:ascii="Arial" w:eastAsia="Arial" w:hAnsi="Arial" w:cs="Arial"/>
          <w:color w:val="000000"/>
        </w:rPr>
        <w:t xml:space="preserve"> </w:t>
      </w:r>
    </w:p>
    <w:p w14:paraId="39A74344" w14:textId="77777777" w:rsidR="000352E4" w:rsidRDefault="000352E4" w:rsidP="000352E4">
      <w:pPr>
        <w:pStyle w:val="StandardDense"/>
        <w:widowControl/>
      </w:pPr>
      <w:r>
        <w:rPr>
          <w:rFonts w:ascii="Courier New" w:eastAsia="Courier New" w:hAnsi="Courier New" w:cs="Courier New"/>
        </w:rPr>
        <w:t>XmpLangAlt1:de-DE Deutsch (Deutschland)</w:t>
      </w:r>
    </w:p>
    <w:p w14:paraId="60CC6D28" w14:textId="77777777" w:rsidR="000352E4" w:rsidRDefault="000352E4" w:rsidP="000352E4">
      <w:pPr>
        <w:pStyle w:val="Standard"/>
        <w:widowControl/>
      </w:pPr>
      <w:r>
        <w:rPr>
          <w:color w:val="000000"/>
        </w:rPr>
        <w:t>The valid values for the language definition are included as comments in the general configuration file. The language description can be adapted.</w:t>
      </w:r>
      <w:r>
        <w:rPr>
          <w:rFonts w:ascii="Arial" w:eastAsia="Arial" w:hAnsi="Arial" w:cs="Arial"/>
          <w:color w:val="000000"/>
        </w:rPr>
        <w:t xml:space="preserve"> </w:t>
      </w:r>
    </w:p>
    <w:p w14:paraId="1D846F20" w14:textId="77777777" w:rsidR="000352E4" w:rsidRDefault="000352E4" w:rsidP="000352E4">
      <w:pPr>
        <w:pStyle w:val="Heading6"/>
        <w:widowControl/>
      </w:pPr>
      <w:r>
        <w:rPr>
          <w:color w:val="000000"/>
        </w:rPr>
        <w:t>File modification date when saving</w:t>
      </w:r>
      <w:r>
        <w:rPr>
          <w:rFonts w:ascii="Arial" w:eastAsia="Arial" w:hAnsi="Arial" w:cs="Arial"/>
          <w:color w:val="000000"/>
        </w:rPr>
        <w:t xml:space="preserve"> </w:t>
      </w:r>
    </w:p>
    <w:p w14:paraId="7CA7DF0F" w14:textId="77777777" w:rsidR="000352E4" w:rsidRDefault="000352E4" w:rsidP="000352E4">
      <w:pPr>
        <w:pStyle w:val="Standard"/>
        <w:widowControl/>
      </w:pPr>
      <w:r>
        <w:rPr>
          <w:color w:val="000000"/>
        </w:rPr>
        <w:t>In the default configuration, the file modification date is updated when saving. With the entry</w:t>
      </w:r>
      <w:r>
        <w:rPr>
          <w:rFonts w:ascii="Arial" w:eastAsia="Arial" w:hAnsi="Arial" w:cs="Arial"/>
          <w:color w:val="000000"/>
        </w:rPr>
        <w:t xml:space="preserve"> </w:t>
      </w:r>
    </w:p>
    <w:p w14:paraId="4F254ABE" w14:textId="77777777" w:rsidR="000352E4" w:rsidRDefault="000352E4" w:rsidP="000352E4">
      <w:pPr>
        <w:pStyle w:val="StandardDense"/>
        <w:widowControl/>
      </w:pPr>
      <w:r>
        <w:rPr>
          <w:rFonts w:ascii="Courier New" w:eastAsia="Courier New" w:hAnsi="Courier New" w:cs="Courier New"/>
          <w:color w:val="000000"/>
        </w:rPr>
        <w:t>KeepFileModifiedTime:yes</w:t>
      </w:r>
      <w:r>
        <w:rPr>
          <w:rFonts w:ascii="Arial" w:eastAsia="Arial" w:hAnsi="Arial" w:cs="Arial"/>
          <w:color w:val="000000"/>
        </w:rPr>
        <w:t xml:space="preserve"> </w:t>
      </w:r>
    </w:p>
    <w:p w14:paraId="64B14472" w14:textId="77777777" w:rsidR="000352E4" w:rsidRDefault="000352E4" w:rsidP="000352E4">
      <w:pPr>
        <w:pStyle w:val="StandardDense"/>
        <w:widowControl/>
      </w:pPr>
      <w:r>
        <w:rPr>
          <w:color w:val="000000"/>
        </w:rPr>
        <w:t>the old file modification date is kept when saving the file. The modification date then shows the last change, which was executed with another program, e.g., a program with which the picture itself was changed and not just the Meta data.</w:t>
      </w:r>
    </w:p>
    <w:p w14:paraId="7F9BB90E" w14:textId="77777777" w:rsidR="000352E4" w:rsidRDefault="000352E4" w:rsidP="000352E4">
      <w:pPr>
        <w:pStyle w:val="Heading6"/>
        <w:widowControl/>
      </w:pPr>
      <w:r>
        <w:rPr>
          <w:color w:val="000000"/>
        </w:rPr>
        <w:t>Display of hidden files and folders</w:t>
      </w:r>
    </w:p>
    <w:p w14:paraId="141740A8" w14:textId="77777777" w:rsidR="000352E4" w:rsidRDefault="000352E4" w:rsidP="000352E4">
      <w:pPr>
        <w:pStyle w:val="Standard"/>
        <w:widowControl/>
      </w:pPr>
      <w:r>
        <w:rPr>
          <w:color w:val="000000"/>
        </w:rPr>
        <w:t>With the entry</w:t>
      </w:r>
    </w:p>
    <w:p w14:paraId="5B18162A" w14:textId="77777777" w:rsidR="000352E4" w:rsidRDefault="000352E4" w:rsidP="000352E4">
      <w:pPr>
        <w:pStyle w:val="StandardDense"/>
        <w:widowControl/>
      </w:pPr>
      <w:r>
        <w:rPr>
          <w:rFonts w:ascii="Courier New" w:eastAsia="Courier New" w:hAnsi="Courier New" w:cs="Courier New"/>
        </w:rPr>
        <w:t>ShowHiddenFiles:yes</w:t>
      </w:r>
    </w:p>
    <w:p w14:paraId="46173EBF" w14:textId="77777777" w:rsidR="000352E4" w:rsidRDefault="000352E4" w:rsidP="000352E4">
      <w:pPr>
        <w:pStyle w:val="StandardDense"/>
        <w:widowControl/>
      </w:pPr>
      <w:r>
        <w:t>display of hidden files and folders is activated.</w:t>
      </w:r>
    </w:p>
    <w:p w14:paraId="04CEF809" w14:textId="77777777" w:rsidR="000352E4" w:rsidRDefault="000352E4" w:rsidP="000352E4">
      <w:pPr>
        <w:pStyle w:val="Heading6"/>
        <w:widowControl/>
      </w:pPr>
      <w:r>
        <w:t>Tag which holds date when image was generated</w:t>
      </w:r>
    </w:p>
    <w:p w14:paraId="130E3229" w14:textId="77777777" w:rsidR="000352E4" w:rsidRDefault="000352E4" w:rsidP="000352E4">
      <w:pPr>
        <w:pStyle w:val="Standard"/>
        <w:keepNext/>
        <w:widowControl/>
      </w:pPr>
      <w:r>
        <w:rPr>
          <w:color w:val="000000"/>
        </w:rPr>
        <w:t xml:space="preserve">According Exif specification </w:t>
      </w:r>
      <w:r>
        <w:t xml:space="preserve">"Exif.Photo.DateTimeOriginal" is the tag </w:t>
      </w:r>
      <w:r>
        <w:rPr>
          <w:color w:val="000000"/>
        </w:rPr>
        <w:t>provided in a digital camera for recording date and time</w:t>
      </w:r>
      <w:r>
        <w:t xml:space="preserve">. If for </w:t>
      </w:r>
      <w:hyperlink w:anchor="_topic_FormDateTimeChange">
        <w:r>
          <w:rPr>
            <w:rStyle w:val="Hyperlink"/>
          </w:rPr>
          <w:t>Mask "Change recording date and time"</w:t>
        </w:r>
      </w:hyperlink>
      <w:r>
        <w:t xml:space="preserve"> and "Set file date to date image generated" another tag shall be used, following line has to be adjusted:</w:t>
      </w:r>
    </w:p>
    <w:p w14:paraId="22A70DE9" w14:textId="77777777" w:rsidR="000352E4" w:rsidRDefault="000352E4" w:rsidP="000352E4">
      <w:pPr>
        <w:pStyle w:val="StandardDense"/>
        <w:widowControl/>
      </w:pPr>
      <w:r>
        <w:rPr>
          <w:rFonts w:ascii="Courier New" w:eastAsia="Courier New" w:hAnsi="Courier New" w:cs="Courier New"/>
        </w:rPr>
        <w:t>TagDateImageGenerated:Exif.Photo.DateTimeOriginal</w:t>
      </w:r>
    </w:p>
    <w:p w14:paraId="7DCD7444" w14:textId="77777777" w:rsidR="000352E4" w:rsidRDefault="000352E4" w:rsidP="000352E4">
      <w:pPr>
        <w:pStyle w:val="Heading6"/>
        <w:widowControl/>
      </w:pPr>
      <w:r>
        <w:rPr>
          <w:color w:val="000000"/>
        </w:rPr>
        <w:lastRenderedPageBreak/>
        <w:t>Definitions for views "Thumbnail" and "Tile"</w:t>
      </w:r>
      <w:r>
        <w:rPr>
          <w:rFonts w:ascii="Arial" w:eastAsia="Arial" w:hAnsi="Arial" w:cs="Arial"/>
          <w:color w:val="000000"/>
        </w:rPr>
        <w:t xml:space="preserve"> </w:t>
      </w:r>
    </w:p>
    <w:p w14:paraId="4DF23FA0" w14:textId="77777777" w:rsidR="000352E4" w:rsidRDefault="000352E4" w:rsidP="000352E4">
      <w:pPr>
        <w:pStyle w:val="Standard"/>
        <w:keepNext/>
        <w:widowControl/>
      </w:pPr>
      <w:r>
        <w:rPr>
          <w:color w:val="000000"/>
        </w:rPr>
        <w:t>Display in views Thumbnail and Tile can be adjusted, all values in pixel:</w:t>
      </w:r>
    </w:p>
    <w:p w14:paraId="617FBEC1" w14:textId="77777777" w:rsidR="000352E4" w:rsidRDefault="000352E4" w:rsidP="000352E4">
      <w:pPr>
        <w:pStyle w:val="StandardDense"/>
        <w:widowControl/>
        <w:numPr>
          <w:ilvl w:val="0"/>
          <w:numId w:val="37"/>
        </w:numPr>
      </w:pPr>
      <w:r>
        <w:rPr>
          <w:color w:val="000000"/>
        </w:rPr>
        <w:t>ThumbNailSize: size of thumbnail</w:t>
      </w:r>
    </w:p>
    <w:p w14:paraId="7CC5E5F3" w14:textId="77777777" w:rsidR="000352E4" w:rsidRDefault="000352E4" w:rsidP="000352E4">
      <w:pPr>
        <w:pStyle w:val="StandardDense"/>
        <w:widowControl/>
        <w:numPr>
          <w:ilvl w:val="0"/>
          <w:numId w:val="37"/>
        </w:numPr>
      </w:pPr>
      <w:r>
        <w:rPr>
          <w:color w:val="000000"/>
        </w:rPr>
        <w:t>TileVerticalSpace: vertical space between tiles</w:t>
      </w:r>
    </w:p>
    <w:p w14:paraId="4F139470" w14:textId="77777777" w:rsidR="000352E4" w:rsidRDefault="000352E4" w:rsidP="000352E4">
      <w:pPr>
        <w:pStyle w:val="StandardDense"/>
        <w:widowControl/>
        <w:numPr>
          <w:ilvl w:val="0"/>
          <w:numId w:val="37"/>
        </w:numPr>
      </w:pPr>
      <w:r>
        <w:rPr>
          <w:color w:val="000000"/>
        </w:rPr>
        <w:t>LargeIconHorizontalSpace: horizontal space in view thumbnail</w:t>
      </w:r>
    </w:p>
    <w:p w14:paraId="3D325B96" w14:textId="77777777" w:rsidR="000352E4" w:rsidRDefault="000352E4" w:rsidP="000352E4">
      <w:pPr>
        <w:pStyle w:val="StandardDense"/>
        <w:widowControl/>
        <w:numPr>
          <w:ilvl w:val="0"/>
          <w:numId w:val="37"/>
        </w:numPr>
      </w:pPr>
      <w:r>
        <w:rPr>
          <w:color w:val="000000"/>
        </w:rPr>
        <w:t>LargeIconVerticalSpace: vertical space in view thumbnail</w:t>
      </w:r>
    </w:p>
    <w:p w14:paraId="4FF06D99" w14:textId="77777777" w:rsidR="000352E4" w:rsidRDefault="000352E4" w:rsidP="000352E4">
      <w:pPr>
        <w:pStyle w:val="Standard"/>
        <w:keepNext/>
        <w:widowControl/>
      </w:pPr>
      <w:r>
        <w:rPr>
          <w:color w:val="000000"/>
        </w:rPr>
        <w:t>Example:</w:t>
      </w:r>
    </w:p>
    <w:p w14:paraId="55A953D5" w14:textId="77777777" w:rsidR="000352E4" w:rsidRDefault="000352E4" w:rsidP="000352E4">
      <w:pPr>
        <w:pStyle w:val="StandardDense"/>
        <w:widowControl/>
      </w:pPr>
      <w:r>
        <w:rPr>
          <w:rFonts w:ascii="Courier New" w:eastAsia="Courier New" w:hAnsi="Courier New" w:cs="Courier New"/>
          <w:color w:val="000000"/>
        </w:rPr>
        <w:t>ThumbNailSize:100</w:t>
      </w:r>
    </w:p>
    <w:p w14:paraId="5C01F6A2" w14:textId="77777777" w:rsidR="000352E4" w:rsidRDefault="000352E4" w:rsidP="000352E4">
      <w:pPr>
        <w:pStyle w:val="StandardDense"/>
        <w:widowControl/>
      </w:pPr>
      <w:r>
        <w:rPr>
          <w:rFonts w:ascii="Courier New" w:eastAsia="Courier New" w:hAnsi="Courier New" w:cs="Courier New"/>
          <w:color w:val="000000"/>
        </w:rPr>
        <w:t>TileVerticalSpace:5</w:t>
      </w:r>
    </w:p>
    <w:p w14:paraId="525F800A" w14:textId="77777777" w:rsidR="000352E4" w:rsidRDefault="000352E4" w:rsidP="000352E4">
      <w:pPr>
        <w:pStyle w:val="StandardDense"/>
        <w:widowControl/>
      </w:pPr>
      <w:r>
        <w:rPr>
          <w:rFonts w:ascii="Courier New" w:eastAsia="Courier New" w:hAnsi="Courier New" w:cs="Courier New"/>
          <w:color w:val="000000"/>
        </w:rPr>
        <w:t>LargeIconHorizontalSpace:10</w:t>
      </w:r>
    </w:p>
    <w:p w14:paraId="34BFDBA5" w14:textId="77777777" w:rsidR="000352E4" w:rsidRDefault="000352E4" w:rsidP="000352E4">
      <w:pPr>
        <w:pStyle w:val="StandardDense"/>
        <w:widowControl/>
      </w:pPr>
      <w:r>
        <w:rPr>
          <w:rFonts w:ascii="Courier New" w:eastAsia="Courier New" w:hAnsi="Courier New" w:cs="Courier New"/>
          <w:color w:val="000000"/>
        </w:rPr>
        <w:t>LargeIconVerticalSpace:20</w:t>
      </w:r>
    </w:p>
    <w:p w14:paraId="3F5A24E1" w14:textId="77777777" w:rsidR="000352E4" w:rsidRDefault="000352E4" w:rsidP="000352E4">
      <w:pPr>
        <w:pStyle w:val="Heading6"/>
        <w:widowControl/>
      </w:pPr>
      <w:r>
        <w:rPr>
          <w:color w:val="000000"/>
        </w:rPr>
        <w:t>All other settings in the general configuration file are used for testing purposes and should not be changed.</w:t>
      </w:r>
      <w:r>
        <w:rPr>
          <w:rFonts w:ascii="Arial" w:eastAsia="Arial" w:hAnsi="Arial" w:cs="Arial"/>
          <w:color w:val="000000"/>
        </w:rPr>
        <w:t xml:space="preserve"> </w:t>
      </w:r>
    </w:p>
    <w:p w14:paraId="0045A0B6"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42">
        <w:r>
          <w:rPr>
            <w:rFonts w:ascii="Tahoma" w:eastAsia="Tahoma" w:hAnsi="Tahoma" w:cs="Tahoma"/>
            <w:i/>
            <w:color w:val="6666FF"/>
          </w:rPr>
          <w:t>Easily create iPhone documentation</w:t>
        </w:r>
      </w:hyperlink>
    </w:p>
    <w:p w14:paraId="0A3318D9" w14:textId="77777777" w:rsidR="000352E4" w:rsidRDefault="000352E4" w:rsidP="000352E4">
      <w:pPr>
        <w:pStyle w:val="Heading2"/>
        <w:widowControl/>
      </w:pPr>
      <w:bookmarkStart w:id="47" w:name="_Toc65156470"/>
      <w:r>
        <w:t>TagLookup-file</w:t>
      </w:r>
      <w:bookmarkEnd w:id="47"/>
    </w:p>
    <w:p w14:paraId="654CEF2F" w14:textId="77777777" w:rsidR="000352E4" w:rsidRDefault="000352E4" w:rsidP="000352E4">
      <w:pPr>
        <w:pStyle w:val="Standard"/>
        <w:widowControl/>
      </w:pPr>
      <w:r>
        <w:rPr>
          <w:color w:val="000000"/>
        </w:rPr>
        <w:t>The program package includes a lookup file for German, which is located in the program directory:</w:t>
      </w:r>
      <w:r>
        <w:rPr>
          <w:rFonts w:ascii="Arial" w:eastAsia="Arial" w:hAnsi="Arial" w:cs="Arial"/>
          <w:color w:val="000000"/>
        </w:rPr>
        <w:t xml:space="preserve"> </w:t>
      </w:r>
      <w:r>
        <w:rPr>
          <w:color w:val="000000"/>
        </w:rPr>
        <w:t>QIC_TagLookup_Deutsch.ini. This file is used when the language is set to "Deutsch".</w:t>
      </w:r>
      <w:r>
        <w:rPr>
          <w:rFonts w:ascii="Arial" w:eastAsia="Arial" w:hAnsi="Arial" w:cs="Arial"/>
          <w:color w:val="000000"/>
        </w:rPr>
        <w:t xml:space="preserve"> </w:t>
      </w:r>
    </w:p>
    <w:p w14:paraId="5380C8B0" w14:textId="77777777" w:rsidR="000352E4" w:rsidRDefault="000352E4" w:rsidP="000352E4">
      <w:pPr>
        <w:pStyle w:val="Standard"/>
        <w:widowControl/>
      </w:pPr>
      <w:r>
        <w:rPr>
          <w:color w:val="000000"/>
        </w:rPr>
        <w:t xml:space="preserve">In this file translations for tag names and descriptions can be entered and changed. However, it must be noted that with a new version of the program also a modified or enhanced lookup file is supplied. So it is better, if you copy the file into the folder% APPDATA% (see instructions in </w:t>
      </w:r>
      <w:hyperlink w:anchor="_topic_BenutzerbezogeneKonfigurations">
        <w:r>
          <w:rPr>
            <w:rStyle w:val="Hyperlink"/>
          </w:rPr>
          <w:t>User related configuration file</w:t>
        </w:r>
      </w:hyperlink>
      <w:r>
        <w:rPr>
          <w:color w:val="000000"/>
        </w:rPr>
        <w:t>), there delete all rows that are not to be changed and adjust only the remaining entries and/or add further entries. Settings of the lookup file in %APPDATA% have priority over the settings of the file in the program directory.</w:t>
      </w:r>
      <w:r>
        <w:rPr>
          <w:rFonts w:ascii="Arial" w:eastAsia="Arial" w:hAnsi="Arial" w:cs="Arial"/>
          <w:color w:val="000000"/>
        </w:rPr>
        <w:t xml:space="preserve"> </w:t>
      </w:r>
    </w:p>
    <w:p w14:paraId="0E9FE4B4" w14:textId="77777777" w:rsidR="000352E4" w:rsidRDefault="000352E4" w:rsidP="000352E4">
      <w:pPr>
        <w:pStyle w:val="Standard"/>
        <w:keepNext/>
        <w:widowControl/>
      </w:pPr>
      <w:r>
        <w:rPr>
          <w:color w:val="000000"/>
        </w:rPr>
        <w:t>Syntax for translation of a tag name:</w:t>
      </w:r>
      <w:r>
        <w:rPr>
          <w:rFonts w:ascii="Arial" w:eastAsia="Arial" w:hAnsi="Arial" w:cs="Arial"/>
          <w:color w:val="000000"/>
        </w:rPr>
        <w:t xml:space="preserve"> </w:t>
      </w:r>
    </w:p>
    <w:p w14:paraId="27157BEC" w14:textId="77777777" w:rsidR="000352E4" w:rsidRDefault="000352E4" w:rsidP="000352E4">
      <w:pPr>
        <w:pStyle w:val="StandardDense"/>
        <w:widowControl/>
      </w:pPr>
      <w:r>
        <w:rPr>
          <w:rFonts w:ascii="Courier New" w:eastAsia="Courier New" w:hAnsi="Courier New" w:cs="Courier New"/>
          <w:color w:val="000000"/>
        </w:rPr>
        <w:t>META_KEY:&lt;original tag name&gt;=&lt;translated tag name&gt;</w:t>
      </w:r>
      <w:r>
        <w:rPr>
          <w:rFonts w:ascii="Arial" w:eastAsia="Arial" w:hAnsi="Arial" w:cs="Arial"/>
          <w:color w:val="000000"/>
        </w:rPr>
        <w:t xml:space="preserve"> </w:t>
      </w:r>
    </w:p>
    <w:p w14:paraId="7E3FDEDA" w14:textId="77777777" w:rsidR="000352E4" w:rsidRDefault="000352E4" w:rsidP="000352E4">
      <w:pPr>
        <w:pStyle w:val="Standard"/>
        <w:keepNext/>
        <w:widowControl/>
      </w:pPr>
      <w:r>
        <w:rPr>
          <w:color w:val="000000"/>
        </w:rPr>
        <w:t>Example:</w:t>
      </w:r>
      <w:r>
        <w:rPr>
          <w:rFonts w:ascii="Arial" w:eastAsia="Arial" w:hAnsi="Arial" w:cs="Arial"/>
          <w:color w:val="000000"/>
        </w:rPr>
        <w:t xml:space="preserve"> </w:t>
      </w:r>
    </w:p>
    <w:p w14:paraId="73555464" w14:textId="77777777" w:rsidR="000352E4" w:rsidRDefault="000352E4" w:rsidP="000352E4">
      <w:pPr>
        <w:pStyle w:val="StandardDense"/>
        <w:widowControl/>
      </w:pPr>
      <w:r>
        <w:rPr>
          <w:rFonts w:ascii="Courier New" w:eastAsia="Courier New" w:hAnsi="Courier New" w:cs="Courier New"/>
        </w:rPr>
        <w:t>META_KEY:Define.FileCreated_ExifFormat=Define.Datei erzeugt (Exif-Format)</w:t>
      </w:r>
    </w:p>
    <w:p w14:paraId="2B9382A1" w14:textId="77777777" w:rsidR="000352E4" w:rsidRDefault="000352E4" w:rsidP="000352E4">
      <w:pPr>
        <w:pStyle w:val="StandardWide"/>
        <w:widowControl/>
      </w:pPr>
      <w:r>
        <w:rPr>
          <w:color w:val="000000"/>
        </w:rPr>
        <w:t xml:space="preserve">Note: in translations you may not add additional points (e.g., for abbreviations), because the point is used as a delimiter for the grouping. </w:t>
      </w:r>
    </w:p>
    <w:p w14:paraId="55072F88" w14:textId="77777777" w:rsidR="000352E4" w:rsidRDefault="000352E4" w:rsidP="000352E4">
      <w:pPr>
        <w:pStyle w:val="Standard"/>
        <w:widowControl/>
      </w:pPr>
      <w:r>
        <w:rPr>
          <w:color w:val="000000"/>
        </w:rPr>
        <w:t xml:space="preserve">For example, the tag "Exif.Fujifilm.MaxApertureAtMaxFocal" is translated as </w:t>
      </w:r>
      <w:r>
        <w:t>"Exif.Fujifilm.Max Blende bei max Brennweite"</w:t>
      </w:r>
      <w:r>
        <w:rPr>
          <w:color w:val="000000"/>
        </w:rPr>
        <w:t xml:space="preserve"> and thus is displayed as "</w:t>
      </w:r>
      <w:r>
        <w:t>Max Blende bei max Brennweite</w:t>
      </w:r>
      <w:r>
        <w:rPr>
          <w:color w:val="000000"/>
        </w:rPr>
        <w:t xml:space="preserve">" under the heading "Exif.Fujifilm". If it would be translated as </w:t>
      </w:r>
      <w:r>
        <w:t xml:space="preserve">"Exif.Fujifilm.Max. Blende bei max. Brennweite", </w:t>
      </w:r>
      <w:r>
        <w:rPr>
          <w:color w:val="000000"/>
        </w:rPr>
        <w:t>it would be displayed as "Brennweite" under the heading "</w:t>
      </w:r>
      <w:r>
        <w:t>Exif.Fujifilm.Max. Blende bei max.</w:t>
      </w:r>
      <w:r>
        <w:rPr>
          <w:color w:val="000000"/>
        </w:rPr>
        <w:t>".</w:t>
      </w:r>
      <w:r>
        <w:rPr>
          <w:rFonts w:ascii="Arial" w:eastAsia="Arial" w:hAnsi="Arial" w:cs="Arial"/>
          <w:color w:val="000000"/>
        </w:rPr>
        <w:t xml:space="preserve"> </w:t>
      </w:r>
    </w:p>
    <w:p w14:paraId="0FB75478" w14:textId="77777777" w:rsidR="000352E4" w:rsidRDefault="000352E4" w:rsidP="000352E4">
      <w:pPr>
        <w:pStyle w:val="Standard"/>
        <w:keepNext/>
        <w:widowControl/>
      </w:pPr>
      <w:r>
        <w:rPr>
          <w:color w:val="000000"/>
        </w:rPr>
        <w:t>Syntax for a replacement tag description:</w:t>
      </w:r>
      <w:r>
        <w:rPr>
          <w:rFonts w:ascii="Arial" w:eastAsia="Arial" w:hAnsi="Arial" w:cs="Arial"/>
          <w:color w:val="000000"/>
        </w:rPr>
        <w:t xml:space="preserve"> </w:t>
      </w:r>
    </w:p>
    <w:p w14:paraId="07302DD4" w14:textId="77777777" w:rsidR="000352E4" w:rsidRDefault="000352E4" w:rsidP="000352E4">
      <w:pPr>
        <w:pStyle w:val="StandardDense"/>
        <w:widowControl/>
      </w:pPr>
      <w:r>
        <w:rPr>
          <w:rFonts w:ascii="Courier New" w:eastAsia="Courier New" w:hAnsi="Courier New" w:cs="Courier New"/>
          <w:color w:val="000000"/>
        </w:rPr>
        <w:t>META_DESC:&lt;original tag description&gt;=&lt;translated tag description&gt;</w:t>
      </w:r>
    </w:p>
    <w:p w14:paraId="5E5AD443" w14:textId="77777777" w:rsidR="000352E4" w:rsidRDefault="000352E4" w:rsidP="000352E4">
      <w:pPr>
        <w:pStyle w:val="Standard"/>
        <w:keepNext/>
        <w:widowControl/>
      </w:pPr>
      <w:r>
        <w:rPr>
          <w:color w:val="000000"/>
        </w:rPr>
        <w:t>Example:</w:t>
      </w:r>
      <w:r>
        <w:rPr>
          <w:rFonts w:ascii="Arial" w:eastAsia="Arial" w:hAnsi="Arial" w:cs="Arial"/>
          <w:color w:val="000000"/>
        </w:rPr>
        <w:t xml:space="preserve"> </w:t>
      </w:r>
    </w:p>
    <w:p w14:paraId="5D8DFBA9" w14:textId="77777777" w:rsidR="000352E4" w:rsidRDefault="000352E4" w:rsidP="000352E4">
      <w:pPr>
        <w:pStyle w:val="StandardDense"/>
        <w:widowControl/>
      </w:pPr>
      <w:r>
        <w:rPr>
          <w:rFonts w:ascii="Courier New" w:eastAsia="Courier New" w:hAnsi="Courier New" w:cs="Courier New"/>
        </w:rPr>
        <w:t>META_DESC:Define.FileCreated_ExifFormat=Datum/Uhrzeit, wann die Datei im Exif-Datum/Uhrzeit-Format Exif erstellt wurde (JJJJ:MM:DD hh:mm:ss)</w:t>
      </w:r>
    </w:p>
    <w:p w14:paraId="2AFC5CC2" w14:textId="77777777" w:rsidR="000352E4" w:rsidRDefault="000352E4" w:rsidP="000352E4">
      <w:pPr>
        <w:keepLines/>
        <w:widowControl/>
      </w:pPr>
    </w:p>
    <w:p w14:paraId="2E7F5A91"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lastRenderedPageBreak/>
        <w:br w:type="textWrapping" w:clear="all"/>
      </w:r>
      <w:r>
        <w:rPr>
          <w:rFonts w:ascii="Tahoma" w:eastAsia="Tahoma" w:hAnsi="Tahoma" w:cs="Tahoma"/>
          <w:i/>
          <w:color w:val="C0C0C0"/>
        </w:rPr>
        <w:t xml:space="preserve">Created with the Personal Edition of HelpNDoc: </w:t>
      </w:r>
      <w:hyperlink r:id="rId143">
        <w:r>
          <w:rPr>
            <w:rFonts w:ascii="Tahoma" w:eastAsia="Tahoma" w:hAnsi="Tahoma" w:cs="Tahoma"/>
            <w:i/>
            <w:color w:val="6666FF"/>
          </w:rPr>
          <w:t>Free PDF documentation generator</w:t>
        </w:r>
      </w:hyperlink>
    </w:p>
    <w:p w14:paraId="66C22937" w14:textId="77777777" w:rsidR="000352E4" w:rsidRDefault="000352E4" w:rsidP="000352E4">
      <w:pPr>
        <w:pStyle w:val="Heading2"/>
        <w:widowControl/>
      </w:pPr>
      <w:bookmarkStart w:id="48" w:name="_Toc65156471"/>
      <w:r>
        <w:t>Language files</w:t>
      </w:r>
      <w:bookmarkEnd w:id="48"/>
    </w:p>
    <w:p w14:paraId="41B41A31" w14:textId="77777777" w:rsidR="000352E4" w:rsidRDefault="000352E4" w:rsidP="000352E4">
      <w:pPr>
        <w:pStyle w:val="Standard"/>
        <w:widowControl/>
      </w:pPr>
      <w:r>
        <w:rPr>
          <w:color w:val="000000"/>
        </w:rPr>
        <w:t xml:space="preserve">Quick Image Comment is multilingual. The basic version is German, the tag names and descriptions are in English, because they are provided by the library exiv2 (which is in English). </w:t>
      </w:r>
    </w:p>
    <w:p w14:paraId="355DA344" w14:textId="77777777" w:rsidR="000352E4" w:rsidRDefault="000352E4" w:rsidP="000352E4">
      <w:pPr>
        <w:pStyle w:val="Standard"/>
        <w:keepNext/>
        <w:widowControl/>
      </w:pPr>
      <w:r>
        <w:rPr>
          <w:color w:val="000000"/>
        </w:rPr>
        <w:t>The following language files are supplied with the program:</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10"/>
        <w:gridCol w:w="6179"/>
      </w:tblGrid>
      <w:tr w:rsidR="000352E4" w14:paraId="0887FCCB" w14:textId="77777777" w:rsidTr="00914CF8">
        <w:trPr>
          <w:tblCellSpacing w:w="15" w:type="dxa"/>
        </w:trPr>
        <w:tc>
          <w:tcPr>
            <w:tcW w:w="3210" w:type="dxa"/>
          </w:tcPr>
          <w:p w14:paraId="644D3CE5" w14:textId="77777777" w:rsidR="000352E4" w:rsidRDefault="000352E4" w:rsidP="000352E4">
            <w:pPr>
              <w:pStyle w:val="StandardDense"/>
              <w:widowControl/>
            </w:pPr>
            <w:r>
              <w:t>QIC_TagLookup_Deutsch.cfg</w:t>
            </w:r>
          </w:p>
        </w:tc>
        <w:tc>
          <w:tcPr>
            <w:tcW w:w="6030" w:type="dxa"/>
          </w:tcPr>
          <w:p w14:paraId="02260B31" w14:textId="77777777" w:rsidR="000352E4" w:rsidRDefault="000352E4" w:rsidP="000352E4">
            <w:pPr>
              <w:pStyle w:val="StandardDense"/>
              <w:widowControl/>
            </w:pPr>
            <w:r>
              <w:rPr>
                <w:color w:val="000000"/>
              </w:rPr>
              <w:t xml:space="preserve">(Incomplete) translation of tag names and descriptions to German, see also </w:t>
            </w:r>
            <w:hyperlink w:anchor="_topic_AnpassungundKonfiguration1">
              <w:r>
                <w:rPr>
                  <w:rStyle w:val="Hyperlink"/>
                </w:rPr>
                <w:t>TagLookup-file</w:t>
              </w:r>
            </w:hyperlink>
          </w:p>
        </w:tc>
      </w:tr>
      <w:tr w:rsidR="000352E4" w14:paraId="472B9EC6" w14:textId="77777777" w:rsidTr="00914CF8">
        <w:trPr>
          <w:tblCellSpacing w:w="15" w:type="dxa"/>
        </w:trPr>
        <w:tc>
          <w:tcPr>
            <w:tcW w:w="3210" w:type="dxa"/>
          </w:tcPr>
          <w:p w14:paraId="63F9AEBE" w14:textId="77777777" w:rsidR="000352E4" w:rsidRDefault="000352E4" w:rsidP="000352E4">
            <w:pPr>
              <w:pStyle w:val="StandardDense"/>
              <w:widowControl/>
            </w:pPr>
            <w:r>
              <w:t>QIC_Language_Deutsch.cfg</w:t>
            </w:r>
          </w:p>
        </w:tc>
        <w:tc>
          <w:tcPr>
            <w:tcW w:w="6030" w:type="dxa"/>
          </w:tcPr>
          <w:p w14:paraId="7CB1AC4A" w14:textId="77777777" w:rsidR="000352E4" w:rsidRDefault="000352E4" w:rsidP="000352E4">
            <w:pPr>
              <w:pStyle w:val="StandardDense"/>
              <w:widowControl/>
            </w:pPr>
            <w:r>
              <w:rPr>
                <w:color w:val="000000"/>
              </w:rPr>
              <w:t xml:space="preserve">List with German texts, which are used by the program dynamically, such as error messages </w:t>
            </w:r>
          </w:p>
        </w:tc>
      </w:tr>
      <w:tr w:rsidR="000352E4" w14:paraId="78D994B3" w14:textId="77777777" w:rsidTr="00914CF8">
        <w:trPr>
          <w:tblCellSpacing w:w="15" w:type="dxa"/>
        </w:trPr>
        <w:tc>
          <w:tcPr>
            <w:tcW w:w="3210" w:type="dxa"/>
          </w:tcPr>
          <w:p w14:paraId="6F76F090" w14:textId="77777777" w:rsidR="000352E4" w:rsidRDefault="000352E4" w:rsidP="000352E4">
            <w:pPr>
              <w:pStyle w:val="StandardDense"/>
              <w:widowControl/>
            </w:pPr>
            <w:r>
              <w:t>QIC_Language_English.cfg</w:t>
            </w:r>
          </w:p>
        </w:tc>
        <w:tc>
          <w:tcPr>
            <w:tcW w:w="6030" w:type="dxa"/>
          </w:tcPr>
          <w:p w14:paraId="40F7ADF6" w14:textId="77777777" w:rsidR="000352E4" w:rsidRDefault="000352E4" w:rsidP="000352E4">
            <w:pPr>
              <w:pStyle w:val="StandardDense"/>
              <w:widowControl/>
            </w:pPr>
            <w:r>
              <w:rPr>
                <w:color w:val="000000"/>
              </w:rPr>
              <w:t xml:space="preserve">List with English texts, which are used by the program dynamically, such as error messages, as well as English translations of static text in the masks (labels) </w:t>
            </w:r>
          </w:p>
        </w:tc>
      </w:tr>
    </w:tbl>
    <w:p w14:paraId="4E2A8B2A" w14:textId="77777777" w:rsidR="000352E4" w:rsidRDefault="000352E4" w:rsidP="000352E4">
      <w:pPr>
        <w:pStyle w:val="Standard"/>
        <w:widowControl/>
      </w:pPr>
      <w:r>
        <w:rPr>
          <w:color w:val="000000"/>
        </w:rPr>
        <w:t xml:space="preserve">These files can be changed (at own risk). </w:t>
      </w:r>
    </w:p>
    <w:p w14:paraId="5129B913" w14:textId="77777777" w:rsidR="000352E4" w:rsidRDefault="000352E4" w:rsidP="000352E4">
      <w:pPr>
        <w:pStyle w:val="Standard"/>
        <w:widowControl/>
      </w:pPr>
      <w:r>
        <w:rPr>
          <w:color w:val="000000"/>
        </w:rPr>
        <w:t xml:space="preserve">In principle new languages can be supported without program changes if an appropriate QIC_Language_xxx.cfg is created. Program changes are only necessary if it is not possible to keep the translations so short that they fit into the available space. A corresponding QIC_TagLookup_xxx.cfg is not required. If it does not exist (or is incomplete as the German) English names and descriptions are used. </w:t>
      </w:r>
    </w:p>
    <w:p w14:paraId="48AE008B" w14:textId="77777777" w:rsidR="000352E4" w:rsidRDefault="000352E4" w:rsidP="000352E4">
      <w:pPr>
        <w:pStyle w:val="Standard"/>
        <w:widowControl/>
      </w:pPr>
      <w:r>
        <w:rPr>
          <w:color w:val="000000"/>
        </w:rPr>
        <w:t>Support for providing additional languages is welcome. For more details:</w:t>
      </w:r>
      <w:hyperlink r:id="rId144">
        <w:r>
          <w:br/>
        </w:r>
        <w:r>
          <w:rPr>
            <w:rStyle w:val="Hyperlink"/>
          </w:rPr>
          <w:t>https://www.quickimagecomment.de/index.php/en/support-for-additional-languages</w:t>
        </w:r>
      </w:hyperlink>
    </w:p>
    <w:p w14:paraId="5657AAE3"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45">
        <w:r>
          <w:rPr>
            <w:rFonts w:ascii="Tahoma" w:eastAsia="Tahoma" w:hAnsi="Tahoma" w:cs="Tahoma"/>
            <w:i/>
            <w:color w:val="6666FF"/>
          </w:rPr>
          <w:t>Easily create Qt Help files</w:t>
        </w:r>
      </w:hyperlink>
    </w:p>
    <w:p w14:paraId="7C43B0DC" w14:textId="77777777" w:rsidR="000352E4" w:rsidRDefault="000352E4" w:rsidP="000352E4">
      <w:pPr>
        <w:pStyle w:val="Heading2"/>
        <w:widowControl/>
      </w:pPr>
      <w:bookmarkStart w:id="49" w:name="_Toc65156472"/>
      <w:r>
        <w:t>exiv2.ini</w:t>
      </w:r>
      <w:bookmarkEnd w:id="49"/>
    </w:p>
    <w:p w14:paraId="4BE4E56D" w14:textId="77777777" w:rsidR="000352E4" w:rsidRDefault="000352E4" w:rsidP="000352E4">
      <w:pPr>
        <w:widowControl/>
      </w:pPr>
      <w:r>
        <w:t>Starting with version 0.26 exiv2 optionally uses an initialization file named exiv2.ini. QuickImageComment looks for this file in the location of the general configuration file.</w:t>
      </w:r>
    </w:p>
    <w:p w14:paraId="27426A08" w14:textId="77777777" w:rsidR="000352E4" w:rsidRDefault="000352E4" w:rsidP="000352E4">
      <w:pPr>
        <w:pStyle w:val="Standard"/>
        <w:keepNext/>
        <w:widowControl/>
      </w:pPr>
      <w:r>
        <w:t>Some makers define a lens-ID. For display of ExifEasy.LensName exiv2 translates these lens-IDs to lens names based on a mapping included in the program itself. However there are IDs, which are not yet included in the built in mapping, and some IDs are not unique. For these IDs the mapping can be defined in exiv2.ini. Here an example:</w:t>
      </w:r>
    </w:p>
    <w:p w14:paraId="39EA69CE" w14:textId="77777777" w:rsidR="000352E4" w:rsidRDefault="000352E4" w:rsidP="000352E4">
      <w:pPr>
        <w:widowControl/>
      </w:pPr>
    </w:p>
    <w:p w14:paraId="70E9E6D0" w14:textId="77777777" w:rsidR="000352E4" w:rsidRDefault="000352E4" w:rsidP="000352E4">
      <w:pPr>
        <w:pStyle w:val="StandardDense"/>
        <w:widowControl/>
      </w:pPr>
      <w:r>
        <w:rPr>
          <w:rFonts w:ascii="Courier New" w:eastAsia="Courier New" w:hAnsi="Courier New" w:cs="Courier New"/>
        </w:rPr>
        <w:t># comment</w:t>
      </w:r>
    </w:p>
    <w:p w14:paraId="5848B7BE" w14:textId="77777777" w:rsidR="000352E4" w:rsidRDefault="000352E4" w:rsidP="000352E4">
      <w:pPr>
        <w:pStyle w:val="StandardDense"/>
        <w:widowControl/>
      </w:pPr>
    </w:p>
    <w:p w14:paraId="78BDC95D" w14:textId="77777777" w:rsidR="000352E4" w:rsidRDefault="000352E4" w:rsidP="000352E4">
      <w:pPr>
        <w:pStyle w:val="StandardDense"/>
        <w:widowControl/>
      </w:pPr>
      <w:r>
        <w:rPr>
          <w:rFonts w:ascii="Courier New" w:eastAsia="Courier New" w:hAnsi="Courier New" w:cs="Courier New"/>
        </w:rPr>
        <w:t>[canon]</w:t>
      </w:r>
    </w:p>
    <w:p w14:paraId="23E2F0B8" w14:textId="77777777" w:rsidR="000352E4" w:rsidRDefault="000352E4" w:rsidP="000352E4">
      <w:pPr>
        <w:pStyle w:val="StandardDense"/>
        <w:widowControl/>
      </w:pPr>
      <w:r>
        <w:rPr>
          <w:rFonts w:ascii="Courier New" w:eastAsia="Courier New" w:hAnsi="Courier New" w:cs="Courier New"/>
        </w:rPr>
        <w:t>110=Samyang 35mm F1.4 AS UMC</w:t>
      </w:r>
    </w:p>
    <w:p w14:paraId="5439871A" w14:textId="77777777" w:rsidR="000352E4" w:rsidRDefault="000352E4" w:rsidP="000352E4">
      <w:pPr>
        <w:pStyle w:val="StandardDense"/>
        <w:widowControl/>
      </w:pPr>
      <w:r>
        <w:rPr>
          <w:rFonts w:ascii="Courier New" w:eastAsia="Courier New" w:hAnsi="Courier New" w:cs="Courier New"/>
        </w:rPr>
        <w:t>247=Samyang 14mm f/2.8 AE ED AS IF UMC</w:t>
      </w:r>
    </w:p>
    <w:p w14:paraId="3E00DC7E" w14:textId="77777777" w:rsidR="000352E4" w:rsidRDefault="000352E4" w:rsidP="000352E4">
      <w:pPr>
        <w:pStyle w:val="StandardDense"/>
        <w:widowControl/>
      </w:pPr>
    </w:p>
    <w:p w14:paraId="4217A4C4" w14:textId="77777777" w:rsidR="000352E4" w:rsidRDefault="000352E4" w:rsidP="000352E4">
      <w:pPr>
        <w:pStyle w:val="StandardDense"/>
        <w:widowControl/>
      </w:pPr>
      <w:r>
        <w:rPr>
          <w:rFonts w:ascii="Courier New" w:eastAsia="Courier New" w:hAnsi="Courier New" w:cs="Courier New"/>
        </w:rPr>
        <w:t>[nikon]</w:t>
      </w:r>
    </w:p>
    <w:p w14:paraId="2018C8A0" w14:textId="77777777" w:rsidR="000352E4" w:rsidRDefault="000352E4" w:rsidP="000352E4">
      <w:pPr>
        <w:pStyle w:val="StandardDense"/>
        <w:widowControl/>
      </w:pPr>
      <w:r>
        <w:rPr>
          <w:rFonts w:ascii="Courier New" w:eastAsia="Courier New" w:hAnsi="Courier New" w:cs="Courier New"/>
        </w:rPr>
        <w:t>146=a nikon lens</w:t>
      </w:r>
    </w:p>
    <w:p w14:paraId="71D5584C" w14:textId="77777777" w:rsidR="000352E4" w:rsidRDefault="000352E4" w:rsidP="000352E4">
      <w:pPr>
        <w:pStyle w:val="StandardDense"/>
        <w:widowControl/>
      </w:pPr>
    </w:p>
    <w:p w14:paraId="20A941F7" w14:textId="77777777" w:rsidR="000352E4" w:rsidRDefault="000352E4" w:rsidP="000352E4">
      <w:pPr>
        <w:pStyle w:val="StandardDense"/>
        <w:widowControl/>
      </w:pPr>
      <w:r>
        <w:rPr>
          <w:rFonts w:ascii="Courier New" w:eastAsia="Courier New" w:hAnsi="Courier New" w:cs="Courier New"/>
        </w:rPr>
        <w:t>[pentax]</w:t>
      </w:r>
    </w:p>
    <w:p w14:paraId="18545901" w14:textId="77777777" w:rsidR="000352E4" w:rsidRDefault="000352E4" w:rsidP="000352E4">
      <w:pPr>
        <w:pStyle w:val="StandardDense"/>
        <w:widowControl/>
      </w:pPr>
      <w:r>
        <w:rPr>
          <w:rFonts w:ascii="Courier New" w:eastAsia="Courier New" w:hAnsi="Courier New" w:cs="Courier New"/>
        </w:rPr>
        <w:t>3 255 0 0=a pentax lens</w:t>
      </w:r>
    </w:p>
    <w:p w14:paraId="76E73EA5" w14:textId="77777777" w:rsidR="000352E4" w:rsidRDefault="000352E4" w:rsidP="000352E4">
      <w:pPr>
        <w:pStyle w:val="StandardDense"/>
        <w:widowControl/>
      </w:pPr>
    </w:p>
    <w:p w14:paraId="205B447E" w14:textId="77777777" w:rsidR="000352E4" w:rsidRDefault="000352E4" w:rsidP="000352E4">
      <w:pPr>
        <w:pStyle w:val="StandardDense"/>
        <w:widowControl/>
      </w:pPr>
      <w:r>
        <w:rPr>
          <w:rFonts w:ascii="Courier New" w:eastAsia="Courier New" w:hAnsi="Courier New" w:cs="Courier New"/>
        </w:rPr>
        <w:t>[minolta]</w:t>
      </w:r>
    </w:p>
    <w:p w14:paraId="685F55AF" w14:textId="77777777" w:rsidR="000352E4" w:rsidRDefault="000352E4" w:rsidP="000352E4">
      <w:pPr>
        <w:pStyle w:val="StandardDense"/>
        <w:widowControl/>
      </w:pPr>
      <w:r>
        <w:rPr>
          <w:rFonts w:ascii="Courier New" w:eastAsia="Courier New" w:hAnsi="Courier New" w:cs="Courier New"/>
        </w:rPr>
        <w:t xml:space="preserve">255=a sony lens </w:t>
      </w:r>
    </w:p>
    <w:p w14:paraId="2C671875" w14:textId="77777777" w:rsidR="000352E4" w:rsidRDefault="000352E4" w:rsidP="000352E4">
      <w:pPr>
        <w:pStyle w:val="StandardDense"/>
        <w:widowControl/>
      </w:pPr>
    </w:p>
    <w:p w14:paraId="0A21F9FA" w14:textId="77777777" w:rsidR="000352E4" w:rsidRDefault="000352E4" w:rsidP="000352E4">
      <w:pPr>
        <w:pStyle w:val="StandardDense"/>
        <w:widowControl/>
      </w:pPr>
      <w:r>
        <w:rPr>
          <w:rFonts w:ascii="Courier New" w:eastAsia="Courier New" w:hAnsi="Courier New" w:cs="Courier New"/>
        </w:rPr>
        <w:t>[olympus]</w:t>
      </w:r>
    </w:p>
    <w:p w14:paraId="547FAB82" w14:textId="77777777" w:rsidR="000352E4" w:rsidRDefault="000352E4" w:rsidP="000352E4">
      <w:pPr>
        <w:pStyle w:val="StandardDense"/>
        <w:widowControl/>
      </w:pPr>
      <w:r>
        <w:rPr>
          <w:rFonts w:ascii="Courier New" w:eastAsia="Courier New" w:hAnsi="Courier New" w:cs="Courier New"/>
        </w:rPr>
        <w:t xml:space="preserve">None=something </w:t>
      </w:r>
    </w:p>
    <w:p w14:paraId="40E38334" w14:textId="77777777" w:rsidR="000352E4" w:rsidRDefault="000352E4" w:rsidP="000352E4">
      <w:pPr>
        <w:widowControl/>
      </w:pPr>
    </w:p>
    <w:p w14:paraId="732D27B9" w14:textId="77777777" w:rsidR="000352E4" w:rsidRDefault="000352E4" w:rsidP="000352E4">
      <w:pPr>
        <w:widowControl/>
      </w:pPr>
      <w:r>
        <w:lastRenderedPageBreak/>
        <w:t>In case for an ID is an entry in the integrated mapping table as well as in exiv2.ini, the entry from exiv2.ini is used.</w:t>
      </w:r>
    </w:p>
    <w:p w14:paraId="2659C923"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46">
        <w:r>
          <w:rPr>
            <w:rFonts w:ascii="Tahoma" w:eastAsia="Tahoma" w:hAnsi="Tahoma" w:cs="Tahoma"/>
            <w:i/>
            <w:color w:val="6666FF"/>
          </w:rPr>
          <w:t>Free iPhone documentation generator</w:t>
        </w:r>
      </w:hyperlink>
    </w:p>
    <w:p w14:paraId="5D8610F7" w14:textId="77777777" w:rsidR="000352E4" w:rsidRDefault="000352E4" w:rsidP="000352E4">
      <w:pPr>
        <w:pStyle w:val="Heading1"/>
        <w:widowControl/>
      </w:pPr>
      <w:bookmarkStart w:id="50" w:name="_Toc65156473"/>
      <w:r>
        <w:lastRenderedPageBreak/>
        <w:t>Licenses</w:t>
      </w:r>
      <w:bookmarkEnd w:id="50"/>
    </w:p>
    <w:p w14:paraId="7B45B7FB" w14:textId="77777777" w:rsidR="000352E4" w:rsidRDefault="000352E4" w:rsidP="000352E4">
      <w:pPr>
        <w:widowControl/>
        <w:spacing w:before="105" w:after="105"/>
      </w:pPr>
      <w:r>
        <w:rPr>
          <w:color w:val="000000"/>
        </w:rPr>
        <w:t>QuickImageComment is free software; you can redistribute it and/or modify it under the terms of the GNU General Public License as published by the Free Software Foundation; either version 3 of the License, or (at your option) any later version.</w:t>
      </w:r>
    </w:p>
    <w:p w14:paraId="3CB019BC" w14:textId="77777777" w:rsidR="000352E4" w:rsidRDefault="000352E4" w:rsidP="000352E4">
      <w:pPr>
        <w:widowControl/>
        <w:spacing w:before="105" w:after="105"/>
      </w:pPr>
      <w:r>
        <w:rPr>
          <w:color w:val="000000"/>
        </w:rPr>
        <w:t>This program is distributed in the hope that it will be useful, but WITHOUT ANY WARRANTY; without even the implied warranty of MERCHANTABILITY or FITNESS FOR A PARTICULAR PURPOSE.</w:t>
      </w:r>
    </w:p>
    <w:p w14:paraId="4AD81D62" w14:textId="77777777" w:rsidR="000352E4" w:rsidRDefault="000352E4" w:rsidP="000352E4">
      <w:pPr>
        <w:widowControl/>
        <w:spacing w:before="105" w:after="105"/>
      </w:pPr>
      <w:r>
        <w:t xml:space="preserve">For Details see </w:t>
      </w:r>
      <w:hyperlink w:anchor="_topic_GNUGeneralPublicLicense">
        <w:r>
          <w:rPr>
            <w:rStyle w:val="Hyperlink"/>
          </w:rPr>
          <w:t>GNU General Public License (GPL)</w:t>
        </w:r>
      </w:hyperlink>
      <w:r>
        <w:t>.</w:t>
      </w:r>
    </w:p>
    <w:p w14:paraId="5FEC1B81" w14:textId="77777777" w:rsidR="000352E4" w:rsidRDefault="000352E4" w:rsidP="000352E4">
      <w:pPr>
        <w:pStyle w:val="Standard"/>
        <w:keepNext/>
        <w:widowControl/>
      </w:pPr>
      <w:r>
        <w:t>License details of used sources and components:</w:t>
      </w:r>
    </w:p>
    <w:p w14:paraId="7FE81B12" w14:textId="77777777" w:rsidR="000352E4" w:rsidRDefault="000352E4" w:rsidP="000352E4">
      <w:pPr>
        <w:pStyle w:val="Standard"/>
        <w:widowControl/>
        <w:numPr>
          <w:ilvl w:val="0"/>
          <w:numId w:val="38"/>
        </w:numPr>
      </w:pPr>
      <w:r>
        <w:t>exiv2</w:t>
      </w:r>
      <w:r>
        <w:br/>
        <w:t>GNU General Public License (GPL)</w:t>
      </w:r>
    </w:p>
    <w:p w14:paraId="0663815F" w14:textId="77777777" w:rsidR="000352E4" w:rsidRDefault="000352E4" w:rsidP="000352E4">
      <w:pPr>
        <w:pStyle w:val="Standard"/>
        <w:widowControl/>
        <w:numPr>
          <w:ilvl w:val="0"/>
          <w:numId w:val="38"/>
        </w:numPr>
      </w:pPr>
      <w:r>
        <w:t>GongShell</w:t>
      </w:r>
      <w:r>
        <w:br/>
        <w:t>GNU General Public License (GPL)</w:t>
      </w:r>
    </w:p>
    <w:p w14:paraId="3266C87E" w14:textId="77777777" w:rsidR="000352E4" w:rsidRDefault="000352E4" w:rsidP="000352E4">
      <w:pPr>
        <w:pStyle w:val="Standard"/>
        <w:widowControl/>
        <w:numPr>
          <w:ilvl w:val="0"/>
          <w:numId w:val="38"/>
        </w:numPr>
      </w:pPr>
      <w:hyperlink w:anchor="_topic_NeuesThema15">
        <w:r>
          <w:rPr>
            <w:rStyle w:val="Hyperlink"/>
          </w:rPr>
          <w:t>OpenStreetMap</w:t>
        </w:r>
      </w:hyperlink>
      <w:r>
        <w:br/>
        <w:t>Maps of OpenStreetMap (</w:t>
      </w:r>
      <w:hyperlink r:id="rId147">
        <w:r>
          <w:rPr>
            <w:rStyle w:val="Hyperlink"/>
          </w:rPr>
          <w:t>https://www.openstreetmap.org</w:t>
        </w:r>
      </w:hyperlink>
      <w:r>
        <w:t>) are embedded via integrated browser.</w:t>
      </w:r>
    </w:p>
    <w:p w14:paraId="2C265F58" w14:textId="77777777" w:rsidR="000352E4" w:rsidRPr="00294244" w:rsidRDefault="000352E4" w:rsidP="000352E4">
      <w:pPr>
        <w:pStyle w:val="Standard"/>
        <w:widowControl/>
        <w:numPr>
          <w:ilvl w:val="0"/>
          <w:numId w:val="38"/>
        </w:numPr>
        <w:rPr>
          <w:lang w:val="en-US"/>
        </w:rPr>
      </w:pPr>
      <w:hyperlink w:anchor="_topic_NeuesThema16">
        <w:r w:rsidRPr="00294244">
          <w:rPr>
            <w:rStyle w:val="Hyperlink"/>
            <w:lang w:val="en-US"/>
          </w:rPr>
          <w:t>Leaflet</w:t>
        </w:r>
      </w:hyperlink>
      <w:r w:rsidRPr="00294244">
        <w:rPr>
          <w:lang w:val="en-US"/>
        </w:rPr>
        <w:br/>
        <w:t>Leaflet is used to display the maps.</w:t>
      </w:r>
    </w:p>
    <w:p w14:paraId="57247714" w14:textId="77777777" w:rsidR="000352E4" w:rsidRPr="00294244" w:rsidRDefault="000352E4" w:rsidP="000352E4">
      <w:pPr>
        <w:pStyle w:val="Standard"/>
        <w:widowControl/>
        <w:numPr>
          <w:ilvl w:val="0"/>
          <w:numId w:val="38"/>
        </w:numPr>
        <w:rPr>
          <w:lang w:val="en-US"/>
        </w:rPr>
      </w:pPr>
      <w:hyperlink w:anchor="_topic_NeuesThema17">
        <w:r w:rsidRPr="00294244">
          <w:rPr>
            <w:rStyle w:val="Hyperlink"/>
            <w:lang w:val="en-US"/>
          </w:rPr>
          <w:t>Newtonsoft Json.NET</w:t>
        </w:r>
      </w:hyperlink>
      <w:r w:rsidRPr="00294244">
        <w:rPr>
          <w:lang w:val="en-US"/>
        </w:rPr>
        <w:br/>
        <w:t>Json.NET is used in map search functionality.</w:t>
      </w:r>
    </w:p>
    <w:p w14:paraId="2CF91861" w14:textId="77777777" w:rsidR="000352E4" w:rsidRPr="0029424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rPr>
          <w:lang w:val="en-US"/>
        </w:rPr>
      </w:pPr>
      <w:r w:rsidRPr="00294244">
        <w:rPr>
          <w:sz w:val="1"/>
          <w:lang w:val="en-US"/>
        </w:rPr>
        <w:br w:type="textWrapping" w:clear="all"/>
      </w:r>
      <w:r w:rsidRPr="00294244">
        <w:rPr>
          <w:rFonts w:ascii="Tahoma" w:eastAsia="Tahoma" w:hAnsi="Tahoma" w:cs="Tahoma"/>
          <w:i/>
          <w:color w:val="C0C0C0"/>
          <w:lang w:val="en-US"/>
        </w:rPr>
        <w:t xml:space="preserve">Created with the Personal Edition of HelpNDoc: </w:t>
      </w:r>
      <w:hyperlink r:id="rId148">
        <w:r w:rsidRPr="00294244">
          <w:rPr>
            <w:rFonts w:ascii="Tahoma" w:eastAsia="Tahoma" w:hAnsi="Tahoma" w:cs="Tahoma"/>
            <w:i/>
            <w:color w:val="6666FF"/>
            <w:lang w:val="en-US"/>
          </w:rPr>
          <w:t>Free iPhone documentation generator</w:t>
        </w:r>
      </w:hyperlink>
    </w:p>
    <w:p w14:paraId="6B28FA1B" w14:textId="77777777" w:rsidR="000352E4" w:rsidRPr="00294244" w:rsidRDefault="000352E4" w:rsidP="000352E4">
      <w:pPr>
        <w:pStyle w:val="Heading2"/>
        <w:widowControl/>
        <w:rPr>
          <w:lang w:val="en-US"/>
        </w:rPr>
      </w:pPr>
      <w:bookmarkStart w:id="51" w:name="_Toc65156474"/>
      <w:r w:rsidRPr="00294244">
        <w:rPr>
          <w:lang w:val="en-US"/>
        </w:rPr>
        <w:t>GNU General Public License (GPL)</w:t>
      </w:r>
      <w:bookmarkEnd w:id="51"/>
    </w:p>
    <w:p w14:paraId="1E0FD8D8" w14:textId="77777777" w:rsidR="000352E4" w:rsidRPr="00294244" w:rsidRDefault="000352E4" w:rsidP="000352E4">
      <w:pPr>
        <w:keepNext/>
        <w:widowControl/>
        <w:spacing w:before="105" w:after="105"/>
        <w:rPr>
          <w:lang w:val="en-US"/>
        </w:rPr>
      </w:pPr>
      <w:r w:rsidRPr="00294244">
        <w:rPr>
          <w:b/>
          <w:sz w:val="28"/>
          <w:lang w:val="en-US"/>
        </w:rPr>
        <w:t>GNU GENERAL PUBLIC LICENSE</w:t>
      </w:r>
    </w:p>
    <w:p w14:paraId="60FE93D5" w14:textId="77777777" w:rsidR="000352E4" w:rsidRPr="00294244" w:rsidRDefault="000352E4" w:rsidP="000352E4">
      <w:pPr>
        <w:widowControl/>
        <w:rPr>
          <w:lang w:val="en-US"/>
        </w:rPr>
      </w:pPr>
      <w:r w:rsidRPr="00294244">
        <w:rPr>
          <w:sz w:val="24"/>
          <w:lang w:val="en-US"/>
        </w:rPr>
        <w:t>Version 3, 29 June 2007</w:t>
      </w:r>
    </w:p>
    <w:p w14:paraId="217A4984" w14:textId="77777777" w:rsidR="000352E4" w:rsidRPr="00294244" w:rsidRDefault="000352E4" w:rsidP="000352E4">
      <w:pPr>
        <w:widowControl/>
        <w:rPr>
          <w:lang w:val="en-US"/>
        </w:rPr>
      </w:pPr>
      <w:r w:rsidRPr="00294244">
        <w:rPr>
          <w:sz w:val="24"/>
          <w:lang w:val="en-US"/>
        </w:rPr>
        <w:t>Copyright © 2007 Free Software Foundation, Inc. &lt;</w:t>
      </w:r>
      <w:hyperlink r:id="rId149">
        <w:r w:rsidRPr="00294244">
          <w:rPr>
            <w:rStyle w:val="Hyperlink"/>
            <w:sz w:val="24"/>
            <w:lang w:val="en-US"/>
          </w:rPr>
          <w:t>http://fsf.org/</w:t>
        </w:r>
      </w:hyperlink>
      <w:r w:rsidRPr="00294244">
        <w:rPr>
          <w:sz w:val="24"/>
          <w:lang w:val="en-US"/>
        </w:rPr>
        <w:t>&gt;</w:t>
      </w:r>
    </w:p>
    <w:p w14:paraId="6B631F72" w14:textId="77777777" w:rsidR="000352E4" w:rsidRPr="00294244" w:rsidRDefault="000352E4" w:rsidP="000352E4">
      <w:pPr>
        <w:widowControl/>
        <w:rPr>
          <w:lang w:val="en-US"/>
        </w:rPr>
      </w:pPr>
      <w:r w:rsidRPr="00294244">
        <w:rPr>
          <w:sz w:val="24"/>
          <w:lang w:val="en-US"/>
        </w:rPr>
        <w:t>Everyone is permitted to copy and distribute verbatim copies of this license document, but changing it is not allowed.</w:t>
      </w:r>
    </w:p>
    <w:p w14:paraId="54BA5817" w14:textId="77777777" w:rsidR="000352E4" w:rsidRPr="00294244" w:rsidRDefault="000352E4" w:rsidP="000352E4">
      <w:pPr>
        <w:keepNext/>
        <w:widowControl/>
        <w:spacing w:before="105" w:after="105"/>
        <w:outlineLvl w:val="3"/>
        <w:rPr>
          <w:lang w:val="en-US"/>
        </w:rPr>
      </w:pPr>
      <w:bookmarkStart w:id="52" w:name="preamble"/>
      <w:bookmarkEnd w:id="52"/>
      <w:r w:rsidRPr="00294244">
        <w:rPr>
          <w:b/>
          <w:sz w:val="28"/>
          <w:lang w:val="en-US"/>
        </w:rPr>
        <w:t>Preamble</w:t>
      </w:r>
    </w:p>
    <w:p w14:paraId="0BD257FB" w14:textId="77777777" w:rsidR="000352E4" w:rsidRPr="00294244" w:rsidRDefault="000352E4" w:rsidP="000352E4">
      <w:pPr>
        <w:keepLines/>
        <w:widowControl/>
        <w:rPr>
          <w:lang w:val="en-US"/>
        </w:rPr>
      </w:pPr>
      <w:r w:rsidRPr="00294244">
        <w:rPr>
          <w:lang w:val="en-US"/>
        </w:rPr>
        <w:t>The GNU General Public License is a free, copyleft license for software and other kinds of works.</w:t>
      </w:r>
    </w:p>
    <w:p w14:paraId="1F85E1B2" w14:textId="77777777" w:rsidR="000352E4" w:rsidRPr="00294244" w:rsidRDefault="000352E4" w:rsidP="000352E4">
      <w:pPr>
        <w:keepLines/>
        <w:widowControl/>
        <w:spacing w:before="180"/>
        <w:rPr>
          <w:lang w:val="en-US"/>
        </w:rPr>
      </w:pPr>
      <w:r w:rsidRPr="00294244">
        <w:rPr>
          <w:lang w:val="en-US"/>
        </w:rP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14:paraId="6E303544" w14:textId="77777777" w:rsidR="000352E4" w:rsidRPr="00294244" w:rsidRDefault="000352E4" w:rsidP="000352E4">
      <w:pPr>
        <w:keepLines/>
        <w:widowControl/>
        <w:spacing w:before="180"/>
        <w:rPr>
          <w:lang w:val="en-US"/>
        </w:rPr>
      </w:pPr>
      <w:r w:rsidRPr="00294244">
        <w:rPr>
          <w:lang w:val="en-US"/>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14:paraId="4A78561B" w14:textId="77777777" w:rsidR="000352E4" w:rsidRPr="00294244" w:rsidRDefault="000352E4" w:rsidP="000352E4">
      <w:pPr>
        <w:keepLines/>
        <w:widowControl/>
        <w:spacing w:before="180"/>
        <w:rPr>
          <w:lang w:val="en-US"/>
        </w:rPr>
      </w:pPr>
      <w:r w:rsidRPr="00294244">
        <w:rPr>
          <w:lang w:val="en-US"/>
        </w:rPr>
        <w:lastRenderedPageBreak/>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14:paraId="058C32F0" w14:textId="77777777" w:rsidR="000352E4" w:rsidRPr="00294244" w:rsidRDefault="000352E4" w:rsidP="000352E4">
      <w:pPr>
        <w:keepLines/>
        <w:widowControl/>
        <w:spacing w:before="180"/>
        <w:rPr>
          <w:lang w:val="en-US"/>
        </w:rPr>
      </w:pPr>
      <w:r w:rsidRPr="00294244">
        <w:rPr>
          <w:lang w:val="en-US"/>
        </w:rP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14:paraId="6E8ACE97" w14:textId="77777777" w:rsidR="000352E4" w:rsidRPr="00294244" w:rsidRDefault="000352E4" w:rsidP="000352E4">
      <w:pPr>
        <w:keepLines/>
        <w:widowControl/>
        <w:spacing w:before="180"/>
        <w:rPr>
          <w:lang w:val="en-US"/>
        </w:rPr>
      </w:pPr>
      <w:r w:rsidRPr="00294244">
        <w:rPr>
          <w:lang w:val="en-US"/>
        </w:rPr>
        <w:t>Developers that use the GNU GPL protect your rights with two steps: (1) assert copyright on the software, and (2) offer you this License giving you legal permission to copy, distribute and/or modify it.</w:t>
      </w:r>
    </w:p>
    <w:p w14:paraId="5E2479E7" w14:textId="77777777" w:rsidR="000352E4" w:rsidRPr="00294244" w:rsidRDefault="000352E4" w:rsidP="000352E4">
      <w:pPr>
        <w:keepLines/>
        <w:widowControl/>
        <w:spacing w:before="180"/>
        <w:rPr>
          <w:lang w:val="en-US"/>
        </w:rPr>
      </w:pPr>
      <w:r w:rsidRPr="00294244">
        <w:rPr>
          <w:lang w:val="en-US"/>
        </w:rP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14:paraId="38658748" w14:textId="77777777" w:rsidR="000352E4" w:rsidRPr="00294244" w:rsidRDefault="000352E4" w:rsidP="000352E4">
      <w:pPr>
        <w:keepLines/>
        <w:widowControl/>
        <w:spacing w:before="180"/>
        <w:rPr>
          <w:lang w:val="en-US"/>
        </w:rPr>
      </w:pPr>
      <w:r w:rsidRPr="00294244">
        <w:rPr>
          <w:lang w:val="en-US"/>
        </w:rP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14:paraId="2A03B25E" w14:textId="77777777" w:rsidR="000352E4" w:rsidRPr="00294244" w:rsidRDefault="000352E4" w:rsidP="000352E4">
      <w:pPr>
        <w:keepLines/>
        <w:widowControl/>
        <w:spacing w:before="180"/>
        <w:rPr>
          <w:lang w:val="en-US"/>
        </w:rPr>
      </w:pPr>
      <w:r w:rsidRPr="00294244">
        <w:rPr>
          <w:lang w:val="en-US"/>
        </w:rP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14:paraId="6ADE987D" w14:textId="77777777" w:rsidR="000352E4" w:rsidRPr="00294244" w:rsidRDefault="000352E4" w:rsidP="000352E4">
      <w:pPr>
        <w:keepLines/>
        <w:widowControl/>
        <w:spacing w:before="180"/>
        <w:rPr>
          <w:lang w:val="en-US"/>
        </w:rPr>
      </w:pPr>
      <w:r w:rsidRPr="00294244">
        <w:rPr>
          <w:lang w:val="en-US"/>
        </w:rPr>
        <w:t>The precise terms and conditions for copying, distribution and modification follow.</w:t>
      </w:r>
    </w:p>
    <w:p w14:paraId="788CD32A" w14:textId="77777777" w:rsidR="000352E4" w:rsidRPr="00294244" w:rsidRDefault="000352E4" w:rsidP="000352E4">
      <w:pPr>
        <w:keepNext/>
        <w:widowControl/>
        <w:spacing w:before="105" w:after="105"/>
        <w:outlineLvl w:val="3"/>
        <w:rPr>
          <w:lang w:val="en-US"/>
        </w:rPr>
      </w:pPr>
      <w:bookmarkStart w:id="53" w:name="terms"/>
      <w:bookmarkEnd w:id="53"/>
      <w:r w:rsidRPr="00294244">
        <w:rPr>
          <w:b/>
          <w:sz w:val="28"/>
          <w:lang w:val="en-US"/>
        </w:rPr>
        <w:t>TERMS AND CONDITIONS</w:t>
      </w:r>
    </w:p>
    <w:p w14:paraId="4D8DF7DB" w14:textId="77777777" w:rsidR="000352E4" w:rsidRPr="00294244" w:rsidRDefault="000352E4" w:rsidP="000352E4">
      <w:pPr>
        <w:keepNext/>
        <w:widowControl/>
        <w:spacing w:before="105" w:after="105"/>
        <w:outlineLvl w:val="4"/>
        <w:rPr>
          <w:lang w:val="en-US"/>
        </w:rPr>
      </w:pPr>
      <w:bookmarkStart w:id="54" w:name="section0"/>
      <w:bookmarkEnd w:id="54"/>
      <w:r w:rsidRPr="00294244">
        <w:rPr>
          <w:b/>
          <w:sz w:val="24"/>
          <w:lang w:val="en-US"/>
        </w:rPr>
        <w:t>0. Definitions.</w:t>
      </w:r>
    </w:p>
    <w:p w14:paraId="5A6A614D" w14:textId="77777777" w:rsidR="000352E4" w:rsidRPr="00294244" w:rsidRDefault="000352E4" w:rsidP="000352E4">
      <w:pPr>
        <w:keepLines/>
        <w:widowControl/>
        <w:rPr>
          <w:lang w:val="en-US"/>
        </w:rPr>
      </w:pPr>
      <w:r w:rsidRPr="00294244">
        <w:rPr>
          <w:lang w:val="en-US"/>
        </w:rPr>
        <w:t>“This License” refers to version 3 of the GNU General Public License.</w:t>
      </w:r>
    </w:p>
    <w:p w14:paraId="3E23B185" w14:textId="77777777" w:rsidR="000352E4" w:rsidRPr="00294244" w:rsidRDefault="000352E4" w:rsidP="000352E4">
      <w:pPr>
        <w:keepLines/>
        <w:widowControl/>
        <w:spacing w:before="180"/>
        <w:rPr>
          <w:lang w:val="en-US"/>
        </w:rPr>
      </w:pPr>
      <w:r w:rsidRPr="00294244">
        <w:rPr>
          <w:lang w:val="en-US"/>
        </w:rPr>
        <w:t>“Copyright” also means copyright-like laws that apply to other kinds of works, such as semiconductor masks.</w:t>
      </w:r>
    </w:p>
    <w:p w14:paraId="7A5E2064" w14:textId="77777777" w:rsidR="000352E4" w:rsidRPr="00294244" w:rsidRDefault="000352E4" w:rsidP="000352E4">
      <w:pPr>
        <w:keepLines/>
        <w:widowControl/>
        <w:spacing w:before="180"/>
        <w:rPr>
          <w:lang w:val="en-US"/>
        </w:rPr>
      </w:pPr>
      <w:r w:rsidRPr="00294244">
        <w:rPr>
          <w:lang w:val="en-US"/>
        </w:rPr>
        <w:t>“The Program” refers to any copyrightable work licensed under this License. Each licensee is addressed as “you”. “Licensees” and “recipients” may be individuals or organizations.</w:t>
      </w:r>
    </w:p>
    <w:p w14:paraId="080D9DCF" w14:textId="77777777" w:rsidR="000352E4" w:rsidRPr="00294244" w:rsidRDefault="000352E4" w:rsidP="000352E4">
      <w:pPr>
        <w:keepLines/>
        <w:widowControl/>
        <w:spacing w:before="180"/>
        <w:rPr>
          <w:lang w:val="en-US"/>
        </w:rPr>
      </w:pPr>
      <w:r w:rsidRPr="00294244">
        <w:rPr>
          <w:lang w:val="en-US"/>
        </w:rP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0D6BBCE2" w14:textId="77777777" w:rsidR="000352E4" w:rsidRPr="00294244" w:rsidRDefault="000352E4" w:rsidP="000352E4">
      <w:pPr>
        <w:keepLines/>
        <w:widowControl/>
        <w:spacing w:before="180"/>
        <w:rPr>
          <w:lang w:val="en-US"/>
        </w:rPr>
      </w:pPr>
      <w:r w:rsidRPr="00294244">
        <w:rPr>
          <w:lang w:val="en-US"/>
        </w:rPr>
        <w:t>A “covered work” means either the unmodified Program or a work based on the Program.</w:t>
      </w:r>
    </w:p>
    <w:p w14:paraId="7939E3CB" w14:textId="77777777" w:rsidR="000352E4" w:rsidRPr="00294244" w:rsidRDefault="000352E4" w:rsidP="000352E4">
      <w:pPr>
        <w:keepLines/>
        <w:widowControl/>
        <w:spacing w:before="180"/>
        <w:rPr>
          <w:lang w:val="en-US"/>
        </w:rPr>
      </w:pPr>
      <w:r w:rsidRPr="00294244">
        <w:rPr>
          <w:lang w:val="en-US"/>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14:paraId="3CE4DDB4" w14:textId="77777777" w:rsidR="000352E4" w:rsidRPr="00294244" w:rsidRDefault="000352E4" w:rsidP="000352E4">
      <w:pPr>
        <w:keepLines/>
        <w:widowControl/>
        <w:spacing w:before="180"/>
        <w:rPr>
          <w:lang w:val="en-US"/>
        </w:rPr>
      </w:pPr>
      <w:r w:rsidRPr="00294244">
        <w:rPr>
          <w:lang w:val="en-US"/>
        </w:rPr>
        <w:t>To “convey” a work means any kind of propagation that enables other parties to make or receive copies. Mere interaction with a user through a computer network, with no transfer of a copy, is not conveying.</w:t>
      </w:r>
    </w:p>
    <w:p w14:paraId="331A1F14" w14:textId="77777777" w:rsidR="000352E4" w:rsidRPr="00294244" w:rsidRDefault="000352E4" w:rsidP="000352E4">
      <w:pPr>
        <w:keepLines/>
        <w:widowControl/>
        <w:spacing w:before="180"/>
        <w:rPr>
          <w:lang w:val="en-US"/>
        </w:rPr>
      </w:pPr>
      <w:r w:rsidRPr="00294244">
        <w:rPr>
          <w:lang w:val="en-US"/>
        </w:rPr>
        <w:lastRenderedPageBreak/>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0C271032" w14:textId="77777777" w:rsidR="000352E4" w:rsidRPr="00294244" w:rsidRDefault="000352E4" w:rsidP="000352E4">
      <w:pPr>
        <w:keepNext/>
        <w:widowControl/>
        <w:spacing w:before="105" w:after="105"/>
        <w:outlineLvl w:val="4"/>
        <w:rPr>
          <w:lang w:val="en-US"/>
        </w:rPr>
      </w:pPr>
      <w:bookmarkStart w:id="55" w:name="section1"/>
      <w:bookmarkEnd w:id="55"/>
      <w:r w:rsidRPr="00294244">
        <w:rPr>
          <w:b/>
          <w:sz w:val="24"/>
          <w:lang w:val="en-US"/>
        </w:rPr>
        <w:t>1. Source Code.</w:t>
      </w:r>
    </w:p>
    <w:p w14:paraId="51A4FE0B" w14:textId="77777777" w:rsidR="000352E4" w:rsidRPr="00294244" w:rsidRDefault="000352E4" w:rsidP="000352E4">
      <w:pPr>
        <w:keepLines/>
        <w:widowControl/>
        <w:rPr>
          <w:lang w:val="en-US"/>
        </w:rPr>
      </w:pPr>
      <w:r w:rsidRPr="00294244">
        <w:rPr>
          <w:lang w:val="en-US"/>
        </w:rPr>
        <w:t>The “source code” for a work means the preferred form of the work for making modifications to it. “Object code” means any non-source form of a work.</w:t>
      </w:r>
    </w:p>
    <w:p w14:paraId="41B2C875" w14:textId="77777777" w:rsidR="000352E4" w:rsidRPr="00294244" w:rsidRDefault="000352E4" w:rsidP="000352E4">
      <w:pPr>
        <w:keepLines/>
        <w:widowControl/>
        <w:spacing w:before="180"/>
        <w:rPr>
          <w:lang w:val="en-US"/>
        </w:rPr>
      </w:pPr>
      <w:r w:rsidRPr="00294244">
        <w:rPr>
          <w:lang w:val="en-US"/>
        </w:rP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02C10FE4" w14:textId="77777777" w:rsidR="000352E4" w:rsidRPr="00294244" w:rsidRDefault="000352E4" w:rsidP="000352E4">
      <w:pPr>
        <w:keepLines/>
        <w:widowControl/>
        <w:spacing w:before="180"/>
        <w:rPr>
          <w:lang w:val="en-US"/>
        </w:rPr>
      </w:pPr>
      <w:r w:rsidRPr="00294244">
        <w:rPr>
          <w:lang w:val="en-US"/>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438B5A12" w14:textId="77777777" w:rsidR="000352E4" w:rsidRPr="00294244" w:rsidRDefault="000352E4" w:rsidP="000352E4">
      <w:pPr>
        <w:keepLines/>
        <w:widowControl/>
        <w:spacing w:before="180"/>
        <w:rPr>
          <w:lang w:val="en-US"/>
        </w:rPr>
      </w:pPr>
      <w:r w:rsidRPr="00294244">
        <w:rPr>
          <w:lang w:val="en-US"/>
        </w:rP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540B3FE1" w14:textId="77777777" w:rsidR="000352E4" w:rsidRPr="00294244" w:rsidRDefault="000352E4" w:rsidP="000352E4">
      <w:pPr>
        <w:keepLines/>
        <w:widowControl/>
        <w:spacing w:before="180"/>
        <w:rPr>
          <w:lang w:val="en-US"/>
        </w:rPr>
      </w:pPr>
      <w:r w:rsidRPr="00294244">
        <w:rPr>
          <w:lang w:val="en-US"/>
        </w:rPr>
        <w:t>The Corresponding Source need not include anything that users can regenerate automatically from other parts of the Corresponding Source.</w:t>
      </w:r>
    </w:p>
    <w:p w14:paraId="4E9E7553" w14:textId="77777777" w:rsidR="000352E4" w:rsidRPr="00294244" w:rsidRDefault="000352E4" w:rsidP="000352E4">
      <w:pPr>
        <w:keepLines/>
        <w:widowControl/>
        <w:spacing w:before="180"/>
        <w:rPr>
          <w:lang w:val="en-US"/>
        </w:rPr>
      </w:pPr>
      <w:r w:rsidRPr="00294244">
        <w:rPr>
          <w:lang w:val="en-US"/>
        </w:rPr>
        <w:t>The Corresponding Source for a work in source code form is that same work.</w:t>
      </w:r>
    </w:p>
    <w:p w14:paraId="3007E225" w14:textId="77777777" w:rsidR="000352E4" w:rsidRPr="00294244" w:rsidRDefault="000352E4" w:rsidP="000352E4">
      <w:pPr>
        <w:keepNext/>
        <w:widowControl/>
        <w:spacing w:before="105" w:after="105"/>
        <w:outlineLvl w:val="4"/>
        <w:rPr>
          <w:lang w:val="en-US"/>
        </w:rPr>
      </w:pPr>
      <w:bookmarkStart w:id="56" w:name="section2"/>
      <w:bookmarkEnd w:id="56"/>
      <w:r w:rsidRPr="00294244">
        <w:rPr>
          <w:b/>
          <w:sz w:val="24"/>
          <w:lang w:val="en-US"/>
        </w:rPr>
        <w:t>2. Basic Permissions.</w:t>
      </w:r>
    </w:p>
    <w:p w14:paraId="397B7BFC" w14:textId="77777777" w:rsidR="000352E4" w:rsidRDefault="000352E4" w:rsidP="000352E4">
      <w:pPr>
        <w:keepLines/>
        <w:widowControl/>
      </w:pPr>
      <w:r w:rsidRPr="00294244">
        <w:rPr>
          <w:lang w:val="en-US"/>
        </w:rPr>
        <w:t xml:space="preserve">All rights granted under this License are granted for the term of copyright on the Program, and are irrevocable provided the stated conditions are met. This License explicitly affirms your unlimited permission to run the unmodified Program. </w:t>
      </w:r>
      <w:r>
        <w:t>The output from running a covered work is covered by this License only if the output, given its content, constitutes a covered work. This License acknowledges your rights of fair use or other equivalent, as provided by copyright law.</w:t>
      </w:r>
    </w:p>
    <w:p w14:paraId="51504485" w14:textId="77777777" w:rsidR="000352E4" w:rsidRDefault="000352E4" w:rsidP="000352E4">
      <w:pPr>
        <w:keepLines/>
        <w:widowControl/>
        <w:spacing w:before="180"/>
      </w:pPr>
      <w: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14:paraId="0F617138" w14:textId="77777777" w:rsidR="000352E4" w:rsidRDefault="000352E4" w:rsidP="000352E4">
      <w:pPr>
        <w:keepLines/>
        <w:widowControl/>
        <w:spacing w:before="180"/>
      </w:pPr>
      <w:r>
        <w:t>Conveying under any other circumstances is permitted solely under the conditions stated below. Sublicensing is not allowed; section 10 makes it unnecessary.</w:t>
      </w:r>
    </w:p>
    <w:p w14:paraId="28412F16" w14:textId="77777777" w:rsidR="000352E4" w:rsidRDefault="000352E4" w:rsidP="000352E4">
      <w:pPr>
        <w:keepNext/>
        <w:widowControl/>
        <w:spacing w:before="105" w:after="105"/>
        <w:outlineLvl w:val="4"/>
      </w:pPr>
      <w:bookmarkStart w:id="57" w:name="section3"/>
      <w:bookmarkEnd w:id="57"/>
      <w:r>
        <w:rPr>
          <w:b/>
          <w:sz w:val="24"/>
        </w:rPr>
        <w:lastRenderedPageBreak/>
        <w:t>3. Protecting Users' Legal Rights From Anti-Circumvention Law.</w:t>
      </w:r>
    </w:p>
    <w:p w14:paraId="67B82C3E" w14:textId="77777777" w:rsidR="000352E4" w:rsidRDefault="000352E4" w:rsidP="000352E4">
      <w:pPr>
        <w:keepLines/>
        <w:widowControl/>
      </w:pPr>
      <w: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1F862AC8" w14:textId="77777777" w:rsidR="000352E4" w:rsidRDefault="000352E4" w:rsidP="000352E4">
      <w:pPr>
        <w:keepLines/>
        <w:widowControl/>
        <w:spacing w:before="180"/>
      </w:pPr>
      <w: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7923EF7A" w14:textId="77777777" w:rsidR="000352E4" w:rsidRDefault="000352E4" w:rsidP="000352E4">
      <w:pPr>
        <w:keepNext/>
        <w:widowControl/>
        <w:spacing w:before="105" w:after="105"/>
        <w:outlineLvl w:val="4"/>
      </w:pPr>
      <w:bookmarkStart w:id="58" w:name="section4"/>
      <w:bookmarkEnd w:id="58"/>
      <w:r>
        <w:rPr>
          <w:b/>
          <w:sz w:val="24"/>
        </w:rPr>
        <w:t>4. Conveying Verbatim Copies.</w:t>
      </w:r>
    </w:p>
    <w:p w14:paraId="72A71DB1" w14:textId="77777777" w:rsidR="000352E4" w:rsidRDefault="000352E4" w:rsidP="000352E4">
      <w:pPr>
        <w:keepLines/>
        <w:widowControl/>
      </w:pPr>
      <w: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102B119B" w14:textId="77777777" w:rsidR="000352E4" w:rsidRDefault="000352E4" w:rsidP="000352E4">
      <w:pPr>
        <w:keepLines/>
        <w:widowControl/>
        <w:spacing w:before="180"/>
      </w:pPr>
      <w:r>
        <w:t>You may charge any price or no price for each copy that you convey, and you may offer support or warranty protection for a fee.</w:t>
      </w:r>
    </w:p>
    <w:p w14:paraId="5F4F15FD" w14:textId="77777777" w:rsidR="000352E4" w:rsidRDefault="000352E4" w:rsidP="000352E4">
      <w:pPr>
        <w:keepNext/>
        <w:widowControl/>
        <w:spacing w:before="105" w:after="105"/>
        <w:outlineLvl w:val="4"/>
      </w:pPr>
      <w:bookmarkStart w:id="59" w:name="section5"/>
      <w:bookmarkEnd w:id="59"/>
      <w:r>
        <w:rPr>
          <w:b/>
          <w:sz w:val="24"/>
        </w:rPr>
        <w:t>5. Conveying Modified Source Versions.</w:t>
      </w:r>
    </w:p>
    <w:p w14:paraId="780B6AF7" w14:textId="77777777" w:rsidR="000352E4" w:rsidRDefault="000352E4" w:rsidP="000352E4">
      <w:pPr>
        <w:keepNext/>
        <w:keepLines/>
        <w:widowControl/>
      </w:pPr>
      <w:r>
        <w:t>You may convey a work based on the Program, or the modifications to produce it from the Program, in the form of source code under the terms of section 4, provided that you also meet all of these conditions:</w:t>
      </w:r>
    </w:p>
    <w:p w14:paraId="691380B0" w14:textId="77777777" w:rsidR="000352E4" w:rsidRDefault="000352E4" w:rsidP="000352E4">
      <w:pPr>
        <w:keepLines/>
        <w:widowControl/>
        <w:spacing w:before="180"/>
        <w:ind w:left="270" w:hanging="270"/>
      </w:pPr>
      <w:r>
        <w:t xml:space="preserve">a) The work must carry prominent notices stating that you modified it, and giving a relevant date. </w:t>
      </w:r>
    </w:p>
    <w:p w14:paraId="2C3CBCA0" w14:textId="77777777" w:rsidR="000352E4" w:rsidRDefault="000352E4" w:rsidP="000352E4">
      <w:pPr>
        <w:keepLines/>
        <w:widowControl/>
        <w:spacing w:before="180"/>
        <w:ind w:left="270" w:hanging="270"/>
      </w:pPr>
      <w:r>
        <w:t xml:space="preserve">b) The work must carry prominent notices stating that it is released under this License and any conditions added under section 7. This requirement modifies the requirement in section 4 to “keep intact all notices”. </w:t>
      </w:r>
    </w:p>
    <w:p w14:paraId="311D140D" w14:textId="77777777" w:rsidR="000352E4" w:rsidRDefault="000352E4" w:rsidP="000352E4">
      <w:pPr>
        <w:keepLines/>
        <w:widowControl/>
        <w:spacing w:before="180"/>
        <w:ind w:left="270" w:hanging="270"/>
      </w:pPr>
      <w:r>
        <w:t xml:space="preserve">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w:t>
      </w:r>
    </w:p>
    <w:p w14:paraId="43970CF7" w14:textId="77777777" w:rsidR="000352E4" w:rsidRDefault="000352E4" w:rsidP="000352E4">
      <w:pPr>
        <w:keepLines/>
        <w:widowControl/>
        <w:spacing w:before="180"/>
        <w:ind w:left="270" w:hanging="270"/>
      </w:pPr>
      <w:r>
        <w:t>d) If the work has interactive user interfaces, each must display Appropriate Legal Notices; however, if the Program has interactive interfaces that do not display Appropriate Legal Notices, your work need not make them do so.</w:t>
      </w:r>
    </w:p>
    <w:p w14:paraId="14D93C32" w14:textId="77777777" w:rsidR="000352E4" w:rsidRDefault="000352E4" w:rsidP="000352E4">
      <w:pPr>
        <w:keepLines/>
        <w:widowControl/>
        <w:spacing w:before="180"/>
      </w:pPr>
      <w: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6CE7032F" w14:textId="77777777" w:rsidR="000352E4" w:rsidRDefault="000352E4" w:rsidP="000352E4">
      <w:pPr>
        <w:keepNext/>
        <w:widowControl/>
        <w:spacing w:before="105" w:after="105"/>
        <w:outlineLvl w:val="4"/>
      </w:pPr>
      <w:bookmarkStart w:id="60" w:name="section6"/>
      <w:bookmarkEnd w:id="60"/>
      <w:r>
        <w:rPr>
          <w:b/>
          <w:sz w:val="24"/>
        </w:rPr>
        <w:t>6. Conveying Non-Source Forms.</w:t>
      </w:r>
    </w:p>
    <w:p w14:paraId="757204AD" w14:textId="77777777" w:rsidR="000352E4" w:rsidRDefault="000352E4" w:rsidP="000352E4">
      <w:pPr>
        <w:keepNext/>
        <w:keepLines/>
        <w:widowControl/>
      </w:pPr>
      <w:r>
        <w:t>You may convey a covered work in object code form under the terms of sections 4 and 5, provided that you also convey the machine-readable Corresponding Source under the terms of this License, in one of these ways:</w:t>
      </w:r>
    </w:p>
    <w:p w14:paraId="322A628D" w14:textId="77777777" w:rsidR="000352E4" w:rsidRDefault="000352E4" w:rsidP="000352E4">
      <w:pPr>
        <w:keepLines/>
        <w:widowControl/>
        <w:spacing w:before="180"/>
        <w:ind w:left="270" w:hanging="270"/>
      </w:pPr>
      <w:r>
        <w:t xml:space="preserve">a) Convey the object code in, or embodied in, a physical product (including a physical distribution medium), accompanied by the Corresponding Source fixed on a durable physical medium customarily used for software interchange. </w:t>
      </w:r>
    </w:p>
    <w:p w14:paraId="1F137EE3" w14:textId="77777777" w:rsidR="000352E4" w:rsidRDefault="000352E4" w:rsidP="000352E4">
      <w:pPr>
        <w:keepLines/>
        <w:widowControl/>
        <w:spacing w:before="180"/>
        <w:ind w:left="270" w:hanging="270"/>
      </w:pPr>
      <w:r>
        <w:lastRenderedPageBreak/>
        <w:t xml:space="preserve">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w:t>
      </w:r>
    </w:p>
    <w:p w14:paraId="49F77EC4" w14:textId="77777777" w:rsidR="000352E4" w:rsidRDefault="000352E4" w:rsidP="000352E4">
      <w:pPr>
        <w:keepLines/>
        <w:widowControl/>
        <w:spacing w:before="180"/>
        <w:ind w:left="270" w:hanging="270"/>
      </w:pPr>
      <w:r>
        <w:t xml:space="preserve">c) Convey individual copies of the object code with a copy of the written offer to provide the Corresponding Source. This alternative is allowed only occasionally and noncommercially, and only if you received the object code with such an offer, in accord with subsection 6b. </w:t>
      </w:r>
    </w:p>
    <w:p w14:paraId="36C6F6CD" w14:textId="77777777" w:rsidR="000352E4" w:rsidRDefault="000352E4" w:rsidP="000352E4">
      <w:pPr>
        <w:keepLines/>
        <w:widowControl/>
        <w:spacing w:before="180"/>
        <w:ind w:left="270" w:hanging="270"/>
      </w:pPr>
      <w:r>
        <w:t xml:space="preserve">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w:t>
      </w:r>
    </w:p>
    <w:p w14:paraId="09F6E8E6" w14:textId="77777777" w:rsidR="000352E4" w:rsidRDefault="000352E4" w:rsidP="000352E4">
      <w:pPr>
        <w:keepLines/>
        <w:widowControl/>
        <w:spacing w:before="180"/>
        <w:ind w:left="270" w:hanging="270"/>
      </w:pPr>
      <w:r>
        <w:t>e) Convey the object code using peer-to-peer transmission, provided you inform other peers where the object code and Corresponding Source of the work are being offered to the general public at no charge under subsection 6d.</w:t>
      </w:r>
    </w:p>
    <w:p w14:paraId="60516B89" w14:textId="77777777" w:rsidR="000352E4" w:rsidRDefault="000352E4" w:rsidP="000352E4">
      <w:pPr>
        <w:keepLines/>
        <w:widowControl/>
        <w:spacing w:before="180"/>
      </w:pPr>
      <w:r>
        <w:t>A separable portion of the object code, whose source code is excluded from the Corresponding Source as a System Library, need not be included in conveying the object code work.</w:t>
      </w:r>
    </w:p>
    <w:p w14:paraId="2E975883" w14:textId="77777777" w:rsidR="000352E4" w:rsidRDefault="000352E4" w:rsidP="000352E4">
      <w:pPr>
        <w:keepLines/>
        <w:widowControl/>
        <w:spacing w:before="180"/>
      </w:pPr>
      <w: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7F2B6916" w14:textId="77777777" w:rsidR="000352E4" w:rsidRDefault="000352E4" w:rsidP="000352E4">
      <w:pPr>
        <w:keepLines/>
        <w:widowControl/>
        <w:spacing w:before="180"/>
      </w:pPr>
      <w: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3F6B667B" w14:textId="77777777" w:rsidR="000352E4" w:rsidRDefault="000352E4" w:rsidP="000352E4">
      <w:pPr>
        <w:keepLines/>
        <w:widowControl/>
        <w:spacing w:before="180"/>
      </w:pPr>
      <w: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16474F55" w14:textId="77777777" w:rsidR="000352E4" w:rsidRDefault="000352E4" w:rsidP="000352E4">
      <w:pPr>
        <w:keepLines/>
        <w:widowControl/>
        <w:spacing w:before="180"/>
      </w:pPr>
      <w:r>
        <w:lastRenderedPageBreak/>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48BB30C4" w14:textId="77777777" w:rsidR="000352E4" w:rsidRDefault="000352E4" w:rsidP="000352E4">
      <w:pPr>
        <w:keepLines/>
        <w:widowControl/>
        <w:spacing w:before="180"/>
      </w:pPr>
      <w: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504AB495" w14:textId="77777777" w:rsidR="000352E4" w:rsidRDefault="000352E4" w:rsidP="000352E4">
      <w:pPr>
        <w:keepNext/>
        <w:widowControl/>
        <w:spacing w:before="105" w:after="105"/>
        <w:outlineLvl w:val="4"/>
      </w:pPr>
      <w:bookmarkStart w:id="61" w:name="section7"/>
      <w:bookmarkEnd w:id="61"/>
      <w:r>
        <w:rPr>
          <w:b/>
          <w:sz w:val="24"/>
        </w:rPr>
        <w:t>7. Additional Terms.</w:t>
      </w:r>
    </w:p>
    <w:p w14:paraId="5CFE88C0" w14:textId="77777777" w:rsidR="000352E4" w:rsidRDefault="000352E4" w:rsidP="000352E4">
      <w:pPr>
        <w:keepLines/>
        <w:widowControl/>
      </w:pPr>
      <w: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14:paraId="2BD118AD" w14:textId="77777777" w:rsidR="000352E4" w:rsidRDefault="000352E4" w:rsidP="000352E4">
      <w:pPr>
        <w:keepLines/>
        <w:widowControl/>
        <w:spacing w:before="180"/>
      </w:pPr>
      <w: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14:paraId="0FAC600B" w14:textId="77777777" w:rsidR="000352E4" w:rsidRDefault="000352E4" w:rsidP="000352E4">
      <w:pPr>
        <w:keepNext/>
        <w:keepLines/>
        <w:widowControl/>
        <w:spacing w:before="180"/>
      </w:pPr>
      <w:r>
        <w:t>Notwithstanding any other provision of this License, for material you add to a covered work, you may (if authorized by the copyright holders of that material) supplement the terms of this License with terms:</w:t>
      </w:r>
    </w:p>
    <w:p w14:paraId="62ED4C80" w14:textId="77777777" w:rsidR="000352E4" w:rsidRDefault="000352E4" w:rsidP="000352E4">
      <w:pPr>
        <w:keepLines/>
        <w:widowControl/>
        <w:spacing w:before="180"/>
        <w:ind w:left="270" w:hanging="270"/>
      </w:pPr>
      <w:r>
        <w:t xml:space="preserve">a) Disclaiming warranty or limiting liability differently from the terms of sections 15 and 16 of this License; or </w:t>
      </w:r>
    </w:p>
    <w:p w14:paraId="449CC7C8" w14:textId="77777777" w:rsidR="000352E4" w:rsidRDefault="000352E4" w:rsidP="000352E4">
      <w:pPr>
        <w:keepLines/>
        <w:widowControl/>
        <w:spacing w:before="180"/>
        <w:ind w:left="270" w:hanging="270"/>
      </w:pPr>
      <w:r>
        <w:t xml:space="preserve">b) Requiring preservation of specified reasonable legal notices or author attributions in that material or in the Appropriate Legal Notices displayed by works containing it; or </w:t>
      </w:r>
    </w:p>
    <w:p w14:paraId="4DA9121B" w14:textId="77777777" w:rsidR="000352E4" w:rsidRDefault="000352E4" w:rsidP="000352E4">
      <w:pPr>
        <w:keepLines/>
        <w:widowControl/>
        <w:spacing w:before="180"/>
        <w:ind w:left="270" w:hanging="270"/>
      </w:pPr>
      <w:r>
        <w:t xml:space="preserve">c) Prohibiting misrepresentation of the origin of that material, or requiring that modified versions of such material be marked in reasonable ways as different from the original version; or </w:t>
      </w:r>
    </w:p>
    <w:p w14:paraId="6A287677" w14:textId="77777777" w:rsidR="000352E4" w:rsidRDefault="000352E4" w:rsidP="000352E4">
      <w:pPr>
        <w:keepLines/>
        <w:widowControl/>
        <w:spacing w:before="180"/>
        <w:ind w:left="270" w:hanging="270"/>
      </w:pPr>
      <w:r>
        <w:t xml:space="preserve">d) Limiting the use for publicity purposes of names of licensors or authors of the material; or </w:t>
      </w:r>
    </w:p>
    <w:p w14:paraId="2D559936" w14:textId="77777777" w:rsidR="000352E4" w:rsidRDefault="000352E4" w:rsidP="000352E4">
      <w:pPr>
        <w:keepLines/>
        <w:widowControl/>
        <w:spacing w:before="180"/>
        <w:ind w:left="270" w:hanging="270"/>
      </w:pPr>
      <w:r>
        <w:t xml:space="preserve">e) Declining to grant rights under trademark law for use of some trade names, trademarks, or service marks; or </w:t>
      </w:r>
    </w:p>
    <w:p w14:paraId="47E36843" w14:textId="77777777" w:rsidR="000352E4" w:rsidRDefault="000352E4" w:rsidP="000352E4">
      <w:pPr>
        <w:keepLines/>
        <w:widowControl/>
        <w:spacing w:before="180"/>
        <w:ind w:left="270" w:hanging="270"/>
      </w:pPr>
      <w:r>
        <w:t xml:space="preserve">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w:t>
      </w:r>
    </w:p>
    <w:p w14:paraId="7A239C4A" w14:textId="77777777" w:rsidR="000352E4" w:rsidRDefault="000352E4" w:rsidP="000352E4">
      <w:pPr>
        <w:keepLines/>
        <w:widowControl/>
        <w:spacing w:before="180"/>
      </w:pPr>
      <w: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432FCDCD" w14:textId="77777777" w:rsidR="000352E4" w:rsidRDefault="000352E4" w:rsidP="000352E4">
      <w:pPr>
        <w:keepLines/>
        <w:widowControl/>
        <w:spacing w:before="180"/>
      </w:pPr>
      <w:r>
        <w:t>If you add terms to a covered work in accord with this section, you must place, in the relevant source files, a statement of the additional terms that apply to those files, or a notice indicating where to find the applicable terms.</w:t>
      </w:r>
    </w:p>
    <w:p w14:paraId="1BF70253" w14:textId="77777777" w:rsidR="000352E4" w:rsidRDefault="000352E4" w:rsidP="000352E4">
      <w:pPr>
        <w:keepLines/>
        <w:widowControl/>
        <w:spacing w:before="180"/>
      </w:pPr>
      <w:r>
        <w:lastRenderedPageBreak/>
        <w:t>Additional terms, permissive or non-permissive, may be stated in the form of a separately written license, or stated as exceptions; the above requirements apply either way.</w:t>
      </w:r>
    </w:p>
    <w:p w14:paraId="6E20DD40" w14:textId="77777777" w:rsidR="000352E4" w:rsidRDefault="000352E4" w:rsidP="000352E4">
      <w:pPr>
        <w:keepNext/>
        <w:widowControl/>
        <w:spacing w:before="105" w:after="105"/>
        <w:outlineLvl w:val="4"/>
      </w:pPr>
      <w:bookmarkStart w:id="62" w:name="section8"/>
      <w:bookmarkEnd w:id="62"/>
      <w:r>
        <w:rPr>
          <w:b/>
          <w:sz w:val="24"/>
        </w:rPr>
        <w:t>8. Termination.</w:t>
      </w:r>
    </w:p>
    <w:p w14:paraId="7DD4DBCE" w14:textId="77777777" w:rsidR="000352E4" w:rsidRDefault="000352E4" w:rsidP="000352E4">
      <w:pPr>
        <w:keepLines/>
        <w:widowControl/>
      </w:pPr>
      <w: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6A015BE7" w14:textId="77777777" w:rsidR="000352E4" w:rsidRDefault="000352E4" w:rsidP="000352E4">
      <w:pPr>
        <w:keepLines/>
        <w:widowControl/>
        <w:spacing w:before="180"/>
      </w:pPr>
      <w: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512FA6AD" w14:textId="77777777" w:rsidR="000352E4" w:rsidRDefault="000352E4" w:rsidP="000352E4">
      <w:pPr>
        <w:keepLines/>
        <w:widowControl/>
        <w:spacing w:before="180"/>
      </w:pPr>
      <w: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2C1A1B0F" w14:textId="77777777" w:rsidR="000352E4" w:rsidRDefault="000352E4" w:rsidP="000352E4">
      <w:pPr>
        <w:keepLines/>
        <w:widowControl/>
        <w:spacing w:before="180"/>
      </w:pPr>
      <w: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008CCA9F" w14:textId="77777777" w:rsidR="000352E4" w:rsidRDefault="000352E4" w:rsidP="000352E4">
      <w:pPr>
        <w:keepNext/>
        <w:widowControl/>
        <w:spacing w:before="105" w:after="105"/>
        <w:outlineLvl w:val="4"/>
      </w:pPr>
      <w:bookmarkStart w:id="63" w:name="section9"/>
      <w:bookmarkEnd w:id="63"/>
      <w:r>
        <w:rPr>
          <w:b/>
          <w:sz w:val="24"/>
        </w:rPr>
        <w:t>9. Acceptance Not Required for Having Copies.</w:t>
      </w:r>
    </w:p>
    <w:p w14:paraId="3445E3C5" w14:textId="77777777" w:rsidR="000352E4" w:rsidRDefault="000352E4" w:rsidP="000352E4">
      <w:pPr>
        <w:keepLines/>
        <w:widowControl/>
      </w:pPr>
      <w: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783FC445" w14:textId="77777777" w:rsidR="000352E4" w:rsidRDefault="000352E4" w:rsidP="000352E4">
      <w:pPr>
        <w:keepNext/>
        <w:widowControl/>
        <w:spacing w:before="105" w:after="105"/>
        <w:outlineLvl w:val="4"/>
      </w:pPr>
      <w:bookmarkStart w:id="64" w:name="section10"/>
      <w:bookmarkEnd w:id="64"/>
      <w:r>
        <w:rPr>
          <w:b/>
          <w:sz w:val="24"/>
        </w:rPr>
        <w:t>10. Automatic Licensing of Downstream Recipients.</w:t>
      </w:r>
    </w:p>
    <w:p w14:paraId="41599040" w14:textId="77777777" w:rsidR="000352E4" w:rsidRDefault="000352E4" w:rsidP="000352E4">
      <w:pPr>
        <w:keepLines/>
        <w:widowControl/>
      </w:pPr>
      <w: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23FFCF2D" w14:textId="77777777" w:rsidR="000352E4" w:rsidRDefault="000352E4" w:rsidP="000352E4">
      <w:pPr>
        <w:keepLines/>
        <w:widowControl/>
        <w:spacing w:before="180"/>
      </w:pPr>
      <w: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27BBC8B7" w14:textId="77777777" w:rsidR="000352E4" w:rsidRDefault="000352E4" w:rsidP="000352E4">
      <w:pPr>
        <w:keepLines/>
        <w:widowControl/>
        <w:spacing w:before="180"/>
      </w:pPr>
      <w: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6A0FE660" w14:textId="77777777" w:rsidR="000352E4" w:rsidRDefault="000352E4" w:rsidP="000352E4">
      <w:pPr>
        <w:keepNext/>
        <w:widowControl/>
        <w:spacing w:before="105" w:after="105"/>
        <w:outlineLvl w:val="4"/>
      </w:pPr>
      <w:bookmarkStart w:id="65" w:name="section11"/>
      <w:bookmarkEnd w:id="65"/>
      <w:r>
        <w:rPr>
          <w:b/>
          <w:sz w:val="24"/>
        </w:rPr>
        <w:t>11. Patents.</w:t>
      </w:r>
    </w:p>
    <w:p w14:paraId="7F05DF2A" w14:textId="77777777" w:rsidR="000352E4" w:rsidRDefault="000352E4" w:rsidP="000352E4">
      <w:pPr>
        <w:keepLines/>
        <w:widowControl/>
      </w:pPr>
      <w:r>
        <w:t>A “contributor” is a copyright holder who authorizes use under this License of the Program or a work on which the Program is based. The work thus licensed is called the contributor's “contributor version”.</w:t>
      </w:r>
    </w:p>
    <w:p w14:paraId="1F4F5CD9" w14:textId="77777777" w:rsidR="000352E4" w:rsidRDefault="000352E4" w:rsidP="000352E4">
      <w:pPr>
        <w:keepLines/>
        <w:widowControl/>
        <w:spacing w:before="180"/>
      </w:pPr>
      <w:r>
        <w:lastRenderedPageBreak/>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14:paraId="42A9BDC9" w14:textId="77777777" w:rsidR="000352E4" w:rsidRDefault="000352E4" w:rsidP="000352E4">
      <w:pPr>
        <w:keepLines/>
        <w:widowControl/>
        <w:spacing w:before="180"/>
      </w:pPr>
      <w:r>
        <w:t>Each contributor grants you a non-exclusive, worldwide, royalty-free patent license under the contributor's essential patent claims, to make, use, sell, offer for sale, import and otherwise run, modify and propagate the contents of its contributor version.</w:t>
      </w:r>
    </w:p>
    <w:p w14:paraId="04E29067" w14:textId="77777777" w:rsidR="000352E4" w:rsidRDefault="000352E4" w:rsidP="000352E4">
      <w:pPr>
        <w:keepLines/>
        <w:widowControl/>
        <w:spacing w:before="180"/>
      </w:pPr>
      <w: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02CA84BB" w14:textId="77777777" w:rsidR="000352E4" w:rsidRDefault="000352E4" w:rsidP="000352E4">
      <w:pPr>
        <w:keepLines/>
        <w:widowControl/>
        <w:spacing w:before="180"/>
      </w:pPr>
      <w: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2E52AE16" w14:textId="77777777" w:rsidR="000352E4" w:rsidRDefault="000352E4" w:rsidP="000352E4">
      <w:pPr>
        <w:keepLines/>
        <w:widowControl/>
        <w:spacing w:before="180"/>
      </w:pPr>
      <w: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34ED45A8" w14:textId="77777777" w:rsidR="000352E4" w:rsidRDefault="000352E4" w:rsidP="000352E4">
      <w:pPr>
        <w:keepLines/>
        <w:widowControl/>
        <w:spacing w:before="180"/>
      </w:pPr>
      <w: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14:paraId="0D960956" w14:textId="77777777" w:rsidR="000352E4" w:rsidRDefault="000352E4" w:rsidP="000352E4">
      <w:pPr>
        <w:keepLines/>
        <w:widowControl/>
        <w:spacing w:before="180"/>
      </w:pPr>
      <w:r>
        <w:t>Nothing in this License shall be construed as excluding or limiting any implied license or other defenses to infringement that may otherwise be available to you under applicable patent law.</w:t>
      </w:r>
    </w:p>
    <w:p w14:paraId="4FF0F0C6" w14:textId="77777777" w:rsidR="000352E4" w:rsidRDefault="000352E4" w:rsidP="000352E4">
      <w:pPr>
        <w:keepNext/>
        <w:widowControl/>
        <w:spacing w:before="105" w:after="105"/>
        <w:outlineLvl w:val="4"/>
      </w:pPr>
      <w:bookmarkStart w:id="66" w:name="section12"/>
      <w:bookmarkEnd w:id="66"/>
      <w:r>
        <w:rPr>
          <w:b/>
          <w:sz w:val="24"/>
        </w:rPr>
        <w:t>12. No Surrender of Others' Freedom.</w:t>
      </w:r>
    </w:p>
    <w:p w14:paraId="6951AF2C" w14:textId="77777777" w:rsidR="000352E4" w:rsidRDefault="000352E4" w:rsidP="000352E4">
      <w:pPr>
        <w:keepLines/>
        <w:widowControl/>
      </w:pPr>
      <w: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7DBA239E" w14:textId="77777777" w:rsidR="000352E4" w:rsidRDefault="000352E4" w:rsidP="000352E4">
      <w:pPr>
        <w:keepNext/>
        <w:widowControl/>
        <w:spacing w:before="105" w:after="105"/>
        <w:outlineLvl w:val="4"/>
      </w:pPr>
      <w:bookmarkStart w:id="67" w:name="section13"/>
      <w:bookmarkEnd w:id="67"/>
      <w:r>
        <w:rPr>
          <w:b/>
          <w:sz w:val="24"/>
        </w:rPr>
        <w:lastRenderedPageBreak/>
        <w:t>13. Use with the GNU Affero General Public License.</w:t>
      </w:r>
    </w:p>
    <w:p w14:paraId="68F54F2B" w14:textId="77777777" w:rsidR="000352E4" w:rsidRDefault="000352E4" w:rsidP="000352E4">
      <w:pPr>
        <w:keepLines/>
        <w:widowControl/>
      </w:pPr>
      <w:r>
        <w:t>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25EB1EAE" w14:textId="77777777" w:rsidR="000352E4" w:rsidRDefault="000352E4" w:rsidP="000352E4">
      <w:pPr>
        <w:keepNext/>
        <w:widowControl/>
        <w:spacing w:before="105" w:after="105"/>
        <w:outlineLvl w:val="4"/>
      </w:pPr>
      <w:bookmarkStart w:id="68" w:name="section14"/>
      <w:bookmarkEnd w:id="68"/>
      <w:r>
        <w:rPr>
          <w:b/>
          <w:sz w:val="24"/>
        </w:rPr>
        <w:t>14. Revised Versions of this License.</w:t>
      </w:r>
    </w:p>
    <w:p w14:paraId="4804CEEE" w14:textId="77777777" w:rsidR="000352E4" w:rsidRDefault="000352E4" w:rsidP="000352E4">
      <w:pPr>
        <w:keepLines/>
        <w:widowControl/>
      </w:pPr>
      <w:r>
        <w:t>The Free Software Foundation may publish revised and/or new versions of the GNU General Public License from time to time. Such new versions will be similar in spirit to the present version, but may differ in detail to address new problems or concerns.</w:t>
      </w:r>
    </w:p>
    <w:p w14:paraId="7B835281" w14:textId="77777777" w:rsidR="000352E4" w:rsidRDefault="000352E4" w:rsidP="000352E4">
      <w:pPr>
        <w:keepLines/>
        <w:widowControl/>
        <w:spacing w:before="180"/>
      </w:pPr>
      <w: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78011B17" w14:textId="77777777" w:rsidR="000352E4" w:rsidRDefault="000352E4" w:rsidP="000352E4">
      <w:pPr>
        <w:keepLines/>
        <w:widowControl/>
        <w:spacing w:before="180"/>
      </w:pPr>
      <w:r>
        <w:t>If the Program specifies that a proxy can decide which future versions of the GNU General Public License can be used, that proxy's public statement of acceptance of a version permanently authorizes you to choose that version for the Program.</w:t>
      </w:r>
    </w:p>
    <w:p w14:paraId="5D7947DA" w14:textId="77777777" w:rsidR="000352E4" w:rsidRDefault="000352E4" w:rsidP="000352E4">
      <w:pPr>
        <w:keepLines/>
        <w:widowControl/>
        <w:spacing w:before="180"/>
      </w:pPr>
      <w:r>
        <w:t>Later license versions may give you additional or different permissions. However, no additional obligations are imposed on any author or copyright holder as a result of your choosing to follow a later version.</w:t>
      </w:r>
    </w:p>
    <w:p w14:paraId="10C651D6" w14:textId="77777777" w:rsidR="000352E4" w:rsidRDefault="000352E4" w:rsidP="000352E4">
      <w:pPr>
        <w:keepNext/>
        <w:widowControl/>
        <w:spacing w:before="105" w:after="105"/>
        <w:outlineLvl w:val="4"/>
      </w:pPr>
      <w:bookmarkStart w:id="69" w:name="section15"/>
      <w:bookmarkEnd w:id="69"/>
      <w:r>
        <w:rPr>
          <w:b/>
          <w:sz w:val="24"/>
        </w:rPr>
        <w:t>15. Disclaimer of Warranty.</w:t>
      </w:r>
    </w:p>
    <w:p w14:paraId="233E37D7" w14:textId="77777777" w:rsidR="000352E4" w:rsidRDefault="000352E4" w:rsidP="000352E4">
      <w:pPr>
        <w:keepLines/>
        <w:widowControl/>
      </w:pPr>
      <w: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24F0F651" w14:textId="77777777" w:rsidR="000352E4" w:rsidRDefault="000352E4" w:rsidP="000352E4">
      <w:pPr>
        <w:keepNext/>
        <w:widowControl/>
        <w:spacing w:before="105" w:after="105"/>
        <w:outlineLvl w:val="4"/>
      </w:pPr>
      <w:bookmarkStart w:id="70" w:name="section16"/>
      <w:bookmarkEnd w:id="70"/>
      <w:r>
        <w:rPr>
          <w:b/>
          <w:sz w:val="24"/>
        </w:rPr>
        <w:t>16. Limitation of Liability.</w:t>
      </w:r>
    </w:p>
    <w:p w14:paraId="4B2658A4" w14:textId="77777777" w:rsidR="000352E4" w:rsidRDefault="000352E4" w:rsidP="000352E4">
      <w:pPr>
        <w:keepLines/>
        <w:widowControl/>
      </w:pPr>
      <w: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92375E7" w14:textId="77777777" w:rsidR="000352E4" w:rsidRDefault="000352E4" w:rsidP="000352E4">
      <w:pPr>
        <w:keepNext/>
        <w:widowControl/>
        <w:spacing w:before="105" w:after="105"/>
        <w:outlineLvl w:val="4"/>
      </w:pPr>
      <w:bookmarkStart w:id="71" w:name="section17"/>
      <w:bookmarkEnd w:id="71"/>
      <w:r>
        <w:rPr>
          <w:b/>
          <w:sz w:val="24"/>
        </w:rPr>
        <w:t>17. Interpretation of Sections 15 and 16.</w:t>
      </w:r>
    </w:p>
    <w:p w14:paraId="006EEF18" w14:textId="77777777" w:rsidR="000352E4" w:rsidRDefault="000352E4" w:rsidP="000352E4">
      <w:pPr>
        <w:keepLines/>
        <w:widowControl/>
      </w:pPr>
      <w: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3AD72CD5"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lastRenderedPageBreak/>
        <w:br w:type="textWrapping" w:clear="all"/>
      </w:r>
      <w:r>
        <w:rPr>
          <w:rFonts w:ascii="Tahoma" w:eastAsia="Tahoma" w:hAnsi="Tahoma" w:cs="Tahoma"/>
          <w:i/>
          <w:color w:val="C0C0C0"/>
        </w:rPr>
        <w:t xml:space="preserve">Created with the Personal Edition of HelpNDoc: </w:t>
      </w:r>
      <w:hyperlink r:id="rId150">
        <w:r>
          <w:rPr>
            <w:rFonts w:ascii="Tahoma" w:eastAsia="Tahoma" w:hAnsi="Tahoma" w:cs="Tahoma"/>
            <w:i/>
            <w:color w:val="6666FF"/>
          </w:rPr>
          <w:t>Produce Kindle eBooks easily</w:t>
        </w:r>
      </w:hyperlink>
    </w:p>
    <w:p w14:paraId="6BDFBB4C" w14:textId="77777777" w:rsidR="000352E4" w:rsidRDefault="000352E4" w:rsidP="000352E4">
      <w:pPr>
        <w:pStyle w:val="Heading2"/>
        <w:widowControl/>
      </w:pPr>
      <w:bookmarkStart w:id="72" w:name="_Toc65156475"/>
      <w:r>
        <w:t>OpenStreetMap</w:t>
      </w:r>
      <w:bookmarkEnd w:id="72"/>
    </w:p>
    <w:p w14:paraId="012148B3" w14:textId="77777777" w:rsidR="000352E4" w:rsidRDefault="000352E4" w:rsidP="000352E4">
      <w:pPr>
        <w:pStyle w:val="Standard"/>
        <w:widowControl/>
      </w:pPr>
      <w:r>
        <w:t xml:space="preserve">Quelle: </w:t>
      </w:r>
      <w:hyperlink r:id="rId151">
        <w:r>
          <w:rPr>
            <w:rStyle w:val="Hyperlink"/>
          </w:rPr>
          <w:t>https://www.openstreetmap.org/copyright</w:t>
        </w:r>
      </w:hyperlink>
    </w:p>
    <w:p w14:paraId="74EEB8B1" w14:textId="77777777" w:rsidR="000352E4" w:rsidRDefault="000352E4" w:rsidP="000352E4">
      <w:pPr>
        <w:widowControl/>
      </w:pPr>
    </w:p>
    <w:p w14:paraId="05304AF4" w14:textId="77777777" w:rsidR="000352E4" w:rsidRDefault="000352E4" w:rsidP="000352E4">
      <w:pPr>
        <w:widowControl/>
        <w:spacing w:before="105" w:after="105"/>
      </w:pPr>
      <w:r>
        <w:rPr>
          <w:color w:val="000000"/>
        </w:rPr>
        <w:t>OpenStreetMap</w:t>
      </w:r>
      <w:hyperlink r:id="rId152" w:anchor="trademarks">
        <w:r>
          <w:rPr>
            <w:rStyle w:val="Hyperlink"/>
            <w:vertAlign w:val="superscript"/>
          </w:rPr>
          <w:t>®</w:t>
        </w:r>
      </w:hyperlink>
      <w:r>
        <w:rPr>
          <w:color w:val="000000"/>
        </w:rPr>
        <w:t xml:space="preserve"> is </w:t>
      </w:r>
      <w:r>
        <w:rPr>
          <w:i/>
          <w:color w:val="000000"/>
        </w:rPr>
        <w:t>open data</w:t>
      </w:r>
      <w:r>
        <w:rPr>
          <w:color w:val="000000"/>
        </w:rPr>
        <w:t xml:space="preserve">, licensed under the </w:t>
      </w:r>
      <w:hyperlink r:id="rId153">
        <w:r>
          <w:rPr>
            <w:rStyle w:val="Hyperlink"/>
          </w:rPr>
          <w:t>Open Data Commons Open Database License</w:t>
        </w:r>
      </w:hyperlink>
      <w:r>
        <w:rPr>
          <w:color w:val="000000"/>
        </w:rPr>
        <w:t xml:space="preserve"> (ODbL) by the </w:t>
      </w:r>
      <w:hyperlink r:id="rId154">
        <w:r>
          <w:rPr>
            <w:rStyle w:val="Hyperlink"/>
          </w:rPr>
          <w:t>OpenStreetMap Foundation</w:t>
        </w:r>
      </w:hyperlink>
      <w:r>
        <w:rPr>
          <w:color w:val="000000"/>
        </w:rPr>
        <w:t xml:space="preserve"> (OSMF).</w:t>
      </w:r>
    </w:p>
    <w:p w14:paraId="28B819D4" w14:textId="77777777" w:rsidR="000352E4" w:rsidRDefault="000352E4" w:rsidP="000352E4">
      <w:pPr>
        <w:widowControl/>
        <w:spacing w:before="105" w:after="105"/>
      </w:pPr>
      <w:r>
        <w:rPr>
          <w:color w:val="000000"/>
        </w:rPr>
        <w:t xml:space="preserve">You are free to copy, distribute, transmit and adapt our data, as long as you credit OpenStreetMap and its contributors. If you alter or build upon our data, you may distribute the result only under the same licence. The full </w:t>
      </w:r>
      <w:hyperlink r:id="rId155">
        <w:r>
          <w:rPr>
            <w:rStyle w:val="Hyperlink"/>
          </w:rPr>
          <w:t>legal code</w:t>
        </w:r>
      </w:hyperlink>
      <w:r>
        <w:rPr>
          <w:color w:val="000000"/>
        </w:rPr>
        <w:t xml:space="preserve"> explains your rights and responsibilities.</w:t>
      </w:r>
    </w:p>
    <w:p w14:paraId="39C3B3C8" w14:textId="77777777" w:rsidR="000352E4" w:rsidRDefault="000352E4" w:rsidP="000352E4">
      <w:pPr>
        <w:widowControl/>
        <w:spacing w:before="105" w:after="105"/>
      </w:pPr>
      <w:r>
        <w:rPr>
          <w:color w:val="000000"/>
        </w:rPr>
        <w:t xml:space="preserve">The cartography in our map tiles, and our documentation, are licensed under the </w:t>
      </w:r>
      <w:hyperlink r:id="rId156">
        <w:r>
          <w:rPr>
            <w:rStyle w:val="Hyperlink"/>
          </w:rPr>
          <w:t>Creative Commons Attribution-ShareAlike 2.0</w:t>
        </w:r>
      </w:hyperlink>
      <w:r>
        <w:rPr>
          <w:color w:val="000000"/>
        </w:rPr>
        <w:t xml:space="preserve"> license (CC BY-SA).</w:t>
      </w:r>
    </w:p>
    <w:p w14:paraId="23D4CA5D"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57">
        <w:r>
          <w:rPr>
            <w:rFonts w:ascii="Tahoma" w:eastAsia="Tahoma" w:hAnsi="Tahoma" w:cs="Tahoma"/>
            <w:i/>
            <w:color w:val="6666FF"/>
          </w:rPr>
          <w:t>Create help files for the Qt Help Framework</w:t>
        </w:r>
      </w:hyperlink>
    </w:p>
    <w:p w14:paraId="356408EF" w14:textId="77777777" w:rsidR="000352E4" w:rsidRDefault="000352E4" w:rsidP="000352E4">
      <w:pPr>
        <w:pStyle w:val="Heading2"/>
        <w:widowControl/>
      </w:pPr>
      <w:bookmarkStart w:id="73" w:name="_Toc65156476"/>
      <w:r>
        <w:t>Leaflet</w:t>
      </w:r>
      <w:bookmarkEnd w:id="73"/>
    </w:p>
    <w:p w14:paraId="59B786AC" w14:textId="77777777" w:rsidR="000352E4" w:rsidRDefault="000352E4" w:rsidP="000352E4">
      <w:pPr>
        <w:pStyle w:val="StandardDense"/>
        <w:keepNext/>
        <w:widowControl/>
      </w:pPr>
      <w:r>
        <w:t xml:space="preserve">Source: </w:t>
      </w:r>
    </w:p>
    <w:p w14:paraId="70B66A1F" w14:textId="77777777" w:rsidR="000352E4" w:rsidRDefault="000352E4" w:rsidP="000352E4">
      <w:pPr>
        <w:pStyle w:val="StandardDense"/>
        <w:widowControl/>
      </w:pPr>
      <w:hyperlink r:id="rId158">
        <w:r>
          <w:rPr>
            <w:rStyle w:val="Hyperlink"/>
          </w:rPr>
          <w:t>http://leafletjs.com/</w:t>
        </w:r>
      </w:hyperlink>
    </w:p>
    <w:p w14:paraId="211207D9" w14:textId="77777777" w:rsidR="000352E4" w:rsidRDefault="000352E4" w:rsidP="000352E4">
      <w:pPr>
        <w:pStyle w:val="StandardDense"/>
        <w:widowControl/>
      </w:pPr>
      <w:hyperlink r:id="rId159">
        <w:r>
          <w:rPr>
            <w:rStyle w:val="Hyperlink"/>
          </w:rPr>
          <w:t>https://github.com/Leaflet/Leaflet/blob/master/LICENSE</w:t>
        </w:r>
      </w:hyperlink>
    </w:p>
    <w:p w14:paraId="4BC3C88D" w14:textId="77777777" w:rsidR="000352E4" w:rsidRDefault="000352E4" w:rsidP="000352E4">
      <w:pPr>
        <w:widowControl/>
      </w:pPr>
    </w:p>
    <w:p w14:paraId="30F1B652" w14:textId="77777777" w:rsidR="000352E4" w:rsidRDefault="000352E4" w:rsidP="000352E4">
      <w:pPr>
        <w:widowControl/>
      </w:pPr>
      <w:r>
        <w:rPr>
          <w:color w:val="000000"/>
        </w:rPr>
        <w:t>Copyright (c) 2010-2018, Vladimir Agafonkin</w:t>
      </w:r>
    </w:p>
    <w:p w14:paraId="43EC2D3F" w14:textId="77777777" w:rsidR="000352E4" w:rsidRDefault="000352E4" w:rsidP="000352E4">
      <w:pPr>
        <w:widowControl/>
      </w:pPr>
      <w:r>
        <w:rPr>
          <w:color w:val="000000"/>
        </w:rPr>
        <w:t>Copyright (c) 2010-2011, CloudMade</w:t>
      </w:r>
    </w:p>
    <w:p w14:paraId="5690B256" w14:textId="77777777" w:rsidR="000352E4" w:rsidRDefault="000352E4" w:rsidP="000352E4">
      <w:pPr>
        <w:widowControl/>
      </w:pPr>
      <w:r>
        <w:rPr>
          <w:color w:val="000000"/>
        </w:rPr>
        <w:t>All rights reserved.</w:t>
      </w:r>
    </w:p>
    <w:p w14:paraId="08166F07" w14:textId="77777777" w:rsidR="000352E4" w:rsidRDefault="000352E4" w:rsidP="000352E4">
      <w:pPr>
        <w:widowControl/>
      </w:pPr>
    </w:p>
    <w:p w14:paraId="5FAE1497" w14:textId="77777777" w:rsidR="000352E4" w:rsidRDefault="000352E4" w:rsidP="000352E4">
      <w:pPr>
        <w:keepNext/>
        <w:widowControl/>
      </w:pPr>
      <w:r>
        <w:rPr>
          <w:color w:val="000000"/>
        </w:rPr>
        <w:t>Redistribution and use in source and binary forms, with or without modification, are permitted provided that the following conditions are met:</w:t>
      </w:r>
    </w:p>
    <w:p w14:paraId="3458D5C6" w14:textId="77777777" w:rsidR="000352E4" w:rsidRDefault="000352E4" w:rsidP="000352E4">
      <w:pPr>
        <w:widowControl/>
      </w:pPr>
    </w:p>
    <w:p w14:paraId="4F0DDC81" w14:textId="77777777" w:rsidR="000352E4" w:rsidRDefault="000352E4" w:rsidP="000352E4">
      <w:pPr>
        <w:widowControl/>
      </w:pPr>
      <w:r>
        <w:rPr>
          <w:color w:val="000000"/>
        </w:rPr>
        <w:t xml:space="preserve">   1. Redistributions of source code must retain the above copyright notice, this list of conditions and the following disclaimer.</w:t>
      </w:r>
    </w:p>
    <w:p w14:paraId="61D116F4" w14:textId="77777777" w:rsidR="000352E4" w:rsidRDefault="000352E4" w:rsidP="000352E4">
      <w:pPr>
        <w:widowControl/>
      </w:pPr>
    </w:p>
    <w:p w14:paraId="2D6A8388" w14:textId="77777777" w:rsidR="000352E4" w:rsidRDefault="000352E4" w:rsidP="000352E4">
      <w:pPr>
        <w:widowControl/>
      </w:pPr>
      <w:r>
        <w:rPr>
          <w:color w:val="000000"/>
        </w:rPr>
        <w:t xml:space="preserve">   2. Redistributions in binary form must reproduce the above copyright notice, this list of conditions and the following disclaimer in the documentation and/or other materials provided with the distribution.</w:t>
      </w:r>
    </w:p>
    <w:p w14:paraId="6A44B9AB" w14:textId="77777777" w:rsidR="000352E4" w:rsidRDefault="000352E4" w:rsidP="000352E4">
      <w:pPr>
        <w:widowControl/>
      </w:pPr>
    </w:p>
    <w:p w14:paraId="6993B6FA" w14:textId="77777777" w:rsidR="000352E4" w:rsidRDefault="000352E4" w:rsidP="000352E4">
      <w:pPr>
        <w:widowControl/>
      </w:pPr>
      <w:r>
        <w:rPr>
          <w:color w:val="000000"/>
        </w:rP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62DF7733"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60">
        <w:r>
          <w:rPr>
            <w:rFonts w:ascii="Tahoma" w:eastAsia="Tahoma" w:hAnsi="Tahoma" w:cs="Tahoma"/>
            <w:i/>
            <w:color w:val="6666FF"/>
          </w:rPr>
          <w:t>Produce Kindle eBooks easily</w:t>
        </w:r>
      </w:hyperlink>
    </w:p>
    <w:p w14:paraId="31ECCC53" w14:textId="77777777" w:rsidR="000352E4" w:rsidRDefault="000352E4" w:rsidP="000352E4">
      <w:pPr>
        <w:pStyle w:val="Heading2"/>
        <w:widowControl/>
      </w:pPr>
      <w:bookmarkStart w:id="74" w:name="_Toc65156477"/>
      <w:r>
        <w:t>Newtonsoft Json.NET</w:t>
      </w:r>
      <w:bookmarkEnd w:id="74"/>
    </w:p>
    <w:p w14:paraId="64675C19" w14:textId="77777777" w:rsidR="000352E4" w:rsidRDefault="000352E4" w:rsidP="000352E4">
      <w:pPr>
        <w:widowControl/>
      </w:pPr>
      <w:r>
        <w:t>Copyright (c) 2007 James Newton-King</w:t>
      </w:r>
    </w:p>
    <w:p w14:paraId="6C452404" w14:textId="77777777" w:rsidR="000352E4" w:rsidRDefault="000352E4" w:rsidP="000352E4">
      <w:pPr>
        <w:keepNext/>
        <w:widowControl/>
      </w:pPr>
      <w:r>
        <w:t xml:space="preserve">Permission is hereby granted, free of charge, to any person obtaining a copy of this software and associated documentation files (the "Software"), to deal in the Software without </w:t>
      </w:r>
      <w:r>
        <w:lastRenderedPageBreak/>
        <w:t>restriction, including without limitation the rights to use, copy, modify, merge, publish, distribute, sublicense, and/or sell copies of the Software, and to permit persons to whom the Software is furnished to do so, subject to the following conditions:</w:t>
      </w:r>
    </w:p>
    <w:p w14:paraId="33838DBD" w14:textId="77777777" w:rsidR="000352E4" w:rsidRDefault="000352E4" w:rsidP="000352E4">
      <w:pPr>
        <w:widowControl/>
      </w:pPr>
    </w:p>
    <w:p w14:paraId="58E14EDF" w14:textId="77777777" w:rsidR="000352E4" w:rsidRDefault="000352E4" w:rsidP="000352E4">
      <w:pPr>
        <w:widowControl/>
      </w:pPr>
      <w:r>
        <w:t>The above copyright notice and this permission notice shall be included in all copies or substantial portions of the Software.</w:t>
      </w:r>
    </w:p>
    <w:p w14:paraId="569B983A" w14:textId="77777777" w:rsidR="000352E4" w:rsidRDefault="000352E4" w:rsidP="000352E4">
      <w:pPr>
        <w:widowControl/>
      </w:pPr>
    </w:p>
    <w:p w14:paraId="2A2BD365" w14:textId="77777777" w:rsidR="000352E4" w:rsidRDefault="000352E4" w:rsidP="000352E4">
      <w:pPr>
        <w:widowControl/>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E5999DD"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61">
        <w:r>
          <w:rPr>
            <w:rFonts w:ascii="Tahoma" w:eastAsia="Tahoma" w:hAnsi="Tahoma" w:cs="Tahoma"/>
            <w:i/>
            <w:color w:val="6666FF"/>
          </w:rPr>
          <w:t>Free iPhone documentation generator</w:t>
        </w:r>
      </w:hyperlink>
    </w:p>
    <w:p w14:paraId="7E709AC2" w14:textId="77777777" w:rsidR="000352E4" w:rsidRDefault="000352E4" w:rsidP="000352E4">
      <w:pPr>
        <w:pStyle w:val="Heading1"/>
        <w:widowControl/>
      </w:pPr>
      <w:bookmarkStart w:id="75" w:name="_Toc65156478"/>
      <w:r>
        <w:lastRenderedPageBreak/>
        <w:t>Meta data standards</w:t>
      </w:r>
      <w:bookmarkEnd w:id="75"/>
    </w:p>
    <w:p w14:paraId="40EDFED6" w14:textId="77777777" w:rsidR="000352E4" w:rsidRDefault="000352E4" w:rsidP="000352E4">
      <w:pPr>
        <w:pStyle w:val="Heading6"/>
        <w:widowControl/>
      </w:pPr>
      <w:r>
        <w:t>Exif-Specification:</w:t>
      </w:r>
    </w:p>
    <w:p w14:paraId="0556230D" w14:textId="77777777" w:rsidR="000352E4" w:rsidRDefault="000352E4" w:rsidP="000352E4">
      <w:pPr>
        <w:pStyle w:val="StandardDense"/>
        <w:keepNext/>
        <w:widowControl/>
      </w:pPr>
      <w:r>
        <w:t>Version 2.32:</w:t>
      </w:r>
    </w:p>
    <w:p w14:paraId="548B4BE4" w14:textId="77777777" w:rsidR="000352E4" w:rsidRDefault="000352E4" w:rsidP="000352E4">
      <w:pPr>
        <w:pStyle w:val="StandardDense"/>
        <w:widowControl/>
      </w:pPr>
      <w:hyperlink r:id="rId162">
        <w:r>
          <w:rPr>
            <w:rStyle w:val="Hyperlink"/>
          </w:rPr>
          <w:t>http://www.cipa.jp/std/documents/download_e.html?DC-008-Translation-2019-E</w:t>
        </w:r>
      </w:hyperlink>
    </w:p>
    <w:p w14:paraId="7EEB3D12" w14:textId="77777777" w:rsidR="000352E4" w:rsidRDefault="000352E4" w:rsidP="000352E4">
      <w:pPr>
        <w:pStyle w:val="StandardDense"/>
        <w:keepNext/>
        <w:widowControl/>
      </w:pPr>
      <w:r>
        <w:t>Newer versions can be found here if necessary:</w:t>
      </w:r>
    </w:p>
    <w:p w14:paraId="2192D42D" w14:textId="77777777" w:rsidR="000352E4" w:rsidRDefault="000352E4" w:rsidP="000352E4">
      <w:pPr>
        <w:pStyle w:val="StandardDense"/>
        <w:widowControl/>
      </w:pPr>
      <w:hyperlink r:id="rId163">
        <w:r>
          <w:rPr>
            <w:rStyle w:val="Hyperlink"/>
          </w:rPr>
          <w:t>http://www.cipa.jp/std/std-sec_e.html#cipa-list</w:t>
        </w:r>
      </w:hyperlink>
    </w:p>
    <w:p w14:paraId="18E286E9" w14:textId="77777777" w:rsidR="000352E4" w:rsidRDefault="000352E4" w:rsidP="000352E4">
      <w:pPr>
        <w:pStyle w:val="Heading6"/>
        <w:widowControl/>
      </w:pPr>
      <w:r>
        <w:t>IPTC-Specification:</w:t>
      </w:r>
    </w:p>
    <w:p w14:paraId="455E53D6" w14:textId="77777777" w:rsidR="000352E4" w:rsidRDefault="000352E4" w:rsidP="000352E4">
      <w:pPr>
        <w:pStyle w:val="StandardDense"/>
        <w:keepNext/>
        <w:widowControl/>
      </w:pPr>
      <w:r>
        <w:rPr>
          <w:color w:val="000000"/>
        </w:rPr>
        <w:t>IPTC Photo Metadata Standard:</w:t>
      </w:r>
    </w:p>
    <w:p w14:paraId="4EC3259D" w14:textId="77777777" w:rsidR="000352E4" w:rsidRDefault="000352E4" w:rsidP="000352E4">
      <w:pPr>
        <w:pStyle w:val="StandardDense"/>
        <w:widowControl/>
      </w:pPr>
      <w:hyperlink r:id="rId164">
        <w:r>
          <w:rPr>
            <w:rStyle w:val="Hyperlink"/>
          </w:rPr>
          <w:t>https://www.iptc.org/std/photometadata/specification/IPTC-PhotoMetadata</w:t>
        </w:r>
      </w:hyperlink>
    </w:p>
    <w:p w14:paraId="2F86CEF4" w14:textId="77777777" w:rsidR="000352E4" w:rsidRDefault="000352E4" w:rsidP="000352E4">
      <w:pPr>
        <w:pStyle w:val="StandardDense"/>
        <w:keepNext/>
        <w:widowControl/>
      </w:pPr>
      <w:r>
        <w:t>Namespace Dublin Core:</w:t>
      </w:r>
    </w:p>
    <w:p w14:paraId="61BE3517" w14:textId="77777777" w:rsidR="000352E4" w:rsidRDefault="000352E4" w:rsidP="000352E4">
      <w:pPr>
        <w:pStyle w:val="StandardDense"/>
        <w:widowControl/>
      </w:pPr>
      <w:hyperlink r:id="rId165">
        <w:r>
          <w:rPr>
            <w:rStyle w:val="Hyperlink"/>
          </w:rPr>
          <w:t>http://purl.org/dc/elements/1.1/</w:t>
        </w:r>
      </w:hyperlink>
    </w:p>
    <w:p w14:paraId="59079403" w14:textId="77777777" w:rsidR="000352E4" w:rsidRDefault="000352E4" w:rsidP="000352E4">
      <w:pPr>
        <w:pStyle w:val="StandardDense"/>
        <w:keepNext/>
        <w:widowControl/>
      </w:pPr>
      <w:r>
        <w:t>Further information and if necessary newer versions can be found here:</w:t>
      </w:r>
    </w:p>
    <w:p w14:paraId="12C61D12" w14:textId="77777777" w:rsidR="000352E4" w:rsidRDefault="000352E4" w:rsidP="000352E4">
      <w:pPr>
        <w:pStyle w:val="StandardDense"/>
        <w:widowControl/>
      </w:pPr>
      <w:hyperlink r:id="rId166">
        <w:r>
          <w:rPr>
            <w:rStyle w:val="Hyperlink"/>
          </w:rPr>
          <w:t>https://iptc.org/standards/photo-metadata/iptc-standard/</w:t>
        </w:r>
      </w:hyperlink>
    </w:p>
    <w:p w14:paraId="5555F72E" w14:textId="77777777" w:rsidR="000352E4" w:rsidRDefault="000352E4" w:rsidP="000352E4">
      <w:pPr>
        <w:pStyle w:val="StandardDense"/>
        <w:keepNext/>
        <w:widowControl/>
      </w:pPr>
      <w:r>
        <w:t>IPTC Guidelines &amp; Support:</w:t>
      </w:r>
    </w:p>
    <w:p w14:paraId="5DF89007" w14:textId="77777777" w:rsidR="000352E4" w:rsidRDefault="000352E4" w:rsidP="000352E4">
      <w:pPr>
        <w:pStyle w:val="StandardDense"/>
        <w:widowControl/>
      </w:pPr>
      <w:hyperlink r:id="rId167">
        <w:r>
          <w:rPr>
            <w:rStyle w:val="Hyperlink"/>
          </w:rPr>
          <w:t>https://iptc.org/standards/photo-metadata/guidelines-support/</w:t>
        </w:r>
      </w:hyperlink>
    </w:p>
    <w:p w14:paraId="23BA4119" w14:textId="77777777" w:rsidR="000352E4" w:rsidRDefault="000352E4" w:rsidP="000352E4">
      <w:pPr>
        <w:pStyle w:val="StandardDense"/>
        <w:keepNext/>
        <w:widowControl/>
      </w:pPr>
      <w:r>
        <w:t>Reference image with IPTC data according to standard 2019.1:</w:t>
      </w:r>
    </w:p>
    <w:p w14:paraId="3B602CC8" w14:textId="77777777" w:rsidR="000352E4" w:rsidRDefault="000352E4" w:rsidP="000352E4">
      <w:pPr>
        <w:widowControl/>
      </w:pPr>
      <w:hyperlink r:id="rId168">
        <w:r>
          <w:rPr>
            <w:rStyle w:val="Hyperlink"/>
          </w:rPr>
          <w:t>https://www.iptc.org/std/photometadata/examples/IPTC-PhotometadataRef-Std2019.1.jpg</w:t>
        </w:r>
      </w:hyperlink>
    </w:p>
    <w:p w14:paraId="73A2C02E" w14:textId="77777777" w:rsidR="000352E4" w:rsidRDefault="000352E4" w:rsidP="000352E4">
      <w:pPr>
        <w:pStyle w:val="StandardDense"/>
        <w:keepNext/>
        <w:widowControl/>
      </w:pPr>
      <w:r>
        <w:t>Metadata Schema and Format Specification, version 4.2:</w:t>
      </w:r>
    </w:p>
    <w:p w14:paraId="45B3A883" w14:textId="77777777" w:rsidR="000352E4" w:rsidRDefault="000352E4" w:rsidP="000352E4">
      <w:pPr>
        <w:pStyle w:val="StandardDense"/>
        <w:widowControl/>
      </w:pPr>
      <w:hyperlink r:id="rId169">
        <w:r>
          <w:rPr>
            <w:rStyle w:val="Hyperlink"/>
          </w:rPr>
          <w:t>http://www.iptc.org/std/IIM/4.2/specification/IIMV4.2.pdf</w:t>
        </w:r>
      </w:hyperlink>
    </w:p>
    <w:p w14:paraId="1854708D" w14:textId="77777777" w:rsidR="000352E4" w:rsidRDefault="000352E4" w:rsidP="000352E4">
      <w:pPr>
        <w:pStyle w:val="StandardDense"/>
        <w:keepNext/>
        <w:widowControl/>
      </w:pPr>
      <w:r>
        <w:t>More information about Information Interchange Model (IIM) and, if applicable, newer version of the specification:</w:t>
      </w:r>
    </w:p>
    <w:p w14:paraId="7A6E8538" w14:textId="77777777" w:rsidR="000352E4" w:rsidRDefault="000352E4" w:rsidP="000352E4">
      <w:pPr>
        <w:pStyle w:val="StandardDense"/>
        <w:widowControl/>
      </w:pPr>
      <w:hyperlink r:id="rId170">
        <w:r>
          <w:rPr>
            <w:rStyle w:val="Hyperlink"/>
          </w:rPr>
          <w:t>https://iptc.org/standards/iim/</w:t>
        </w:r>
      </w:hyperlink>
    </w:p>
    <w:p w14:paraId="7CF9B7CA" w14:textId="77777777" w:rsidR="000352E4" w:rsidRDefault="000352E4" w:rsidP="000352E4">
      <w:pPr>
        <w:pStyle w:val="Standard"/>
        <w:keepNext/>
        <w:widowControl/>
      </w:pPr>
      <w:r>
        <w:t>Notes on the date format:</w:t>
      </w:r>
    </w:p>
    <w:p w14:paraId="130CC9BB" w14:textId="77777777" w:rsidR="000352E4" w:rsidRDefault="000352E4" w:rsidP="000352E4">
      <w:pPr>
        <w:pStyle w:val="StandardDense"/>
        <w:widowControl/>
      </w:pPr>
      <w:r>
        <w:t>According to IIM the date is stored in the format "CCYYMMDD". exiv2 (the library used in this program to read and write metadata) returns the date in the format "CCYY-MM-DD" according to ISO 8601-1. An IPTC date must also be entered in the same format.</w:t>
      </w:r>
    </w:p>
    <w:p w14:paraId="6CA3BC75" w14:textId="77777777" w:rsidR="000352E4" w:rsidRDefault="000352E4" w:rsidP="000352E4">
      <w:pPr>
        <w:pStyle w:val="Heading6"/>
        <w:widowControl/>
      </w:pPr>
      <w:r>
        <w:t>XMP-Specification</w:t>
      </w:r>
    </w:p>
    <w:p w14:paraId="6081D72D" w14:textId="77777777" w:rsidR="000352E4" w:rsidRDefault="000352E4" w:rsidP="000352E4">
      <w:pPr>
        <w:pStyle w:val="StandardDense"/>
        <w:keepNext/>
        <w:widowControl/>
      </w:pPr>
      <w:r>
        <w:t>Overview:</w:t>
      </w:r>
    </w:p>
    <w:p w14:paraId="7028D128" w14:textId="77777777" w:rsidR="000352E4" w:rsidRDefault="000352E4" w:rsidP="000352E4">
      <w:pPr>
        <w:pStyle w:val="StandardDense"/>
        <w:widowControl/>
      </w:pPr>
      <w:hyperlink r:id="rId171" w:anchor="!adobe/xmp-docs/master/Specifications.md">
        <w:r>
          <w:rPr>
            <w:rStyle w:val="Hyperlink"/>
          </w:rPr>
          <w:t>https://www.adobe.io/open/standards/xmp.html#!adobe/xmp-docs/master/Specifications.md</w:t>
        </w:r>
      </w:hyperlink>
    </w:p>
    <w:p w14:paraId="68ECD660" w14:textId="77777777" w:rsidR="000352E4" w:rsidRDefault="000352E4" w:rsidP="000352E4">
      <w:pPr>
        <w:pStyle w:val="StandardDense"/>
        <w:keepNext/>
        <w:widowControl/>
      </w:pPr>
      <w:r>
        <w:t>Part 1, Data model, Serialization, and Core Properties:</w:t>
      </w:r>
    </w:p>
    <w:p w14:paraId="60E921FA" w14:textId="77777777" w:rsidR="000352E4" w:rsidRDefault="000352E4" w:rsidP="000352E4">
      <w:pPr>
        <w:pStyle w:val="StandardDense"/>
        <w:widowControl/>
      </w:pPr>
      <w:hyperlink r:id="rId172">
        <w:r>
          <w:rPr>
            <w:rStyle w:val="Hyperlink"/>
          </w:rPr>
          <w:t>https://wwwimages2.adobe.com/content/dam/acom/en/devnet/xmp/pdfs/XMP%20SDK%20Release%20cc-2016-08/XMPSpecificationPart1.pdf</w:t>
        </w:r>
      </w:hyperlink>
    </w:p>
    <w:p w14:paraId="6AC94C62" w14:textId="77777777" w:rsidR="000352E4" w:rsidRDefault="000352E4" w:rsidP="000352E4">
      <w:pPr>
        <w:pStyle w:val="StandardDense"/>
        <w:keepNext/>
        <w:widowControl/>
      </w:pPr>
      <w:r>
        <w:t>Part 2, Additional Properties:</w:t>
      </w:r>
    </w:p>
    <w:p w14:paraId="47844044" w14:textId="77777777" w:rsidR="000352E4" w:rsidRDefault="000352E4" w:rsidP="000352E4">
      <w:pPr>
        <w:pStyle w:val="StandardDense"/>
        <w:widowControl/>
      </w:pPr>
      <w:hyperlink r:id="rId173">
        <w:r>
          <w:rPr>
            <w:rStyle w:val="Hyperlink"/>
          </w:rPr>
          <w:t>https://wwwimages2.adobe.com/content/dam/acom/en/devnet/xmp/pdfs/XMP%20SDK%20Release%20cc-2016-08/XMPSpecificationPart2.pdf</w:t>
        </w:r>
      </w:hyperlink>
    </w:p>
    <w:p w14:paraId="37A24380" w14:textId="77777777" w:rsidR="000352E4" w:rsidRDefault="000352E4" w:rsidP="000352E4">
      <w:pPr>
        <w:pStyle w:val="StandardDense"/>
        <w:keepNext/>
        <w:widowControl/>
      </w:pPr>
      <w:r>
        <w:t>Part 3, Storage in Files:</w:t>
      </w:r>
    </w:p>
    <w:p w14:paraId="67045453" w14:textId="77777777" w:rsidR="000352E4" w:rsidRDefault="000352E4" w:rsidP="000352E4">
      <w:pPr>
        <w:pStyle w:val="StandardDense"/>
        <w:widowControl/>
      </w:pPr>
      <w:hyperlink r:id="rId174">
        <w:r>
          <w:rPr>
            <w:rStyle w:val="Hyperlink"/>
          </w:rPr>
          <w:t>https://wwwimages2.adobe.com/content/dam/acom/en/devnet/xmp/pdfs/XMP%20SDK%20Release%20cc-2016-08/XMPSpecificationPart3.pdf</w:t>
        </w:r>
      </w:hyperlink>
    </w:p>
    <w:p w14:paraId="2C23D14A" w14:textId="77777777" w:rsidR="000352E4" w:rsidRDefault="000352E4" w:rsidP="000352E4">
      <w:pPr>
        <w:keepNext/>
        <w:widowControl/>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r>
        <w:rPr>
          <w:rFonts w:ascii="Tahoma" w:eastAsia="Tahoma" w:hAnsi="Tahoma" w:cs="Tahoma"/>
          <w:i/>
          <w:color w:val="C0C0C0"/>
        </w:rPr>
        <w:t xml:space="preserve">Created with the Personal Edition of HelpNDoc: </w:t>
      </w:r>
      <w:hyperlink r:id="rId175">
        <w:r>
          <w:rPr>
            <w:rFonts w:ascii="Tahoma" w:eastAsia="Tahoma" w:hAnsi="Tahoma" w:cs="Tahoma"/>
            <w:i/>
            <w:color w:val="6666FF"/>
          </w:rPr>
          <w:t>Free iPhone documentation generator</w:t>
        </w:r>
      </w:hyperlink>
    </w:p>
    <w:p w14:paraId="7520D541" w14:textId="77777777" w:rsidR="00725065" w:rsidRDefault="00725065" w:rsidP="000352E4">
      <w:pPr>
        <w:widowControl/>
      </w:pPr>
    </w:p>
    <w:sectPr w:rsidR="00725065">
      <w:headerReference w:type="even" r:id="rId176"/>
      <w:headerReference w:type="default" r:id="rId177"/>
      <w:footerReference w:type="even" r:id="rId178"/>
      <w:footerReference w:type="default" r:id="rId179"/>
      <w:headerReference w:type="first" r:id="rId180"/>
      <w:footerReference w:type="first" r:id="rId181"/>
      <w:footnotePr>
        <w:numRestart w:val="eachPage"/>
      </w:footnotePr>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EEB5A" w14:textId="77777777" w:rsidR="00B25493" w:rsidRDefault="00B25493">
      <w:r>
        <w:separator/>
      </w:r>
    </w:p>
  </w:endnote>
  <w:endnote w:type="continuationSeparator" w:id="0">
    <w:p w14:paraId="5583BD0B" w14:textId="77777777" w:rsidR="00B25493" w:rsidRDefault="00B25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AA20B" w14:textId="77777777" w:rsidR="00801466" w:rsidRDefault="00801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3FE4E" w14:textId="77777777" w:rsidR="00EF14A7" w:rsidRPr="005D7A4B" w:rsidRDefault="00B25493" w:rsidP="00EF14A7">
    <w:pPr>
      <w:pStyle w:val="Footer"/>
      <w:pBdr>
        <w:top w:val="single" w:sz="4" w:space="1" w:color="auto"/>
      </w:pBdr>
      <w:jc w:val="center"/>
      <w:rPr>
        <w:lang w:val="en-US"/>
      </w:rPr>
    </w:pPr>
    <w:sdt>
      <w:sdtPr>
        <w:id w:val="884303544"/>
        <w:docPartObj>
          <w:docPartGallery w:val="Page Numbers (Bottom of Page)"/>
          <w:docPartUnique/>
        </w:docPartObj>
      </w:sdtPr>
      <w:sdtEndPr/>
      <w:sdtContent>
        <w:r w:rsidR="00EF14A7" w:rsidRPr="0050036F">
          <w:fldChar w:fldCharType="begin"/>
        </w:r>
        <w:r w:rsidR="00EF14A7" w:rsidRPr="005D7A4B">
          <w:rPr>
            <w:lang w:val="en-US"/>
          </w:rPr>
          <w:instrText>PAGE   \* MERGEFORMAT</w:instrText>
        </w:r>
        <w:r w:rsidR="00EF14A7" w:rsidRPr="0050036F">
          <w:fldChar w:fldCharType="separate"/>
        </w:r>
        <w:r w:rsidR="00EF14A7">
          <w:t>2</w:t>
        </w:r>
        <w:r w:rsidR="00EF14A7" w:rsidRPr="0050036F">
          <w:fldChar w:fldCharType="end"/>
        </w:r>
      </w:sdtContent>
    </w:sdt>
    <w:r w:rsidR="00EF14A7">
      <w:t xml:space="preserve"> / </w:t>
    </w:r>
    <w:fldSimple w:instr=" NUMPAGES   \* MERGEFORMAT ">
      <w:r w:rsidR="00EF14A7">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904BE" w14:textId="32232B6A" w:rsidR="00085E0D" w:rsidRDefault="00725065">
    <w:pPr>
      <w:jc w:val="center"/>
    </w:pPr>
    <w:r>
      <w:rPr>
        <w:color w:val="969696"/>
        <w:sz w:val="18"/>
      </w:rPr>
      <w:t>Copyright © 2012-</w:t>
    </w:r>
    <w:r w:rsidR="00801466">
      <w:rPr>
        <w:color w:val="969696"/>
        <w:sz w:val="18"/>
      </w:rPr>
      <w:fldChar w:fldCharType="begin"/>
    </w:r>
    <w:r w:rsidR="00801466">
      <w:rPr>
        <w:color w:val="969696"/>
        <w:sz w:val="18"/>
      </w:rPr>
      <w:instrText xml:space="preserve"> SAVEDATE  \@ "yyyy" \* MERGEFORMAT </w:instrText>
    </w:r>
    <w:r w:rsidR="00801466">
      <w:rPr>
        <w:color w:val="969696"/>
        <w:sz w:val="18"/>
      </w:rPr>
      <w:fldChar w:fldCharType="separate"/>
    </w:r>
    <w:r w:rsidR="00C41290">
      <w:rPr>
        <w:noProof/>
        <w:color w:val="969696"/>
        <w:sz w:val="18"/>
      </w:rPr>
      <w:t>2021</w:t>
    </w:r>
    <w:r w:rsidR="00801466">
      <w:rPr>
        <w:color w:val="969696"/>
        <w:sz w:val="18"/>
      </w:rPr>
      <w:fldChar w:fldCharType="end"/>
    </w:r>
    <w:r>
      <w:rPr>
        <w:color w:val="969696"/>
        <w:sz w:val="18"/>
      </w:rPr>
      <w:t xml:space="preserve"> Norbert Wagner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88EC0" w14:textId="77777777" w:rsidR="00B25493" w:rsidRDefault="00B25493">
      <w:r>
        <w:separator/>
      </w:r>
    </w:p>
  </w:footnote>
  <w:footnote w:type="continuationSeparator" w:id="0">
    <w:p w14:paraId="7C8A4075" w14:textId="77777777" w:rsidR="00B25493" w:rsidRDefault="00B25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9D6F4" w14:textId="77777777" w:rsidR="00801466" w:rsidRDefault="00801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381B8" w14:textId="7BA44953" w:rsidR="00EF14A7" w:rsidRDefault="00EF14A7" w:rsidP="00EF14A7">
    <w:pPr>
      <w:pStyle w:val="Header"/>
      <w:pBdr>
        <w:bottom w:val="single" w:sz="4" w:space="1" w:color="auto"/>
      </w:pBdr>
      <w:jc w:val="center"/>
    </w:pPr>
    <w:r>
      <w:t xml:space="preserve">QuickImageComment </w:t>
    </w:r>
    <w:r w:rsidR="00B25493">
      <w:fldChar w:fldCharType="begin"/>
    </w:r>
    <w:r w:rsidR="00B25493">
      <w:instrText xml:space="preserve"> STYLEREF  Version  \* MERGEFORMAT </w:instrText>
    </w:r>
    <w:r w:rsidR="00B25493">
      <w:fldChar w:fldCharType="separate"/>
    </w:r>
    <w:r w:rsidR="00C41290">
      <w:rPr>
        <w:noProof/>
      </w:rPr>
      <w:t>Version 4.40</w:t>
    </w:r>
    <w:r w:rsidR="00B25493">
      <w:rPr>
        <w:noProof/>
      </w:rPr>
      <w:fldChar w:fldCharType="end"/>
    </w:r>
    <w:r>
      <w:t xml:space="preserve">- </w:t>
    </w:r>
    <w:r w:rsidR="00B25493">
      <w:fldChar w:fldCharType="begin"/>
    </w:r>
    <w:r w:rsidR="00B25493">
      <w:instrText xml:space="preserve"> STYLEREF  Titel1  \* MERGEFORMAT </w:instrText>
    </w:r>
    <w:r w:rsidR="00B25493">
      <w:fldChar w:fldCharType="separate"/>
    </w:r>
    <w:r w:rsidR="00C41290">
      <w:rPr>
        <w:noProof/>
      </w:rPr>
      <w:t>User Manual</w:t>
    </w:r>
    <w:r w:rsidR="00B25493">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413D" w14:textId="77777777" w:rsidR="00801466" w:rsidRDefault="008014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1094"/>
    <w:multiLevelType w:val="multilevel"/>
    <w:tmpl w:val="3FEE0D1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04462B0D"/>
    <w:multiLevelType w:val="multilevel"/>
    <w:tmpl w:val="B1E40CC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05DB4996"/>
    <w:multiLevelType w:val="multilevel"/>
    <w:tmpl w:val="A9F8FB6A"/>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 w15:restartNumberingAfterBreak="0">
    <w:nsid w:val="06453964"/>
    <w:multiLevelType w:val="multilevel"/>
    <w:tmpl w:val="BE14B4D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08A00833"/>
    <w:multiLevelType w:val="multilevel"/>
    <w:tmpl w:val="6B6EF81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0BE161AA"/>
    <w:multiLevelType w:val="multilevel"/>
    <w:tmpl w:val="24E4C2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6" w15:restartNumberingAfterBreak="0">
    <w:nsid w:val="0D012011"/>
    <w:multiLevelType w:val="multilevel"/>
    <w:tmpl w:val="6D2EF06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D11F88"/>
    <w:multiLevelType w:val="multilevel"/>
    <w:tmpl w:val="D4DA686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8" w15:restartNumberingAfterBreak="0">
    <w:nsid w:val="13C812F3"/>
    <w:multiLevelType w:val="multilevel"/>
    <w:tmpl w:val="2F787AF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9" w15:restartNumberingAfterBreak="0">
    <w:nsid w:val="17DC7C48"/>
    <w:multiLevelType w:val="multilevel"/>
    <w:tmpl w:val="6484814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0" w15:restartNumberingAfterBreak="0">
    <w:nsid w:val="18D278CA"/>
    <w:multiLevelType w:val="multilevel"/>
    <w:tmpl w:val="44549FA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1" w15:restartNumberingAfterBreak="0">
    <w:nsid w:val="1C1F1128"/>
    <w:multiLevelType w:val="multilevel"/>
    <w:tmpl w:val="AEB023F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2" w15:restartNumberingAfterBreak="0">
    <w:nsid w:val="23F80F9F"/>
    <w:multiLevelType w:val="multilevel"/>
    <w:tmpl w:val="0E80A04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3" w15:restartNumberingAfterBreak="0">
    <w:nsid w:val="24713B47"/>
    <w:multiLevelType w:val="multilevel"/>
    <w:tmpl w:val="B53A1C5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4" w15:restartNumberingAfterBreak="0">
    <w:nsid w:val="27727507"/>
    <w:multiLevelType w:val="multilevel"/>
    <w:tmpl w:val="9E68987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5" w15:restartNumberingAfterBreak="0">
    <w:nsid w:val="29915C5B"/>
    <w:multiLevelType w:val="multilevel"/>
    <w:tmpl w:val="A748204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6" w15:restartNumberingAfterBreak="0">
    <w:nsid w:val="2DE557C0"/>
    <w:multiLevelType w:val="multilevel"/>
    <w:tmpl w:val="3D8EDF5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7" w15:restartNumberingAfterBreak="0">
    <w:nsid w:val="32F7582F"/>
    <w:multiLevelType w:val="multilevel"/>
    <w:tmpl w:val="7A92BE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8" w15:restartNumberingAfterBreak="0">
    <w:nsid w:val="358B4C13"/>
    <w:multiLevelType w:val="singleLevel"/>
    <w:tmpl w:val="6B84FF6A"/>
    <w:lvl w:ilvl="0">
      <w:numFmt w:val="bullet"/>
      <w:lvlText w:val="·"/>
      <w:lvlJc w:val="left"/>
      <w:pPr>
        <w:ind w:left="720" w:hanging="360"/>
      </w:pPr>
      <w:rPr>
        <w:rFonts w:ascii="Symbol" w:eastAsia="Symbol" w:hAnsi="Symbol" w:cs="Symbol"/>
        <w:b w:val="0"/>
        <w:i w:val="0"/>
        <w:strike w:val="0"/>
        <w:color w:val="auto"/>
        <w:sz w:val="24"/>
        <w:u w:val="none"/>
      </w:rPr>
    </w:lvl>
  </w:abstractNum>
  <w:abstractNum w:abstractNumId="19" w15:restartNumberingAfterBreak="0">
    <w:nsid w:val="37021254"/>
    <w:multiLevelType w:val="multilevel"/>
    <w:tmpl w:val="B2C26DB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0" w15:restartNumberingAfterBreak="0">
    <w:nsid w:val="39B35941"/>
    <w:multiLevelType w:val="multilevel"/>
    <w:tmpl w:val="CDC0B4E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1" w15:restartNumberingAfterBreak="0">
    <w:nsid w:val="3B476269"/>
    <w:multiLevelType w:val="multilevel"/>
    <w:tmpl w:val="214E1B5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2" w15:restartNumberingAfterBreak="0">
    <w:nsid w:val="3FB3014D"/>
    <w:multiLevelType w:val="multilevel"/>
    <w:tmpl w:val="435C6BB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3" w15:restartNumberingAfterBreak="0">
    <w:nsid w:val="46FD2145"/>
    <w:multiLevelType w:val="multilevel"/>
    <w:tmpl w:val="110A162C"/>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24" w15:restartNumberingAfterBreak="0">
    <w:nsid w:val="4AA1489C"/>
    <w:multiLevelType w:val="multilevel"/>
    <w:tmpl w:val="ABA467F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5" w15:restartNumberingAfterBreak="0">
    <w:nsid w:val="4B4A1448"/>
    <w:multiLevelType w:val="multilevel"/>
    <w:tmpl w:val="65F2829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6" w15:restartNumberingAfterBreak="0">
    <w:nsid w:val="4C2E4698"/>
    <w:multiLevelType w:val="multilevel"/>
    <w:tmpl w:val="10D65EA6"/>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27" w15:restartNumberingAfterBreak="0">
    <w:nsid w:val="4ECD42FB"/>
    <w:multiLevelType w:val="multilevel"/>
    <w:tmpl w:val="A4722B3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8" w15:restartNumberingAfterBreak="0">
    <w:nsid w:val="57E0724C"/>
    <w:multiLevelType w:val="multilevel"/>
    <w:tmpl w:val="3F3897A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9" w15:restartNumberingAfterBreak="0">
    <w:nsid w:val="5CDD5E1D"/>
    <w:multiLevelType w:val="multilevel"/>
    <w:tmpl w:val="7D885E5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0" w15:restartNumberingAfterBreak="0">
    <w:nsid w:val="5E6214E5"/>
    <w:multiLevelType w:val="multilevel"/>
    <w:tmpl w:val="8386319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1" w15:restartNumberingAfterBreak="0">
    <w:nsid w:val="664F2649"/>
    <w:multiLevelType w:val="multilevel"/>
    <w:tmpl w:val="D8C6BF7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2" w15:restartNumberingAfterBreak="0">
    <w:nsid w:val="6C1E0EAB"/>
    <w:multiLevelType w:val="multilevel"/>
    <w:tmpl w:val="D7243A6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3" w15:restartNumberingAfterBreak="0">
    <w:nsid w:val="70F52C52"/>
    <w:multiLevelType w:val="multilevel"/>
    <w:tmpl w:val="EBA480E4"/>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4" w15:restartNumberingAfterBreak="0">
    <w:nsid w:val="71DC6336"/>
    <w:multiLevelType w:val="multilevel"/>
    <w:tmpl w:val="AF88929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5" w15:restartNumberingAfterBreak="0">
    <w:nsid w:val="79DA7F34"/>
    <w:multiLevelType w:val="multilevel"/>
    <w:tmpl w:val="7C7869C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6" w15:restartNumberingAfterBreak="0">
    <w:nsid w:val="7FA5248F"/>
    <w:multiLevelType w:val="multilevel"/>
    <w:tmpl w:val="9224050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7" w15:restartNumberingAfterBreak="0">
    <w:nsid w:val="7FE96E5B"/>
    <w:multiLevelType w:val="multilevel"/>
    <w:tmpl w:val="B0AC3DC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abstractNumId w:val="37"/>
  </w:num>
  <w:num w:numId="2">
    <w:abstractNumId w:val="25"/>
  </w:num>
  <w:num w:numId="3">
    <w:abstractNumId w:val="3"/>
  </w:num>
  <w:num w:numId="4">
    <w:abstractNumId w:val="17"/>
  </w:num>
  <w:num w:numId="5">
    <w:abstractNumId w:val="28"/>
  </w:num>
  <w:num w:numId="6">
    <w:abstractNumId w:val="21"/>
  </w:num>
  <w:num w:numId="7">
    <w:abstractNumId w:val="32"/>
  </w:num>
  <w:num w:numId="8">
    <w:abstractNumId w:val="20"/>
  </w:num>
  <w:num w:numId="9">
    <w:abstractNumId w:val="4"/>
  </w:num>
  <w:num w:numId="10">
    <w:abstractNumId w:val="35"/>
  </w:num>
  <w:num w:numId="11">
    <w:abstractNumId w:val="9"/>
  </w:num>
  <w:num w:numId="12">
    <w:abstractNumId w:val="5"/>
  </w:num>
  <w:num w:numId="13">
    <w:abstractNumId w:val="1"/>
  </w:num>
  <w:num w:numId="14">
    <w:abstractNumId w:val="33"/>
  </w:num>
  <w:num w:numId="15">
    <w:abstractNumId w:val="2"/>
  </w:num>
  <w:num w:numId="16">
    <w:abstractNumId w:val="30"/>
  </w:num>
  <w:num w:numId="17">
    <w:abstractNumId w:val="36"/>
  </w:num>
  <w:num w:numId="18">
    <w:abstractNumId w:val="16"/>
  </w:num>
  <w:num w:numId="19">
    <w:abstractNumId w:val="6"/>
  </w:num>
  <w:num w:numId="20">
    <w:abstractNumId w:val="24"/>
  </w:num>
  <w:num w:numId="21">
    <w:abstractNumId w:val="29"/>
  </w:num>
  <w:num w:numId="22">
    <w:abstractNumId w:val="27"/>
  </w:num>
  <w:num w:numId="23">
    <w:abstractNumId w:val="18"/>
  </w:num>
  <w:num w:numId="24">
    <w:abstractNumId w:val="8"/>
  </w:num>
  <w:num w:numId="25">
    <w:abstractNumId w:val="22"/>
  </w:num>
  <w:num w:numId="26">
    <w:abstractNumId w:val="10"/>
  </w:num>
  <w:num w:numId="27">
    <w:abstractNumId w:val="0"/>
  </w:num>
  <w:num w:numId="28">
    <w:abstractNumId w:val="7"/>
  </w:num>
  <w:num w:numId="29">
    <w:abstractNumId w:val="31"/>
  </w:num>
  <w:num w:numId="30">
    <w:abstractNumId w:val="12"/>
  </w:num>
  <w:num w:numId="31">
    <w:abstractNumId w:val="15"/>
  </w:num>
  <w:num w:numId="32">
    <w:abstractNumId w:val="13"/>
  </w:num>
  <w:num w:numId="33">
    <w:abstractNumId w:val="19"/>
  </w:num>
  <w:num w:numId="34">
    <w:abstractNumId w:val="26"/>
  </w:num>
  <w:num w:numId="35">
    <w:abstractNumId w:val="23"/>
  </w:num>
  <w:num w:numId="36">
    <w:abstractNumId w:val="34"/>
  </w:num>
  <w:num w:numId="37">
    <w:abstractNumId w:val="11"/>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attachedTemplate r:id="rId1"/>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E24"/>
    <w:rsid w:val="000352E4"/>
    <w:rsid w:val="00085E0D"/>
    <w:rsid w:val="000A5E24"/>
    <w:rsid w:val="001879DC"/>
    <w:rsid w:val="00294244"/>
    <w:rsid w:val="005068E5"/>
    <w:rsid w:val="005F4E83"/>
    <w:rsid w:val="00725065"/>
    <w:rsid w:val="00740FF8"/>
    <w:rsid w:val="00801466"/>
    <w:rsid w:val="009B2BE2"/>
    <w:rsid w:val="00AA25ED"/>
    <w:rsid w:val="00B25493"/>
    <w:rsid w:val="00BF4CA4"/>
    <w:rsid w:val="00C41290"/>
    <w:rsid w:val="00DC1342"/>
    <w:rsid w:val="00EF14A7"/>
    <w:rsid w:val="00F2286E"/>
    <w:rsid w:val="00F705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CE7CC"/>
  <w15:docId w15:val="{2AA43D9A-47D4-4497-8BDA-A4BEB35BA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de-DE"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link w:val="Heading1Char"/>
    <w:uiPriority w:val="9"/>
    <w:qFormat/>
    <w:rsid w:val="00F705E7"/>
    <w:pPr>
      <w:keepNext/>
      <w:pageBreakBefore/>
      <w:numPr>
        <w:numId w:val="19"/>
      </w:numPr>
      <w:tabs>
        <w:tab w:val="left" w:pos="567"/>
      </w:tabs>
      <w:spacing w:before="360" w:after="120"/>
      <w:ind w:left="567" w:hanging="567"/>
      <w:outlineLvl w:val="0"/>
    </w:pPr>
    <w:rPr>
      <w:b/>
      <w:sz w:val="32"/>
    </w:rPr>
  </w:style>
  <w:style w:type="paragraph" w:styleId="Heading2">
    <w:name w:val="heading 2"/>
    <w:basedOn w:val="Heading1"/>
    <w:link w:val="Heading2Char"/>
    <w:uiPriority w:val="9"/>
    <w:unhideWhenUsed/>
    <w:qFormat/>
    <w:rsid w:val="00F705E7"/>
    <w:pPr>
      <w:pageBreakBefore w:val="0"/>
      <w:numPr>
        <w:ilvl w:val="1"/>
      </w:numPr>
      <w:tabs>
        <w:tab w:val="clear" w:pos="567"/>
        <w:tab w:val="left" w:pos="737"/>
      </w:tabs>
      <w:ind w:left="737" w:hanging="737"/>
      <w:outlineLvl w:val="1"/>
    </w:pPr>
    <w:rPr>
      <w:rFonts w:eastAsia="Arial" w:cs="Arial"/>
    </w:rPr>
  </w:style>
  <w:style w:type="paragraph" w:styleId="Heading3">
    <w:name w:val="heading 3"/>
    <w:basedOn w:val="Heading2"/>
    <w:link w:val="Heading3Char"/>
    <w:uiPriority w:val="9"/>
    <w:unhideWhenUsed/>
    <w:qFormat/>
    <w:rsid w:val="00F705E7"/>
    <w:pPr>
      <w:numPr>
        <w:ilvl w:val="2"/>
      </w:numPr>
      <w:tabs>
        <w:tab w:val="left" w:pos="964"/>
      </w:tabs>
      <w:spacing w:before="240"/>
      <w:ind w:left="964" w:hanging="964"/>
      <w:outlineLvl w:val="2"/>
    </w:pPr>
    <w:rPr>
      <w:sz w:val="28"/>
    </w:rPr>
  </w:style>
  <w:style w:type="paragraph" w:styleId="Heading4">
    <w:name w:val="heading 4"/>
    <w:basedOn w:val="Normal"/>
    <w:link w:val="Heading4Char"/>
    <w:uiPriority w:val="9"/>
    <w:unhideWhenUsed/>
    <w:qFormat/>
    <w:pPr>
      <w:keepNext/>
      <w:spacing w:before="90"/>
      <w:outlineLvl w:val="3"/>
    </w:pPr>
    <w:rPr>
      <w:color w:val="0080C0"/>
      <w:sz w:val="22"/>
    </w:rPr>
  </w:style>
  <w:style w:type="paragraph" w:styleId="Heading5">
    <w:name w:val="heading 5"/>
    <w:basedOn w:val="Normal"/>
    <w:link w:val="Heading5Char"/>
    <w:uiPriority w:val="9"/>
    <w:unhideWhenUsed/>
    <w:qFormat/>
    <w:pPr>
      <w:outlineLvl w:val="4"/>
    </w:pPr>
    <w:rPr>
      <w:color w:val="0080C0"/>
      <w:sz w:val="22"/>
    </w:rPr>
  </w:style>
  <w:style w:type="paragraph" w:styleId="Heading6">
    <w:name w:val="heading 6"/>
    <w:basedOn w:val="Normal"/>
    <w:link w:val="Heading6Char"/>
    <w:uiPriority w:val="9"/>
    <w:unhideWhenUsed/>
    <w:qFormat/>
    <w:pPr>
      <w:keepNext/>
      <w:spacing w:before="27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F705E7"/>
    <w:rPr>
      <w:rFonts w:ascii="Verdana" w:eastAsia="Verdana" w:hAnsi="Verdana" w:cs="Verdana"/>
      <w:b/>
      <w:sz w:val="32"/>
    </w:rPr>
  </w:style>
  <w:style w:type="character" w:customStyle="1" w:styleId="Heading2Char">
    <w:name w:val="Heading 2 Char"/>
    <w:basedOn w:val="DefaultParagraphFont"/>
    <w:link w:val="Heading2"/>
    <w:qFormat/>
    <w:rsid w:val="00F705E7"/>
    <w:rPr>
      <w:rFonts w:ascii="Verdana" w:hAnsi="Verdana"/>
      <w:b/>
      <w:sz w:val="32"/>
    </w:rPr>
  </w:style>
  <w:style w:type="character" w:customStyle="1" w:styleId="Heading3Char">
    <w:name w:val="Heading 3 Char"/>
    <w:basedOn w:val="DefaultParagraphFont"/>
    <w:link w:val="Heading3"/>
    <w:qFormat/>
    <w:rsid w:val="00F705E7"/>
    <w:rPr>
      <w:rFonts w:ascii="Verdana" w:hAnsi="Verdana"/>
      <w:b/>
      <w:sz w:val="28"/>
    </w:rPr>
  </w:style>
  <w:style w:type="character" w:customStyle="1" w:styleId="Heading4Char">
    <w:name w:val="Heading 4 Char"/>
    <w:basedOn w:val="DefaultParagraphFont"/>
    <w:link w:val="Heading4"/>
    <w:qFormat/>
    <w:rPr>
      <w:rFonts w:ascii="Verdana" w:eastAsia="Verdana" w:hAnsi="Verdana" w:cs="Verdana"/>
      <w:color w:val="0080C0"/>
      <w:sz w:val="22"/>
    </w:rPr>
  </w:style>
  <w:style w:type="character" w:customStyle="1" w:styleId="Heading5Char">
    <w:name w:val="Heading 5 Char"/>
    <w:basedOn w:val="DefaultParagraphFont"/>
    <w:link w:val="Heading5"/>
    <w:qFormat/>
    <w:rPr>
      <w:rFonts w:ascii="Verdana" w:eastAsia="Verdana" w:hAnsi="Verdana" w:cs="Verdana"/>
      <w:color w:val="0080C0"/>
      <w:sz w:val="22"/>
    </w:rPr>
  </w:style>
  <w:style w:type="character" w:customStyle="1" w:styleId="Heading6Char">
    <w:name w:val="Heading 6 Char"/>
    <w:basedOn w:val="DefaultParagraphFont"/>
    <w:link w:val="Heading6"/>
    <w:qFormat/>
    <w:rPr>
      <w:rFonts w:ascii="Verdana" w:eastAsia="Verdana" w:hAnsi="Verdana" w:cs="Verdana"/>
      <w:b/>
      <w:sz w:val="22"/>
    </w:rPr>
  </w:style>
  <w:style w:type="paragraph" w:customStyle="1" w:styleId="Standard">
    <w:name w:val="Standard"/>
    <w:basedOn w:val="Normal"/>
    <w:link w:val="StandardText"/>
    <w:qFormat/>
    <w:pPr>
      <w:spacing w:before="180"/>
    </w:pPr>
  </w:style>
  <w:style w:type="character" w:customStyle="1" w:styleId="StandardText">
    <w:name w:val="Standard Text"/>
    <w:basedOn w:val="DefaultParagraphFont"/>
    <w:link w:val="Standard"/>
    <w:qFormat/>
    <w:rPr>
      <w:rFonts w:ascii="Verdana" w:eastAsia="Verdana" w:hAnsi="Verdana" w:cs="Verdana"/>
      <w:sz w:val="20"/>
    </w:rPr>
  </w:style>
  <w:style w:type="paragraph" w:customStyle="1" w:styleId="StandardDense">
    <w:name w:val="StandardDense"/>
    <w:basedOn w:val="Normal"/>
    <w:link w:val="StandardDenseText"/>
    <w:qFormat/>
  </w:style>
  <w:style w:type="character" w:customStyle="1" w:styleId="StandardDenseText">
    <w:name w:val="StandardDense Text"/>
    <w:basedOn w:val="DefaultParagraphFont"/>
    <w:link w:val="StandardDense"/>
    <w:qFormat/>
    <w:rPr>
      <w:rFonts w:ascii="Verdana" w:eastAsia="Verdana" w:hAnsi="Verdana" w:cs="Verdana"/>
      <w:sz w:val="20"/>
    </w:rPr>
  </w:style>
  <w:style w:type="paragraph" w:customStyle="1" w:styleId="StandardWide">
    <w:name w:val="StandardWide"/>
    <w:basedOn w:val="Normal"/>
    <w:link w:val="StandardWideText"/>
    <w:qFormat/>
    <w:pPr>
      <w:spacing w:before="270"/>
    </w:pPr>
  </w:style>
  <w:style w:type="character" w:customStyle="1" w:styleId="StandardWideText">
    <w:name w:val="StandardWide Text"/>
    <w:basedOn w:val="DefaultParagraphFont"/>
    <w:link w:val="StandardWide"/>
    <w:qFormat/>
    <w:rPr>
      <w:rFonts w:ascii="Verdana" w:eastAsia="Verdana" w:hAnsi="Verdana" w:cs="Verdana"/>
      <w:sz w:val="20"/>
    </w:rPr>
  </w:style>
  <w:style w:type="character" w:styleId="Hyperlink">
    <w:name w:val="Hyperlink"/>
    <w:basedOn w:val="DefaultParagraphFont"/>
    <w:uiPriority w:val="99"/>
    <w:rPr>
      <w:color w:val="0000FF"/>
      <w:u w:val="single"/>
    </w:rPr>
  </w:style>
  <w:style w:type="paragraph" w:customStyle="1" w:styleId="Version">
    <w:name w:val="Version"/>
    <w:basedOn w:val="Normal"/>
    <w:qFormat/>
    <w:rsid w:val="00725065"/>
    <w:pPr>
      <w:keepNext/>
      <w:widowControl/>
      <w:spacing w:before="480" w:after="2280"/>
      <w:jc w:val="center"/>
    </w:pPr>
    <w:rPr>
      <w:rFonts w:eastAsiaTheme="minorHAnsi" w:cstheme="minorBidi"/>
      <w:b/>
      <w:sz w:val="48"/>
      <w:szCs w:val="48"/>
      <w:lang w:eastAsia="en-US"/>
    </w:rPr>
  </w:style>
  <w:style w:type="paragraph" w:customStyle="1" w:styleId="Titel1">
    <w:name w:val="Titel1"/>
    <w:basedOn w:val="Normal"/>
    <w:qFormat/>
    <w:rsid w:val="00725065"/>
    <w:pPr>
      <w:keepNext/>
      <w:widowControl/>
      <w:spacing w:before="60"/>
      <w:jc w:val="center"/>
    </w:pPr>
    <w:rPr>
      <w:rFonts w:eastAsiaTheme="minorHAnsi" w:cstheme="minorBidi"/>
      <w:b/>
      <w:sz w:val="48"/>
      <w:szCs w:val="48"/>
      <w:lang w:eastAsia="en-US"/>
    </w:rPr>
  </w:style>
  <w:style w:type="paragraph" w:styleId="Header">
    <w:name w:val="header"/>
    <w:basedOn w:val="Normal"/>
    <w:link w:val="HeaderChar"/>
    <w:uiPriority w:val="99"/>
    <w:unhideWhenUsed/>
    <w:rsid w:val="00EF14A7"/>
    <w:pPr>
      <w:tabs>
        <w:tab w:val="center" w:pos="4536"/>
        <w:tab w:val="right" w:pos="9072"/>
      </w:tabs>
    </w:pPr>
  </w:style>
  <w:style w:type="character" w:customStyle="1" w:styleId="HeaderChar">
    <w:name w:val="Header Char"/>
    <w:basedOn w:val="DefaultParagraphFont"/>
    <w:link w:val="Header"/>
    <w:uiPriority w:val="99"/>
    <w:rsid w:val="00EF14A7"/>
    <w:rPr>
      <w:rFonts w:ascii="Verdana" w:eastAsia="Verdana" w:hAnsi="Verdana" w:cs="Verdana"/>
    </w:rPr>
  </w:style>
  <w:style w:type="paragraph" w:styleId="Footer">
    <w:name w:val="footer"/>
    <w:basedOn w:val="Normal"/>
    <w:link w:val="FooterChar"/>
    <w:uiPriority w:val="99"/>
    <w:unhideWhenUsed/>
    <w:rsid w:val="00EF14A7"/>
    <w:pPr>
      <w:tabs>
        <w:tab w:val="center" w:pos="4536"/>
        <w:tab w:val="right" w:pos="9072"/>
      </w:tabs>
    </w:pPr>
  </w:style>
  <w:style w:type="character" w:customStyle="1" w:styleId="FooterChar">
    <w:name w:val="Footer Char"/>
    <w:basedOn w:val="DefaultParagraphFont"/>
    <w:link w:val="Footer"/>
    <w:uiPriority w:val="99"/>
    <w:rsid w:val="00EF14A7"/>
    <w:rPr>
      <w:rFonts w:ascii="Verdana" w:eastAsia="Verdana" w:hAnsi="Verdana" w:cs="Verdana"/>
    </w:rPr>
  </w:style>
  <w:style w:type="paragraph" w:styleId="TOC1">
    <w:name w:val="toc 1"/>
    <w:basedOn w:val="Normal"/>
    <w:next w:val="Normal"/>
    <w:autoRedefine/>
    <w:uiPriority w:val="39"/>
    <w:unhideWhenUsed/>
    <w:rsid w:val="000352E4"/>
    <w:pPr>
      <w:spacing w:after="100"/>
    </w:pPr>
  </w:style>
  <w:style w:type="paragraph" w:styleId="TOC2">
    <w:name w:val="toc 2"/>
    <w:basedOn w:val="Normal"/>
    <w:next w:val="Normal"/>
    <w:autoRedefine/>
    <w:uiPriority w:val="39"/>
    <w:unhideWhenUsed/>
    <w:rsid w:val="000352E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elpndoc.com/feature-tour/create-ebooks-for-amazon-kindle" TargetMode="External"/><Relationship Id="rId117" Type="http://schemas.openxmlformats.org/officeDocument/2006/relationships/hyperlink" Target="https://www.helpndoc.com/feature-tour" TargetMode="External"/><Relationship Id="rId21" Type="http://schemas.openxmlformats.org/officeDocument/2006/relationships/hyperlink" Target="https://www.helpndoc.com/feature-tour" TargetMode="External"/><Relationship Id="rId42" Type="http://schemas.openxmlformats.org/officeDocument/2006/relationships/hyperlink" Target="http://www.openstreetmap.org/copyright" TargetMode="External"/><Relationship Id="rId47" Type="http://schemas.openxmlformats.org/officeDocument/2006/relationships/hyperlink" Target="http://stamen.com/"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www.helpndoc.com" TargetMode="External"/><Relationship Id="rId89" Type="http://schemas.openxmlformats.org/officeDocument/2006/relationships/image" Target="media/image39.png"/><Relationship Id="rId112" Type="http://schemas.openxmlformats.org/officeDocument/2006/relationships/image" Target="media/image50.png"/><Relationship Id="rId133" Type="http://schemas.openxmlformats.org/officeDocument/2006/relationships/image" Target="media/image61.jpg"/><Relationship Id="rId138" Type="http://schemas.openxmlformats.org/officeDocument/2006/relationships/image" Target="media/image62.png"/><Relationship Id="rId154" Type="http://schemas.openxmlformats.org/officeDocument/2006/relationships/hyperlink" Target="https://osmfoundation.org/" TargetMode="External"/><Relationship Id="rId159" Type="http://schemas.openxmlformats.org/officeDocument/2006/relationships/hyperlink" Target="https://github.com/Leaflet/Leaflet/blob/master/LICENSE" TargetMode="External"/><Relationship Id="rId175" Type="http://schemas.openxmlformats.org/officeDocument/2006/relationships/hyperlink" Target="https://www.helpndoc.com/feature-tour/iphone-website-generation" TargetMode="External"/><Relationship Id="rId170" Type="http://schemas.openxmlformats.org/officeDocument/2006/relationships/hyperlink" Target="https://iptc.org/standards/iim/" TargetMode="External"/><Relationship Id="rId16" Type="http://schemas.openxmlformats.org/officeDocument/2006/relationships/image" Target="media/image4.png"/><Relationship Id="rId107" Type="http://schemas.openxmlformats.org/officeDocument/2006/relationships/image" Target="media/image47.jpg"/><Relationship Id="rId11" Type="http://schemas.openxmlformats.org/officeDocument/2006/relationships/hyperlink" Target="https://www.helpndoc.com" TargetMode="External"/><Relationship Id="rId32" Type="http://schemas.openxmlformats.org/officeDocument/2006/relationships/hyperlink" Target="http://cartodb.com/attributions" TargetMode="External"/><Relationship Id="rId37" Type="http://schemas.openxmlformats.org/officeDocument/2006/relationships/hyperlink" Target="http://www.openstreetmap.org/copyright" TargetMode="External"/><Relationship Id="rId53" Type="http://schemas.openxmlformats.org/officeDocument/2006/relationships/image" Target="media/image11.jp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yperlink" Target="https://www.helpndoc.com/feature-tour/iphone-website-generation" TargetMode="External"/><Relationship Id="rId123" Type="http://schemas.openxmlformats.org/officeDocument/2006/relationships/hyperlink" Target="https://www.helpndoc.com/feature-tour/create-ebooks-for-amazon-kindle" TargetMode="External"/><Relationship Id="rId128" Type="http://schemas.openxmlformats.org/officeDocument/2006/relationships/image" Target="media/image58.png"/><Relationship Id="rId144" Type="http://schemas.openxmlformats.org/officeDocument/2006/relationships/hyperlink" Target="https://www.quickimagecomment.de/index.php/en/support-for-additional-languages" TargetMode="External"/><Relationship Id="rId149" Type="http://schemas.openxmlformats.org/officeDocument/2006/relationships/hyperlink" Target="http://fsf.org/" TargetMode="External"/><Relationship Id="rId5" Type="http://schemas.openxmlformats.org/officeDocument/2006/relationships/footnotes" Target="footnotes.xml"/><Relationship Id="rId90" Type="http://schemas.openxmlformats.org/officeDocument/2006/relationships/hyperlink" Target="https://www.helpndoc.com" TargetMode="External"/><Relationship Id="rId95" Type="http://schemas.openxmlformats.org/officeDocument/2006/relationships/image" Target="media/image41.jpg"/><Relationship Id="rId160" Type="http://schemas.openxmlformats.org/officeDocument/2006/relationships/hyperlink" Target="https://www.helpndoc.com/feature-tour/create-ebooks-for-amazon-kindle" TargetMode="External"/><Relationship Id="rId165" Type="http://schemas.openxmlformats.org/officeDocument/2006/relationships/hyperlink" Target="http://purl.org/dc/elements/1.1/" TargetMode="External"/><Relationship Id="rId181" Type="http://schemas.openxmlformats.org/officeDocument/2006/relationships/footer" Target="footer3.xml"/><Relationship Id="rId22" Type="http://schemas.openxmlformats.org/officeDocument/2006/relationships/image" Target="media/image6.jpg"/><Relationship Id="rId27" Type="http://schemas.openxmlformats.org/officeDocument/2006/relationships/hyperlink" Target="https://www.openstreetmap.org/copyright" TargetMode="External"/><Relationship Id="rId43" Type="http://schemas.openxmlformats.org/officeDocument/2006/relationships/hyperlink" Target="http://www.openstreetmap.org/copyright" TargetMode="External"/><Relationship Id="rId48" Type="http://schemas.openxmlformats.org/officeDocument/2006/relationships/hyperlink" Target="http://creativecommons.org/licenses/by/3.0" TargetMode="External"/><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hyperlink" Target="https://www.helpndoc.com/help-authoring-tool" TargetMode="External"/><Relationship Id="rId118" Type="http://schemas.openxmlformats.org/officeDocument/2006/relationships/image" Target="media/image53.png"/><Relationship Id="rId134" Type="http://schemas.openxmlformats.org/officeDocument/2006/relationships/hyperlink" Target="https://www.helpndoc.com/create-epub-ebooks" TargetMode="External"/><Relationship Id="rId139" Type="http://schemas.openxmlformats.org/officeDocument/2006/relationships/hyperlink" Target="https://www.helpndoc.com/feature-tour/iphone-website-generation" TargetMode="External"/><Relationship Id="rId80" Type="http://schemas.openxmlformats.org/officeDocument/2006/relationships/image" Target="media/image35.png"/><Relationship Id="rId85" Type="http://schemas.openxmlformats.org/officeDocument/2006/relationships/image" Target="media/image37.png"/><Relationship Id="rId150" Type="http://schemas.openxmlformats.org/officeDocument/2006/relationships/hyperlink" Target="https://www.helpndoc.com/feature-tour/create-ebooks-for-amazon-kindle" TargetMode="External"/><Relationship Id="rId155" Type="http://schemas.openxmlformats.org/officeDocument/2006/relationships/hyperlink" Target="https://opendatacommons.org/licenses/odbl/1.0/" TargetMode="External"/><Relationship Id="rId171" Type="http://schemas.openxmlformats.org/officeDocument/2006/relationships/hyperlink" Target="https://www.adobe.io/open/standards/xmp.html" TargetMode="External"/><Relationship Id="rId176" Type="http://schemas.openxmlformats.org/officeDocument/2006/relationships/header" Target="header1.xml"/><Relationship Id="rId12" Type="http://schemas.openxmlformats.org/officeDocument/2006/relationships/hyperlink" Target="https://www.helpndoc.com/feature-tour/create-ebooks-for-amazon-kindle" TargetMode="External"/><Relationship Id="rId17" Type="http://schemas.openxmlformats.org/officeDocument/2006/relationships/image" Target="media/image5.png"/><Relationship Id="rId33" Type="http://schemas.openxmlformats.org/officeDocument/2006/relationships/hyperlink" Target="http://openstreetmap.se/" TargetMode="External"/><Relationship Id="rId38" Type="http://schemas.openxmlformats.org/officeDocument/2006/relationships/hyperlink" Target="http://www.openstreetmap.org/copyright" TargetMode="External"/><Relationship Id="rId59" Type="http://schemas.openxmlformats.org/officeDocument/2006/relationships/image" Target="media/image14.png"/><Relationship Id="rId103" Type="http://schemas.openxmlformats.org/officeDocument/2006/relationships/image" Target="media/image43.png"/><Relationship Id="rId108" Type="http://schemas.openxmlformats.org/officeDocument/2006/relationships/hyperlink" Target="https://www.helpndoc.com/help-authoring-tool" TargetMode="External"/><Relationship Id="rId124" Type="http://schemas.openxmlformats.org/officeDocument/2006/relationships/image" Target="media/image56.png"/><Relationship Id="rId129" Type="http://schemas.openxmlformats.org/officeDocument/2006/relationships/hyperlink" Target="https://www.helpndoc.com/help-authoring-tool" TargetMode="External"/><Relationship Id="rId54" Type="http://schemas.openxmlformats.org/officeDocument/2006/relationships/image" Target="media/image12.jp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s://www.helpndoc.com/help-authoring-tool" TargetMode="External"/><Relationship Id="rId96" Type="http://schemas.openxmlformats.org/officeDocument/2006/relationships/hyperlink" Target="https://www.helpndoc.com/feature-tour/create-ebooks-for-amazon-kindle" TargetMode="External"/><Relationship Id="rId140" Type="http://schemas.openxmlformats.org/officeDocument/2006/relationships/hyperlink" Target="https://www.helpndoc.com" TargetMode="External"/><Relationship Id="rId145" Type="http://schemas.openxmlformats.org/officeDocument/2006/relationships/hyperlink" Target="https://www.helpndoc.com/feature-tour" TargetMode="External"/><Relationship Id="rId161" Type="http://schemas.openxmlformats.org/officeDocument/2006/relationships/hyperlink" Target="https://www.helpndoc.com/feature-tour/iphone-website-generation" TargetMode="External"/><Relationship Id="rId166" Type="http://schemas.openxmlformats.org/officeDocument/2006/relationships/hyperlink" Target="https://iptc.org/standards/photo-metadata/iptc-standard/" TargetMode="External"/><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g"/><Relationship Id="rId28" Type="http://schemas.openxmlformats.org/officeDocument/2006/relationships/image" Target="media/image10.jpg"/><Relationship Id="rId49" Type="http://schemas.openxmlformats.org/officeDocument/2006/relationships/hyperlink" Target="http://www.openstreetmap.org/copyright" TargetMode="External"/><Relationship Id="rId114" Type="http://schemas.openxmlformats.org/officeDocument/2006/relationships/image" Target="media/image51.png"/><Relationship Id="rId119" Type="http://schemas.openxmlformats.org/officeDocument/2006/relationships/hyperlink" Target="https://www.helpndoc.com/feature-tour/create-help-files-for-the-qt-help-framework" TargetMode="External"/><Relationship Id="rId44" Type="http://schemas.openxmlformats.org/officeDocument/2006/relationships/hyperlink" Target="http://viewfinderpanoramas.org/"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hyperlink" Target="https://www.helpndoc.com/create-epub-ebooks" TargetMode="External"/><Relationship Id="rId86" Type="http://schemas.openxmlformats.org/officeDocument/2006/relationships/hyperlink" Target="https://www.helpndoc.com/feature-tour/create-ebooks-for-amazon-kindle" TargetMode="External"/><Relationship Id="rId130" Type="http://schemas.openxmlformats.org/officeDocument/2006/relationships/image" Target="media/image59.png"/><Relationship Id="rId135" Type="http://schemas.openxmlformats.org/officeDocument/2006/relationships/hyperlink" Target="https://www.helpndoc.com/feature-tour/create-ebooks-for-amazon-kindle" TargetMode="External"/><Relationship Id="rId151" Type="http://schemas.openxmlformats.org/officeDocument/2006/relationships/hyperlink" Target="https://www.openstreetmap.org/copyright" TargetMode="External"/><Relationship Id="rId156" Type="http://schemas.openxmlformats.org/officeDocument/2006/relationships/hyperlink" Target="https://creativecommons.org/licenses/by-sa/2.0/" TargetMode="External"/><Relationship Id="rId177"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dev.exiv2.org/projects/exiv2/wiki/Supported_video_formats" TargetMode="External"/><Relationship Id="rId172" Type="http://schemas.openxmlformats.org/officeDocument/2006/relationships/hyperlink" Target="https://wwwimages2.adobe.com/content/dam/acom/en/devnet/xmp/pdfs/XMP%20SDK%20Release%20cc-2016-08/XMPSpecificationPart1.pdf" TargetMode="External"/><Relationship Id="rId180" Type="http://schemas.openxmlformats.org/officeDocument/2006/relationships/header" Target="header3.xml"/><Relationship Id="rId13" Type="http://schemas.openxmlformats.org/officeDocument/2006/relationships/image" Target="media/image1.png"/><Relationship Id="rId18" Type="http://schemas.openxmlformats.org/officeDocument/2006/relationships/hyperlink" Target="https://www.helpndoc.com/feature-tour/create-ebooks-for-amazon-kindle" TargetMode="External"/><Relationship Id="rId39" Type="http://schemas.openxmlformats.org/officeDocument/2006/relationships/hyperlink" Target="http://giscience.uni-hd.de/" TargetMode="External"/><Relationship Id="rId109" Type="http://schemas.openxmlformats.org/officeDocument/2006/relationships/image" Target="media/image48.jpg"/><Relationship Id="rId34" Type="http://schemas.openxmlformats.org/officeDocument/2006/relationships/hyperlink" Target="http://www.openstreetmap.org/copyright" TargetMode="External"/><Relationship Id="rId50" Type="http://schemas.openxmlformats.org/officeDocument/2006/relationships/hyperlink" Target="https://wikimediafoundation.org/wiki/Maps_Terms_of_Use" TargetMode="External"/><Relationship Id="rId55" Type="http://schemas.openxmlformats.org/officeDocument/2006/relationships/hyperlink" Target="https://www.helpndoc.com/help-authoring-tool" TargetMode="External"/><Relationship Id="rId76" Type="http://schemas.openxmlformats.org/officeDocument/2006/relationships/image" Target="media/image31.png"/><Relationship Id="rId97" Type="http://schemas.openxmlformats.org/officeDocument/2006/relationships/hyperlink" Target="https://www.helpndoc.com/feature-tour/create-ebooks-for-amazon-kindle" TargetMode="External"/><Relationship Id="rId104" Type="http://schemas.openxmlformats.org/officeDocument/2006/relationships/image" Target="media/image44.jpg"/><Relationship Id="rId120" Type="http://schemas.openxmlformats.org/officeDocument/2006/relationships/image" Target="media/image54.png"/><Relationship Id="rId125" Type="http://schemas.openxmlformats.org/officeDocument/2006/relationships/hyperlink" Target="https://www.helpndoc.com/create-epub-ebooks" TargetMode="External"/><Relationship Id="rId141" Type="http://schemas.openxmlformats.org/officeDocument/2006/relationships/hyperlink" Target="https://www.helpndoc.com/feature-tour/create-ebooks-for-amazon-kindle" TargetMode="External"/><Relationship Id="rId146" Type="http://schemas.openxmlformats.org/officeDocument/2006/relationships/hyperlink" Target="https://www.helpndoc.com/feature-tour/iphone-website-generation" TargetMode="External"/><Relationship Id="rId167" Type="http://schemas.openxmlformats.org/officeDocument/2006/relationships/hyperlink" Target="https://iptc.org/standards/photo-metadata/guidelines-support/" TargetMode="External"/><Relationship Id="rId7" Type="http://schemas.openxmlformats.org/officeDocument/2006/relationships/hyperlink" Target="http://www.exiv2.org" TargetMode="External"/><Relationship Id="rId71" Type="http://schemas.openxmlformats.org/officeDocument/2006/relationships/image" Target="media/image26.png"/><Relationship Id="rId92" Type="http://schemas.openxmlformats.org/officeDocument/2006/relationships/hyperlink" Target="https://www.helpndoc.com/feature-tour" TargetMode="External"/><Relationship Id="rId162" Type="http://schemas.openxmlformats.org/officeDocument/2006/relationships/hyperlink" Target="http://www.cipa.jp/std/documents/download_e.html?DC-008-Translation-2019-E"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openstreetmap.org/copyright" TargetMode="External"/><Relationship Id="rId24" Type="http://schemas.openxmlformats.org/officeDocument/2006/relationships/image" Target="media/image8.jpg"/><Relationship Id="rId40" Type="http://schemas.openxmlformats.org/officeDocument/2006/relationships/hyperlink" Target="http://www.openstreetmap.org/copyright" TargetMode="External"/><Relationship Id="rId45" Type="http://schemas.openxmlformats.org/officeDocument/2006/relationships/hyperlink" Target="https://opentopomap.org/" TargetMode="External"/><Relationship Id="rId66" Type="http://schemas.openxmlformats.org/officeDocument/2006/relationships/image" Target="media/image21.png"/><Relationship Id="rId87" Type="http://schemas.openxmlformats.org/officeDocument/2006/relationships/image" Target="media/image38.png"/><Relationship Id="rId110" Type="http://schemas.openxmlformats.org/officeDocument/2006/relationships/image" Target="media/image49.jpg"/><Relationship Id="rId115" Type="http://schemas.openxmlformats.org/officeDocument/2006/relationships/hyperlink" Target="https://www.helpndoc.com/create-epub-ebooks" TargetMode="External"/><Relationship Id="rId131" Type="http://schemas.openxmlformats.org/officeDocument/2006/relationships/hyperlink" Target="https://www.helpndoc.com/feature-tour/create-ebooks-for-amazon-kindle" TargetMode="External"/><Relationship Id="rId136" Type="http://schemas.openxmlformats.org/officeDocument/2006/relationships/hyperlink" Target="https://www.helpndoc.com/feature-tour/create-ebooks-for-amazon-kindle" TargetMode="External"/><Relationship Id="rId157" Type="http://schemas.openxmlformats.org/officeDocument/2006/relationships/hyperlink" Target="https://www.helpndoc.com/feature-tour/create-help-files-for-the-qt-help-framework" TargetMode="External"/><Relationship Id="rId178" Type="http://schemas.openxmlformats.org/officeDocument/2006/relationships/footer" Target="footer1.xml"/><Relationship Id="rId61" Type="http://schemas.openxmlformats.org/officeDocument/2006/relationships/image" Target="media/image16.png"/><Relationship Id="rId82" Type="http://schemas.openxmlformats.org/officeDocument/2006/relationships/hyperlink" Target="https://www.helpndoc.com/feature-tour" TargetMode="External"/><Relationship Id="rId152" Type="http://schemas.openxmlformats.org/officeDocument/2006/relationships/hyperlink" Target="https://www.openstreetmap.org/copyright/en" TargetMode="External"/><Relationship Id="rId173" Type="http://schemas.openxmlformats.org/officeDocument/2006/relationships/hyperlink" Target="https://wwwimages2.adobe.com/content/dam/acom/en/devnet/xmp/pdfs/XMP%20SDK%20Release%20cc-2016-08/XMPSpecificationPart2.pdf" TargetMode="External"/><Relationship Id="rId19" Type="http://schemas.openxmlformats.org/officeDocument/2006/relationships/hyperlink" Target="https://www.helpndoc.com" TargetMode="External"/><Relationship Id="rId14" Type="http://schemas.openxmlformats.org/officeDocument/2006/relationships/image" Target="media/image2.png"/><Relationship Id="rId30" Type="http://schemas.openxmlformats.org/officeDocument/2006/relationships/hyperlink" Target="http://cartodb.com/attributions" TargetMode="External"/><Relationship Id="rId35" Type="http://schemas.openxmlformats.org/officeDocument/2006/relationships/hyperlink" Target="http://stamen.com/" TargetMode="External"/><Relationship Id="rId56" Type="http://schemas.openxmlformats.org/officeDocument/2006/relationships/hyperlink" Target="https://www.helpndoc.com/feature-tour/create-ebooks-for-amazon-kindle" TargetMode="External"/><Relationship Id="rId77" Type="http://schemas.openxmlformats.org/officeDocument/2006/relationships/image" Target="media/image32.png"/><Relationship Id="rId100" Type="http://schemas.openxmlformats.org/officeDocument/2006/relationships/hyperlink" Target="https://www.helpndoc.com/feature-tour" TargetMode="External"/><Relationship Id="rId105" Type="http://schemas.openxmlformats.org/officeDocument/2006/relationships/image" Target="media/image45.jpg"/><Relationship Id="rId126" Type="http://schemas.openxmlformats.org/officeDocument/2006/relationships/image" Target="media/image57.png"/><Relationship Id="rId147" Type="http://schemas.openxmlformats.org/officeDocument/2006/relationships/hyperlink" Target="https://www.openstreetmap.org" TargetMode="External"/><Relationship Id="rId168" Type="http://schemas.openxmlformats.org/officeDocument/2006/relationships/hyperlink" Target="https://www.iptc.org/std/photometadata/examples/IPTC-PhotometadataRef-Std2019.1.jpg" TargetMode="External"/><Relationship Id="rId8" Type="http://schemas.openxmlformats.org/officeDocument/2006/relationships/hyperlink" Target="http://dev.exiv2.org/projects/exiv2/wiki/Supported_image_formats" TargetMode="External"/><Relationship Id="rId51" Type="http://schemas.openxmlformats.org/officeDocument/2006/relationships/hyperlink" Target="http://leaflet-extras.github.io/leaflet-providers/preview/" TargetMode="External"/><Relationship Id="rId72" Type="http://schemas.openxmlformats.org/officeDocument/2006/relationships/image" Target="media/image27.png"/><Relationship Id="rId93" Type="http://schemas.openxmlformats.org/officeDocument/2006/relationships/hyperlink" Target="https://www.helpndoc.com/feature-tour" TargetMode="External"/><Relationship Id="rId98" Type="http://schemas.openxmlformats.org/officeDocument/2006/relationships/hyperlink" Target="https://www.helpauthoringsoftware.com" TargetMode="External"/><Relationship Id="rId121" Type="http://schemas.openxmlformats.org/officeDocument/2006/relationships/hyperlink" Target="https://www.helpndoc.com/feature-tour/create-ebooks-for-amazon-kindle" TargetMode="External"/><Relationship Id="rId142" Type="http://schemas.openxmlformats.org/officeDocument/2006/relationships/hyperlink" Target="https://www.helpndoc.com/feature-tour/iphone-website-generation" TargetMode="External"/><Relationship Id="rId163" Type="http://schemas.openxmlformats.org/officeDocument/2006/relationships/hyperlink" Target="http://www.cipa.jp/std/documents/download_e.html?DC-008-Translation-2019-E" TargetMode="External"/><Relationship Id="rId3" Type="http://schemas.openxmlformats.org/officeDocument/2006/relationships/settings" Target="settings.xml"/><Relationship Id="rId25" Type="http://schemas.openxmlformats.org/officeDocument/2006/relationships/image" Target="media/image9.jpg"/><Relationship Id="rId46" Type="http://schemas.openxmlformats.org/officeDocument/2006/relationships/hyperlink" Target="https://creativecommons.org/licenses/by-sa/3.0/" TargetMode="External"/><Relationship Id="rId67" Type="http://schemas.openxmlformats.org/officeDocument/2006/relationships/image" Target="media/image22.png"/><Relationship Id="rId116" Type="http://schemas.openxmlformats.org/officeDocument/2006/relationships/image" Target="media/image52.png"/><Relationship Id="rId137" Type="http://schemas.openxmlformats.org/officeDocument/2006/relationships/hyperlink" Target="https://www.helpndoc.com" TargetMode="External"/><Relationship Id="rId158" Type="http://schemas.openxmlformats.org/officeDocument/2006/relationships/hyperlink" Target="http://leafletjs.com/" TargetMode="External"/><Relationship Id="rId20" Type="http://schemas.openxmlformats.org/officeDocument/2006/relationships/hyperlink" Target="http://www.exiv2.org" TargetMode="External"/><Relationship Id="rId41" Type="http://schemas.openxmlformats.org/officeDocument/2006/relationships/hyperlink" Target="http://www.openstreetmap.org/copyright" TargetMode="External"/><Relationship Id="rId62" Type="http://schemas.openxmlformats.org/officeDocument/2006/relationships/image" Target="media/image17.png"/><Relationship Id="rId83" Type="http://schemas.openxmlformats.org/officeDocument/2006/relationships/image" Target="media/image36.png"/><Relationship Id="rId88" Type="http://schemas.openxmlformats.org/officeDocument/2006/relationships/hyperlink" Target="https://www.helpndoc.com/feature-tour/iphone-website-generation" TargetMode="External"/><Relationship Id="rId111" Type="http://schemas.openxmlformats.org/officeDocument/2006/relationships/hyperlink" Target="https://www.helpndoc.com/feature-tour/create-help-files-for-the-qt-help-framework" TargetMode="External"/><Relationship Id="rId132" Type="http://schemas.openxmlformats.org/officeDocument/2006/relationships/image" Target="media/image60.jpg"/><Relationship Id="rId153" Type="http://schemas.openxmlformats.org/officeDocument/2006/relationships/hyperlink" Target="https://opendatacommons.org/licenses/odbl/" TargetMode="External"/><Relationship Id="rId174" Type="http://schemas.openxmlformats.org/officeDocument/2006/relationships/hyperlink" Target="https://wwwimages2.adobe.com/content/dam/acom/en/devnet/xmp/pdfs/XMP%20SDK%20Release%20cc-2016-08/XMPSpecificationPart3.pdf" TargetMode="External"/><Relationship Id="rId179" Type="http://schemas.openxmlformats.org/officeDocument/2006/relationships/footer" Target="footer2.xml"/><Relationship Id="rId15" Type="http://schemas.openxmlformats.org/officeDocument/2006/relationships/image" Target="media/image3.png"/><Relationship Id="rId36" Type="http://schemas.openxmlformats.org/officeDocument/2006/relationships/hyperlink" Target="http://creativecommons.org/licenses/by/3.0" TargetMode="External"/><Relationship Id="rId57" Type="http://schemas.openxmlformats.org/officeDocument/2006/relationships/hyperlink" Target="https://www.helpndoc.com" TargetMode="External"/><Relationship Id="rId106" Type="http://schemas.openxmlformats.org/officeDocument/2006/relationships/image" Target="media/image46.jpg"/><Relationship Id="rId127" Type="http://schemas.openxmlformats.org/officeDocument/2006/relationships/hyperlink" Target="https://www.helpndoc.com/feature-tour/iphone-website-generation" TargetMode="External"/><Relationship Id="rId10" Type="http://schemas.openxmlformats.org/officeDocument/2006/relationships/hyperlink" Target="https://www.helpndoc.com/feature-tour" TargetMode="External"/><Relationship Id="rId31" Type="http://schemas.openxmlformats.org/officeDocument/2006/relationships/hyperlink" Target="http://www.openstreetmap.org/copyright" TargetMode="External"/><Relationship Id="rId52" Type="http://schemas.openxmlformats.org/officeDocument/2006/relationships/hyperlink" Target="https://www.helpndoc.com/create-epub-ebooks" TargetMode="External"/><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0.jpg"/><Relationship Id="rId99" Type="http://schemas.openxmlformats.org/officeDocument/2006/relationships/image" Target="media/image42.png"/><Relationship Id="rId101" Type="http://schemas.openxmlformats.org/officeDocument/2006/relationships/hyperlink" Target="https://www.helpndoc.com/feature-tour/iphone-website-generation" TargetMode="External"/><Relationship Id="rId122" Type="http://schemas.openxmlformats.org/officeDocument/2006/relationships/image" Target="media/image55.png"/><Relationship Id="rId143" Type="http://schemas.openxmlformats.org/officeDocument/2006/relationships/hyperlink" Target="https://www.helpndoc.com" TargetMode="External"/><Relationship Id="rId148" Type="http://schemas.openxmlformats.org/officeDocument/2006/relationships/hyperlink" Target="https://www.helpndoc.com/feature-tour/iphone-website-generation" TargetMode="External"/><Relationship Id="rId164" Type="http://schemas.openxmlformats.org/officeDocument/2006/relationships/hyperlink" Target="https://www.iptc.org/std/photometadata/specification/IPTC-PhotoMetadata" TargetMode="External"/><Relationship Id="rId169" Type="http://schemas.openxmlformats.org/officeDocument/2006/relationships/hyperlink" Target="http://www.iptc.org/std/IIM/4.2/specification/IIMV4.2.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prg\VisualCS\QuickImageComment\Help\QuickImageComment-Generato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QuickImageComment-Generator.dotm</Template>
  <TotalTime>0</TotalTime>
  <Pages>1</Pages>
  <Words>27840</Words>
  <Characters>175399</Characters>
  <Application>Microsoft Office Word</Application>
  <DocSecurity>0</DocSecurity>
  <Lines>1461</Lines>
  <Paragraphs>405</Paragraphs>
  <ScaleCrop>false</ScaleCrop>
  <HeadingPairs>
    <vt:vector size="2" baseType="variant">
      <vt:variant>
        <vt:lpstr>Title</vt:lpstr>
      </vt:variant>
      <vt:variant>
        <vt:i4>1</vt:i4>
      </vt:variant>
    </vt:vector>
  </HeadingPairs>
  <TitlesOfParts>
    <vt:vector size="1" baseType="lpstr">
      <vt:lpstr>Quick Image Comment</vt:lpstr>
    </vt:vector>
  </TitlesOfParts>
  <Company/>
  <LinksUpToDate>false</LinksUpToDate>
  <CharactersWithSpaces>202834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Image Comment</dc:title>
  <dc:creator>Norbert Wagner</dc:creator>
  <cp:lastModifiedBy>Norbert Wagner</cp:lastModifiedBy>
  <cp:revision>5</cp:revision>
  <cp:lastPrinted>2021-02-25T13:53:00Z</cp:lastPrinted>
  <dcterms:created xsi:type="dcterms:W3CDTF">2021-02-25T13:45:00Z</dcterms:created>
  <dcterms:modified xsi:type="dcterms:W3CDTF">2021-02-25T13:54:00Z</dcterms:modified>
</cp:coreProperties>
</file>